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81872"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614EB869"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4057CAC"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018C94E0" w14:textId="77777777" w:rsidR="009D0065" w:rsidRPr="00E357F4" w:rsidRDefault="009D0065" w:rsidP="009D0065">
      <w:pPr>
        <w:pStyle w:val="BodyText"/>
        <w:spacing w:before="7"/>
        <w:jc w:val="center"/>
        <w:rPr>
          <w:sz w:val="19"/>
          <w:lang w:val="vi-VN"/>
        </w:rPr>
      </w:pPr>
    </w:p>
    <w:p w14:paraId="0938064F"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3A476513" wp14:editId="5FFD4D90">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6A944" w14:textId="77777777" w:rsidR="009D0065" w:rsidRPr="00E357F4" w:rsidRDefault="009D0065" w:rsidP="009D0065">
      <w:pPr>
        <w:pStyle w:val="BodyText"/>
        <w:rPr>
          <w:sz w:val="28"/>
          <w:lang w:val="vi-VN"/>
        </w:rPr>
      </w:pPr>
    </w:p>
    <w:p w14:paraId="28A86D42" w14:textId="77777777" w:rsidR="009D0065" w:rsidRDefault="009A2F7B" w:rsidP="009D0065">
      <w:pPr>
        <w:pStyle w:val="BodyText"/>
        <w:spacing w:before="1"/>
        <w:rPr>
          <w:sz w:val="38"/>
          <w:lang w:val="en-US"/>
        </w:rPr>
      </w:pPr>
      <w:r>
        <w:rPr>
          <w:sz w:val="38"/>
          <w:lang w:val="vi-VN"/>
        </w:rPr>
        <w:tab/>
      </w:r>
    </w:p>
    <w:p w14:paraId="1421FB9A" w14:textId="77777777" w:rsidR="00B94447" w:rsidRPr="00B94447" w:rsidRDefault="00B94447" w:rsidP="009D0065">
      <w:pPr>
        <w:pStyle w:val="BodyText"/>
        <w:spacing w:before="1"/>
        <w:rPr>
          <w:sz w:val="38"/>
          <w:lang w:val="en-US"/>
        </w:rPr>
      </w:pPr>
    </w:p>
    <w:p w14:paraId="60744D26" w14:textId="529FA128" w:rsidR="00B127A5" w:rsidRPr="00B94447" w:rsidRDefault="00B94447" w:rsidP="00B94447">
      <w:pPr>
        <w:widowControl w:val="0"/>
        <w:suppressAutoHyphens/>
        <w:autoSpaceDE w:val="0"/>
        <w:autoSpaceDN w:val="0"/>
        <w:adjustRightInd w:val="0"/>
        <w:spacing w:before="0" w:after="0"/>
        <w:ind w:right="49" w:hanging="142"/>
        <w:jc w:val="center"/>
        <w:rPr>
          <w:b/>
          <w:sz w:val="28"/>
          <w:szCs w:val="28"/>
        </w:rPr>
      </w:pPr>
      <w:r>
        <w:rPr>
          <w:b/>
          <w:sz w:val="28"/>
          <w:szCs w:val="28"/>
        </w:rPr>
        <w:t>MẠC GIA HUY - 52100694</w:t>
      </w:r>
    </w:p>
    <w:p w14:paraId="68C09247" w14:textId="3445AB78" w:rsidR="009A2F7B" w:rsidRPr="002F5FFB" w:rsidRDefault="002F5FFB" w:rsidP="009A2F7B">
      <w:pPr>
        <w:widowControl w:val="0"/>
        <w:suppressAutoHyphens/>
        <w:autoSpaceDE w:val="0"/>
        <w:autoSpaceDN w:val="0"/>
        <w:adjustRightInd w:val="0"/>
        <w:spacing w:before="0" w:after="0"/>
        <w:ind w:right="49" w:hanging="142"/>
        <w:jc w:val="center"/>
        <w:rPr>
          <w:b/>
          <w:sz w:val="28"/>
          <w:szCs w:val="28"/>
        </w:rPr>
      </w:pPr>
      <w:r>
        <w:rPr>
          <w:b/>
          <w:sz w:val="28"/>
          <w:szCs w:val="28"/>
        </w:rPr>
        <w:t>HUỲNH MINH PHƯỚC - 52100465</w:t>
      </w:r>
    </w:p>
    <w:p w14:paraId="4D14CB86" w14:textId="77777777" w:rsidR="009D0065" w:rsidRPr="00E357F4" w:rsidRDefault="009D0065" w:rsidP="009D0065">
      <w:pPr>
        <w:pStyle w:val="BodyText"/>
        <w:rPr>
          <w:sz w:val="28"/>
          <w:lang w:val="vi-VN"/>
        </w:rPr>
      </w:pPr>
    </w:p>
    <w:p w14:paraId="31D0BFBA" w14:textId="77777777" w:rsidR="009D0065" w:rsidRPr="00E357F4" w:rsidRDefault="009D0065" w:rsidP="009D0065">
      <w:pPr>
        <w:pStyle w:val="BodyText"/>
        <w:rPr>
          <w:sz w:val="28"/>
          <w:lang w:val="vi-VN"/>
        </w:rPr>
      </w:pPr>
    </w:p>
    <w:p w14:paraId="30581990" w14:textId="77777777" w:rsidR="009D0065" w:rsidRPr="00E357F4" w:rsidRDefault="009D0065" w:rsidP="009D0065">
      <w:pPr>
        <w:pStyle w:val="BodyText"/>
        <w:rPr>
          <w:sz w:val="28"/>
          <w:lang w:val="vi-VN"/>
        </w:rPr>
      </w:pPr>
    </w:p>
    <w:p w14:paraId="38DFA879" w14:textId="52A53005" w:rsidR="009D0065" w:rsidRDefault="002F5FFB" w:rsidP="002F5FFB">
      <w:pPr>
        <w:pStyle w:val="BodyText"/>
        <w:jc w:val="center"/>
        <w:rPr>
          <w:b/>
          <w:bCs/>
          <w:sz w:val="48"/>
          <w:szCs w:val="48"/>
          <w:lang w:val="vi-VN"/>
        </w:rPr>
      </w:pPr>
      <w:r w:rsidRPr="002F5FFB">
        <w:rPr>
          <w:b/>
          <w:bCs/>
          <w:sz w:val="48"/>
          <w:szCs w:val="48"/>
          <w:lang w:val="en-US"/>
        </w:rPr>
        <w:t>SOLUTION TO DETECT DDOS ATTACKS IN SDN NETWORK</w:t>
      </w:r>
    </w:p>
    <w:p w14:paraId="1ADB501F" w14:textId="77777777" w:rsidR="002F5FFB" w:rsidRPr="002F5FFB" w:rsidRDefault="002F5FFB" w:rsidP="002F5FFB">
      <w:pPr>
        <w:pStyle w:val="BodyText"/>
        <w:jc w:val="center"/>
        <w:rPr>
          <w:sz w:val="50"/>
          <w:lang w:val="vi-VN"/>
        </w:rPr>
      </w:pPr>
    </w:p>
    <w:p w14:paraId="774EE9F1" w14:textId="77777777" w:rsidR="009D0065" w:rsidRDefault="009A2F7B" w:rsidP="005E4587">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p>
    <w:p w14:paraId="0CFB6FD8" w14:textId="77777777" w:rsidR="009D0065" w:rsidRPr="002F5FFB" w:rsidRDefault="009D0065" w:rsidP="002F5FFB">
      <w:pPr>
        <w:pStyle w:val="BodyText"/>
        <w:tabs>
          <w:tab w:val="left" w:pos="3919"/>
        </w:tabs>
        <w:spacing w:line="276" w:lineRule="auto"/>
        <w:rPr>
          <w:b/>
          <w:bCs/>
          <w:sz w:val="44"/>
          <w:szCs w:val="44"/>
          <w:lang w:val="vi-VN"/>
        </w:rPr>
      </w:pPr>
    </w:p>
    <w:p w14:paraId="24FE7881" w14:textId="2105CBC0" w:rsidR="009D0065" w:rsidRPr="002F5FFB" w:rsidRDefault="002F5FFB" w:rsidP="00CC16A6">
      <w:pPr>
        <w:pStyle w:val="BodyText"/>
        <w:tabs>
          <w:tab w:val="left" w:pos="3919"/>
        </w:tabs>
        <w:spacing w:line="276" w:lineRule="auto"/>
        <w:jc w:val="center"/>
        <w:rPr>
          <w:sz w:val="26"/>
          <w:lang w:val="vi-VN"/>
        </w:rPr>
      </w:pPr>
      <w:r>
        <w:rPr>
          <w:b/>
          <w:bCs/>
          <w:sz w:val="44"/>
          <w:szCs w:val="44"/>
          <w:lang w:val="vi-VN"/>
        </w:rPr>
        <w:t>MẠNG MÁY TÍNH VÀ TRUYỀN THÔNG DỮ LIỆU</w:t>
      </w:r>
    </w:p>
    <w:p w14:paraId="5161A7D5" w14:textId="77777777" w:rsidR="009D0065" w:rsidRDefault="009D0065" w:rsidP="009D0065">
      <w:pPr>
        <w:rPr>
          <w:sz w:val="26"/>
          <w:lang w:val="vi-VN"/>
        </w:rPr>
      </w:pPr>
    </w:p>
    <w:p w14:paraId="2A706E59" w14:textId="77777777" w:rsidR="009D0065" w:rsidRDefault="009D0065" w:rsidP="009D0065">
      <w:pPr>
        <w:rPr>
          <w:sz w:val="26"/>
          <w:lang w:val="vi-VN"/>
        </w:rPr>
      </w:pPr>
    </w:p>
    <w:p w14:paraId="36460940" w14:textId="77777777" w:rsidR="009A2F7B" w:rsidRPr="00E357F4" w:rsidRDefault="009A2F7B" w:rsidP="009D0065">
      <w:pPr>
        <w:rPr>
          <w:sz w:val="26"/>
          <w:lang w:val="vi-VN"/>
        </w:rPr>
      </w:pPr>
    </w:p>
    <w:p w14:paraId="37DDA994" w14:textId="77777777" w:rsidR="009D0065" w:rsidRPr="00E357F4" w:rsidRDefault="009D0065" w:rsidP="009D0065">
      <w:pPr>
        <w:rPr>
          <w:sz w:val="26"/>
          <w:lang w:val="vi-VN"/>
        </w:rPr>
      </w:pPr>
    </w:p>
    <w:p w14:paraId="4DBF57A0" w14:textId="77777777" w:rsidR="009A2F7B" w:rsidRDefault="009A2F7B" w:rsidP="00CC16A6">
      <w:pPr>
        <w:spacing w:before="10"/>
        <w:ind w:left="20"/>
        <w:jc w:val="center"/>
        <w:rPr>
          <w:b/>
          <w:sz w:val="28"/>
          <w:lang w:val="vi-VN"/>
        </w:rPr>
      </w:pPr>
    </w:p>
    <w:p w14:paraId="40916C31" w14:textId="4C0D4167"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2F5FFB">
        <w:rPr>
          <w:b/>
          <w:sz w:val="28"/>
          <w:lang w:val="vi-VN"/>
        </w:rPr>
        <w:t xml:space="preserve"> 2025</w:t>
      </w:r>
      <w:r w:rsidR="001D49C3">
        <w:rPr>
          <w:sz w:val="28"/>
          <w:szCs w:val="28"/>
          <w:lang w:val="vi-VN"/>
        </w:rPr>
        <w:br w:type="page"/>
      </w:r>
    </w:p>
    <w:p w14:paraId="25F07030"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140CB9D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742C6EC"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67D626B2" w14:textId="77777777" w:rsidR="009D0065" w:rsidRPr="00E357F4" w:rsidRDefault="009D0065" w:rsidP="009D0065">
      <w:pPr>
        <w:pStyle w:val="BodyText"/>
        <w:spacing w:before="7"/>
        <w:jc w:val="center"/>
        <w:rPr>
          <w:sz w:val="19"/>
          <w:lang w:val="vi-VN"/>
        </w:rPr>
      </w:pPr>
    </w:p>
    <w:p w14:paraId="1D97682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139567FB" wp14:editId="65C2B36A">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2C8A7" w14:textId="77777777" w:rsidR="009D0065" w:rsidRPr="00E357F4" w:rsidRDefault="009D0065" w:rsidP="009D0065">
      <w:pPr>
        <w:pStyle w:val="BodyText"/>
        <w:rPr>
          <w:sz w:val="28"/>
          <w:lang w:val="vi-VN"/>
        </w:rPr>
      </w:pPr>
    </w:p>
    <w:p w14:paraId="38588283" w14:textId="77777777" w:rsidR="009D0065" w:rsidRDefault="009D0065" w:rsidP="009D0065">
      <w:pPr>
        <w:pStyle w:val="BodyText"/>
        <w:spacing w:before="1"/>
        <w:rPr>
          <w:sz w:val="38"/>
          <w:lang w:val="vi-VN"/>
        </w:rPr>
      </w:pPr>
    </w:p>
    <w:p w14:paraId="3693BF3F" w14:textId="77777777" w:rsidR="00B127A5" w:rsidRPr="00E357F4" w:rsidRDefault="00B127A5" w:rsidP="009D0065">
      <w:pPr>
        <w:pStyle w:val="BodyText"/>
        <w:spacing w:before="1"/>
        <w:rPr>
          <w:sz w:val="38"/>
          <w:lang w:val="vi-VN"/>
        </w:rPr>
      </w:pPr>
    </w:p>
    <w:p w14:paraId="1CD876D6" w14:textId="77777777" w:rsidR="00B94447" w:rsidRPr="00B94447" w:rsidRDefault="00B94447" w:rsidP="00B94447">
      <w:pPr>
        <w:widowControl w:val="0"/>
        <w:suppressAutoHyphens/>
        <w:autoSpaceDE w:val="0"/>
        <w:autoSpaceDN w:val="0"/>
        <w:adjustRightInd w:val="0"/>
        <w:spacing w:before="0" w:after="0"/>
        <w:ind w:right="49" w:hanging="142"/>
        <w:jc w:val="center"/>
        <w:rPr>
          <w:b/>
          <w:sz w:val="28"/>
          <w:szCs w:val="28"/>
        </w:rPr>
      </w:pPr>
      <w:r>
        <w:rPr>
          <w:b/>
          <w:sz w:val="28"/>
          <w:szCs w:val="28"/>
        </w:rPr>
        <w:t>MẠC GIA HUY - 52100694</w:t>
      </w:r>
    </w:p>
    <w:p w14:paraId="3753AB03" w14:textId="77777777" w:rsidR="00B94447" w:rsidRPr="002F5FFB" w:rsidRDefault="00B94447" w:rsidP="00B94447">
      <w:pPr>
        <w:widowControl w:val="0"/>
        <w:suppressAutoHyphens/>
        <w:autoSpaceDE w:val="0"/>
        <w:autoSpaceDN w:val="0"/>
        <w:adjustRightInd w:val="0"/>
        <w:spacing w:before="0" w:after="0"/>
        <w:ind w:right="49" w:hanging="142"/>
        <w:jc w:val="center"/>
        <w:rPr>
          <w:b/>
          <w:sz w:val="28"/>
          <w:szCs w:val="28"/>
        </w:rPr>
      </w:pPr>
      <w:r>
        <w:rPr>
          <w:b/>
          <w:sz w:val="28"/>
          <w:szCs w:val="28"/>
        </w:rPr>
        <w:t>HUỲNH MINH PHƯỚC - 52100465</w:t>
      </w:r>
    </w:p>
    <w:p w14:paraId="2E84C150" w14:textId="77777777" w:rsidR="009D0065" w:rsidRPr="00E357F4" w:rsidRDefault="009D0065" w:rsidP="009D0065">
      <w:pPr>
        <w:pStyle w:val="BodyText"/>
        <w:rPr>
          <w:sz w:val="28"/>
          <w:lang w:val="vi-VN"/>
        </w:rPr>
      </w:pPr>
    </w:p>
    <w:p w14:paraId="286FF096" w14:textId="77777777" w:rsidR="009D0065" w:rsidRDefault="009D0065" w:rsidP="009D0065">
      <w:pPr>
        <w:pStyle w:val="BodyText"/>
        <w:rPr>
          <w:sz w:val="28"/>
          <w:lang w:val="vi-VN"/>
        </w:rPr>
      </w:pPr>
    </w:p>
    <w:p w14:paraId="2A864831" w14:textId="77777777" w:rsidR="00F62EC2" w:rsidRPr="00E357F4" w:rsidRDefault="00F62EC2" w:rsidP="009D0065">
      <w:pPr>
        <w:pStyle w:val="BodyText"/>
        <w:rPr>
          <w:sz w:val="28"/>
          <w:lang w:val="vi-VN"/>
        </w:rPr>
      </w:pPr>
    </w:p>
    <w:p w14:paraId="72026E5C" w14:textId="77777777" w:rsidR="00F62EC2" w:rsidRDefault="00F62EC2" w:rsidP="00F62EC2">
      <w:pPr>
        <w:pStyle w:val="BodyText"/>
        <w:jc w:val="center"/>
        <w:rPr>
          <w:b/>
          <w:bCs/>
          <w:sz w:val="48"/>
          <w:szCs w:val="48"/>
          <w:lang w:val="vi-VN"/>
        </w:rPr>
      </w:pPr>
      <w:r w:rsidRPr="002F5FFB">
        <w:rPr>
          <w:b/>
          <w:bCs/>
          <w:sz w:val="48"/>
          <w:szCs w:val="48"/>
          <w:lang w:val="en-US"/>
        </w:rPr>
        <w:t>SOLUTION TO DETECT DDOS ATTACKS IN SDN NETWORK</w:t>
      </w:r>
    </w:p>
    <w:p w14:paraId="27107E5C" w14:textId="77777777" w:rsidR="009D0065" w:rsidRPr="00E357F4" w:rsidRDefault="009D0065" w:rsidP="009D0065">
      <w:pPr>
        <w:pStyle w:val="BodyText"/>
        <w:rPr>
          <w:sz w:val="50"/>
          <w:lang w:val="vi-VN"/>
        </w:rPr>
      </w:pPr>
    </w:p>
    <w:p w14:paraId="3ECC461F" w14:textId="77777777"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p>
    <w:p w14:paraId="5F06AAC2" w14:textId="77777777" w:rsidR="009D0065" w:rsidRPr="00F62EC2" w:rsidRDefault="009D0065" w:rsidP="009D0065">
      <w:pPr>
        <w:pStyle w:val="BodyText"/>
        <w:tabs>
          <w:tab w:val="left" w:pos="3919"/>
        </w:tabs>
        <w:spacing w:line="276" w:lineRule="auto"/>
        <w:jc w:val="center"/>
        <w:rPr>
          <w:b/>
          <w:bCs/>
          <w:sz w:val="44"/>
          <w:szCs w:val="44"/>
          <w:lang w:val="vi-VN"/>
        </w:rPr>
      </w:pPr>
    </w:p>
    <w:p w14:paraId="1676BDCC" w14:textId="77777777" w:rsidR="00F62EC2" w:rsidRPr="002F5FFB" w:rsidRDefault="00F62EC2" w:rsidP="00F62EC2">
      <w:pPr>
        <w:pStyle w:val="BodyText"/>
        <w:tabs>
          <w:tab w:val="left" w:pos="3919"/>
        </w:tabs>
        <w:spacing w:line="276" w:lineRule="auto"/>
        <w:jc w:val="center"/>
        <w:rPr>
          <w:sz w:val="26"/>
          <w:lang w:val="vi-VN"/>
        </w:rPr>
      </w:pPr>
      <w:r>
        <w:rPr>
          <w:b/>
          <w:bCs/>
          <w:sz w:val="44"/>
          <w:szCs w:val="44"/>
          <w:lang w:val="vi-VN"/>
        </w:rPr>
        <w:t>MẠNG MÁY TÍNH VÀ TRUYỀN THÔNG DỮ LIỆU</w:t>
      </w:r>
    </w:p>
    <w:p w14:paraId="10C5A357" w14:textId="77777777" w:rsidR="005E4587" w:rsidRDefault="005E4587" w:rsidP="00CC16A6">
      <w:pPr>
        <w:pStyle w:val="BodyText"/>
        <w:tabs>
          <w:tab w:val="left" w:pos="3919"/>
        </w:tabs>
        <w:spacing w:line="276" w:lineRule="auto"/>
        <w:jc w:val="center"/>
        <w:rPr>
          <w:b/>
          <w:bCs/>
          <w:sz w:val="40"/>
          <w:szCs w:val="40"/>
          <w:lang w:val="en-US"/>
        </w:rPr>
      </w:pPr>
    </w:p>
    <w:p w14:paraId="091808EA"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7A1AB758" w14:textId="4A8A1AFE" w:rsidR="009D0065" w:rsidRPr="00EB6D29" w:rsidRDefault="005E4587" w:rsidP="005E4587">
      <w:pPr>
        <w:pStyle w:val="BodyText"/>
        <w:tabs>
          <w:tab w:val="left" w:pos="3919"/>
        </w:tabs>
        <w:spacing w:line="276" w:lineRule="auto"/>
        <w:jc w:val="center"/>
        <w:rPr>
          <w:sz w:val="26"/>
          <w:lang w:val="vi-VN"/>
        </w:rPr>
      </w:pPr>
      <w:r w:rsidRPr="00032172">
        <w:rPr>
          <w:b/>
          <w:sz w:val="28"/>
          <w:szCs w:val="28"/>
          <w:lang w:val="en-US"/>
        </w:rPr>
        <w:t>T</w:t>
      </w:r>
      <w:r w:rsidRPr="00032172">
        <w:rPr>
          <w:b/>
          <w:sz w:val="28"/>
          <w:szCs w:val="28"/>
          <w:lang w:val="vi-VN"/>
        </w:rPr>
        <w:t xml:space="preserve">S. </w:t>
      </w:r>
      <w:r w:rsidR="00EB6D29">
        <w:rPr>
          <w:b/>
          <w:sz w:val="28"/>
          <w:szCs w:val="28"/>
          <w:lang w:val="vi-VN"/>
        </w:rPr>
        <w:t>Trương Đình Tú</w:t>
      </w:r>
    </w:p>
    <w:p w14:paraId="6DF8AFF7" w14:textId="77777777" w:rsidR="009D0065" w:rsidRPr="00E357F4" w:rsidRDefault="009D0065" w:rsidP="009D0065">
      <w:pPr>
        <w:rPr>
          <w:sz w:val="26"/>
          <w:lang w:val="vi-VN"/>
        </w:rPr>
      </w:pPr>
    </w:p>
    <w:p w14:paraId="78838073" w14:textId="77777777" w:rsidR="009D0065" w:rsidRPr="00E357F4" w:rsidRDefault="009D0065" w:rsidP="009D0065">
      <w:pPr>
        <w:rPr>
          <w:sz w:val="26"/>
          <w:lang w:val="vi-VN"/>
        </w:rPr>
      </w:pPr>
    </w:p>
    <w:p w14:paraId="67E3C75E" w14:textId="14F9FFE3" w:rsidR="003C69F2" w:rsidRPr="00EB6D29" w:rsidRDefault="009D0065" w:rsidP="009D0065">
      <w:pPr>
        <w:spacing w:before="10"/>
        <w:ind w:left="20"/>
        <w:jc w:val="center"/>
        <w:rPr>
          <w:b/>
          <w:sz w:val="28"/>
          <w:lang w:val="vi-VN"/>
        </w:rPr>
        <w:sectPr w:rsidR="003C69F2" w:rsidRPr="00EB6D29"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EB6D29">
        <w:rPr>
          <w:b/>
          <w:sz w:val="28"/>
          <w:lang w:val="vi-VN"/>
        </w:rPr>
        <w:t xml:space="preserve"> 2025</w:t>
      </w:r>
    </w:p>
    <w:p w14:paraId="28644A46"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2A823333" w14:textId="77777777" w:rsidR="000044BC" w:rsidRDefault="000044BC" w:rsidP="0064189C">
      <w:pPr>
        <w:pStyle w:val="Nidungvnbn"/>
      </w:pPr>
    </w:p>
    <w:p w14:paraId="5CD0658E" w14:textId="77777777" w:rsidR="00095020" w:rsidRDefault="00095020" w:rsidP="00EE0526">
      <w:pPr>
        <w:pStyle w:val="Nidungvnbn"/>
      </w:pPr>
      <w:r w:rsidRPr="00095020">
        <w:t>Trước hết, chúng em muốn bày tỏ lòng biết ơn sâu sắc đến thầy Trương Đình Tú, người đã luôn tận tình hướng dẫn và hỗ trợ chúng em trong suốt quá trình nghiên cứu cũng như hoàn thành bài báo cáo.</w:t>
      </w:r>
    </w:p>
    <w:p w14:paraId="1490974D" w14:textId="09174576" w:rsidR="00EE0526" w:rsidRPr="00EE0526" w:rsidRDefault="00EE0526" w:rsidP="00EE0526">
      <w:pPr>
        <w:pStyle w:val="Nidungvnbn"/>
      </w:pPr>
      <w:r>
        <w:t>Chúng e</w:t>
      </w:r>
      <w:r w:rsidRPr="00EE0526">
        <w:t xml:space="preserve">m xin được dành lời cảm ơn chân thành cho khoa Công Nghệ Thông Tin đã cho </w:t>
      </w:r>
      <w:r w:rsidR="00CA3B76">
        <w:t xml:space="preserve">chúng </w:t>
      </w:r>
      <w:r w:rsidRPr="00EE0526">
        <w:t xml:space="preserve">em được tiếp cận </w:t>
      </w:r>
      <w:r>
        <w:t xml:space="preserve">môn dự án công nghệ thông tin </w:t>
      </w:r>
      <w:r w:rsidRPr="00EE0526">
        <w:t xml:space="preserve">mà theo </w:t>
      </w:r>
      <w:r>
        <w:t>chúng e</w:t>
      </w:r>
      <w:r w:rsidRPr="00EE0526">
        <w:t>m là vô cũng cần thiết.</w:t>
      </w:r>
    </w:p>
    <w:p w14:paraId="0A092B55" w14:textId="38C34BA9" w:rsidR="00EE0526" w:rsidRPr="00EE0526" w:rsidRDefault="00EE0526" w:rsidP="00EE0526">
      <w:pPr>
        <w:pStyle w:val="Nidungvnbn"/>
      </w:pPr>
      <w:r>
        <w:t>Chúng e</w:t>
      </w:r>
      <w:r w:rsidRPr="00EE0526">
        <w:t xml:space="preserve">m đã nỗ lực và cố gắng tích lũy những kiến thức mà thầy đã truyền đạt trong suốt </w:t>
      </w:r>
      <w:r w:rsidR="00985257">
        <w:t xml:space="preserve">thời gian </w:t>
      </w:r>
      <w:r w:rsidRPr="00EE0526">
        <w:t xml:space="preserve">vừa qua để hoàn thành được bài báo cáo một cách hoàn thiện nhất trong khả năng của </w:t>
      </w:r>
      <w:r w:rsidR="004B3160">
        <w:t xml:space="preserve">chúng </w:t>
      </w:r>
      <w:r w:rsidRPr="00EE0526">
        <w:t xml:space="preserve">em. Nếu có xảy ra sai sót gì, </w:t>
      </w:r>
      <w:r w:rsidR="004B3160">
        <w:t xml:space="preserve">chúng </w:t>
      </w:r>
      <w:r w:rsidRPr="00EE0526">
        <w:t>em rất mong nhận được sự góp ý của thầy</w:t>
      </w:r>
      <w:r w:rsidR="00E831AD">
        <w:t xml:space="preserve"> và khoa</w:t>
      </w:r>
      <w:r w:rsidRPr="00EE0526">
        <w:t xml:space="preserve"> để </w:t>
      </w:r>
      <w:r w:rsidR="00A44028">
        <w:t xml:space="preserve">chúng </w:t>
      </w:r>
      <w:r w:rsidRPr="00EE0526">
        <w:t>em có thể hoàn thiện bản thân hơn</w:t>
      </w:r>
      <w:r w:rsidR="00CD5B90">
        <w:t>.</w:t>
      </w:r>
    </w:p>
    <w:p w14:paraId="1CD024DD" w14:textId="513DDD6A" w:rsidR="00EE0526" w:rsidRPr="00EE0526" w:rsidRDefault="00ED02F8" w:rsidP="00EE0526">
      <w:pPr>
        <w:pStyle w:val="Nidungvnbn"/>
      </w:pPr>
      <w:r>
        <w:t>Chúng e</w:t>
      </w:r>
      <w:r w:rsidR="00EE0526" w:rsidRPr="00EE0526">
        <w:t>m xin chân thành cảm ơn, xin chúc những điều tốt đẹp nhất sẽ luôn đồng hành cùng mọi người.</w:t>
      </w:r>
    </w:p>
    <w:p w14:paraId="098EF3E9" w14:textId="77777777" w:rsidR="005E4587" w:rsidRDefault="005E4587" w:rsidP="00612205">
      <w:pPr>
        <w:ind w:left="3600"/>
        <w:jc w:val="center"/>
        <w:rPr>
          <w:b/>
          <w:bCs/>
          <w:sz w:val="32"/>
          <w:szCs w:val="32"/>
          <w:lang w:val="vi-VN"/>
        </w:rPr>
      </w:pPr>
    </w:p>
    <w:p w14:paraId="4C2FE186" w14:textId="559EB14F"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AF6E16">
        <w:rPr>
          <w:i/>
          <w:sz w:val="26"/>
          <w:szCs w:val="26"/>
        </w:rPr>
        <w:t>10</w:t>
      </w:r>
      <w:r w:rsidR="005E4587">
        <w:rPr>
          <w:i/>
          <w:sz w:val="26"/>
          <w:szCs w:val="26"/>
        </w:rPr>
        <w:t xml:space="preserve"> </w:t>
      </w:r>
      <w:r w:rsidR="00612205">
        <w:rPr>
          <w:i/>
          <w:sz w:val="26"/>
          <w:szCs w:val="26"/>
          <w:lang w:val="vi-VN"/>
        </w:rPr>
        <w:t>tháng</w:t>
      </w:r>
      <w:r w:rsidR="00AF6E16">
        <w:rPr>
          <w:i/>
          <w:sz w:val="26"/>
          <w:szCs w:val="26"/>
        </w:rPr>
        <w:t xml:space="preserve"> 2</w:t>
      </w:r>
      <w:r w:rsidR="005E4587">
        <w:rPr>
          <w:i/>
          <w:sz w:val="26"/>
          <w:szCs w:val="26"/>
        </w:rPr>
        <w:t xml:space="preserve"> </w:t>
      </w:r>
      <w:r w:rsidR="00612205">
        <w:rPr>
          <w:i/>
          <w:sz w:val="26"/>
          <w:szCs w:val="26"/>
          <w:lang w:val="vi-VN"/>
        </w:rPr>
        <w:t>năm 2</w:t>
      </w:r>
      <w:r w:rsidR="00F833AF">
        <w:rPr>
          <w:i/>
          <w:sz w:val="26"/>
          <w:szCs w:val="26"/>
        </w:rPr>
        <w:t>025</w:t>
      </w:r>
      <w:r w:rsidR="005E4587">
        <w:rPr>
          <w:i/>
          <w:sz w:val="26"/>
          <w:szCs w:val="26"/>
        </w:rPr>
        <w:t>.</w:t>
      </w:r>
      <w:r w:rsidR="00612205">
        <w:rPr>
          <w:i/>
          <w:sz w:val="26"/>
          <w:szCs w:val="26"/>
          <w:lang w:val="vi-VN"/>
        </w:rPr>
        <w:t xml:space="preserve">     </w:t>
      </w:r>
    </w:p>
    <w:p w14:paraId="63EBAE24" w14:textId="77777777" w:rsidR="00612205" w:rsidRDefault="00612205" w:rsidP="00612205">
      <w:pPr>
        <w:ind w:left="3600"/>
        <w:jc w:val="center"/>
        <w:rPr>
          <w:i/>
          <w:sz w:val="26"/>
          <w:szCs w:val="26"/>
          <w:lang w:val="vi-VN"/>
        </w:rPr>
      </w:pPr>
      <w:r>
        <w:rPr>
          <w:i/>
          <w:sz w:val="26"/>
          <w:szCs w:val="26"/>
          <w:lang w:val="vi-VN"/>
        </w:rPr>
        <w:t>Tác giả</w:t>
      </w:r>
    </w:p>
    <w:p w14:paraId="15FC4090" w14:textId="6AC512D9" w:rsidR="003C69F2" w:rsidRPr="00241C25" w:rsidRDefault="00612205" w:rsidP="00241C25">
      <w:pPr>
        <w:ind w:left="3211" w:firstLine="360"/>
        <w:jc w:val="center"/>
        <w:rPr>
          <w:i/>
          <w:sz w:val="26"/>
          <w:szCs w:val="26"/>
        </w:rPr>
      </w:pPr>
      <w:r>
        <w:rPr>
          <w:i/>
          <w:sz w:val="26"/>
          <w:szCs w:val="26"/>
          <w:lang w:val="vi-VN"/>
        </w:rPr>
        <w:t>(Ký tên và ghi rõ họ tên)</w:t>
      </w:r>
    </w:p>
    <w:p w14:paraId="23A76480" w14:textId="2570ECCB" w:rsidR="003C7311" w:rsidRPr="00241C25" w:rsidRDefault="003C7311" w:rsidP="00241C25">
      <w:pPr>
        <w:jc w:val="center"/>
        <w:rPr>
          <w:i/>
          <w:szCs w:val="26"/>
        </w:rPr>
      </w:pPr>
      <w:r>
        <w:rPr>
          <w:i/>
          <w:szCs w:val="26"/>
          <w:lang w:val="vi-VN"/>
        </w:rPr>
        <w:t xml:space="preserve">                                                           </w:t>
      </w:r>
      <w:r w:rsidRPr="00245AF2">
        <w:rPr>
          <w:i/>
          <w:szCs w:val="26"/>
        </w:rPr>
        <w:t>Phước</w:t>
      </w:r>
      <w:r>
        <w:rPr>
          <w:i/>
          <w:szCs w:val="26"/>
        </w:rPr>
        <w:t xml:space="preserve">           </w:t>
      </w:r>
      <w:r w:rsidRPr="00245AF2">
        <w:rPr>
          <w:i/>
          <w:szCs w:val="26"/>
        </w:rPr>
        <w:t>Huy</w:t>
      </w:r>
    </w:p>
    <w:p w14:paraId="6C5AE378" w14:textId="0E18D318" w:rsidR="003C7311" w:rsidRPr="003C7311" w:rsidRDefault="003C7311" w:rsidP="003C7311">
      <w:pPr>
        <w:pStyle w:val="Nidungvnbn"/>
        <w:rPr>
          <w:b/>
          <w:bCs/>
          <w:sz w:val="32"/>
          <w:szCs w:val="32"/>
          <w:lang w:val="vi-VN"/>
        </w:rPr>
        <w:sectPr w:rsidR="003C7311" w:rsidRPr="003C7311" w:rsidSect="00602D02">
          <w:headerReference w:type="default" r:id="rId10"/>
          <w:pgSz w:w="11906" w:h="16838" w:code="9"/>
          <w:pgMar w:top="1985" w:right="1134" w:bottom="1701" w:left="1985" w:header="720" w:footer="720" w:gutter="0"/>
          <w:pgNumType w:fmt="lowerRoman" w:start="1"/>
          <w:cols w:space="720"/>
          <w:docGrid w:linePitch="360"/>
        </w:sectPr>
      </w:pPr>
      <w:r>
        <w:rPr>
          <w:lang w:val="vi-VN"/>
        </w:rPr>
        <w:t xml:space="preserve">                                                    </w:t>
      </w:r>
      <w:r>
        <w:t>Huỳnh Minh Phước    Mạc Gia Huy</w:t>
      </w:r>
    </w:p>
    <w:p w14:paraId="75D5744B"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8DB4B4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2FE370CE" w14:textId="7A076DDC"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5010B1" w:rsidRPr="005010B1">
        <w:rPr>
          <w:sz w:val="26"/>
          <w:szCs w:val="26"/>
          <w:lang w:val="en-US"/>
        </w:rPr>
        <w:t>TS. Trương Đình Tú</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436B6767"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0A6AA8B9"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38D76D91" w14:textId="36E21371" w:rsidR="008730A8" w:rsidRPr="00450C6F" w:rsidRDefault="008730A8" w:rsidP="0047257A">
      <w:pPr>
        <w:spacing w:before="240"/>
        <w:ind w:left="3828"/>
        <w:jc w:val="both"/>
        <w:rPr>
          <w:i/>
          <w:sz w:val="26"/>
          <w:szCs w:val="26"/>
          <w:lang w:val="vi-VN"/>
        </w:rPr>
      </w:pPr>
      <w:r w:rsidRPr="00E357F4">
        <w:rPr>
          <w:i/>
          <w:sz w:val="26"/>
          <w:szCs w:val="26"/>
          <w:lang w:val="vi-VN"/>
        </w:rPr>
        <w:t>TP. Hồ Chí Minh, ngày</w:t>
      </w:r>
      <w:r w:rsidR="00B65B52">
        <w:rPr>
          <w:i/>
          <w:sz w:val="26"/>
          <w:szCs w:val="26"/>
        </w:rPr>
        <w:t xml:space="preserve"> 10</w:t>
      </w:r>
      <w:r w:rsidRPr="00E357F4">
        <w:rPr>
          <w:i/>
          <w:sz w:val="26"/>
          <w:szCs w:val="26"/>
          <w:lang w:val="vi-VN"/>
        </w:rPr>
        <w:t xml:space="preserve"> tháng </w:t>
      </w:r>
      <w:r w:rsidR="00B65B52">
        <w:rPr>
          <w:i/>
          <w:sz w:val="26"/>
          <w:szCs w:val="26"/>
        </w:rPr>
        <w:t>2</w:t>
      </w:r>
      <w:r w:rsidRPr="00E357F4">
        <w:rPr>
          <w:i/>
          <w:sz w:val="26"/>
          <w:szCs w:val="26"/>
          <w:lang w:val="vi-VN"/>
        </w:rPr>
        <w:t xml:space="preserve"> năm</w:t>
      </w:r>
      <w:r w:rsidR="00743F7E">
        <w:rPr>
          <w:i/>
          <w:sz w:val="26"/>
          <w:szCs w:val="26"/>
        </w:rPr>
        <w:t xml:space="preserve"> 20</w:t>
      </w:r>
      <w:r w:rsidR="00450C6F">
        <w:rPr>
          <w:i/>
          <w:sz w:val="26"/>
          <w:szCs w:val="26"/>
          <w:lang w:val="vi-VN"/>
        </w:rPr>
        <w:t>25</w:t>
      </w:r>
    </w:p>
    <w:p w14:paraId="3B931B8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159411AB" w14:textId="77777777" w:rsidR="008730A8"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0691A66F" w14:textId="733CAEAC" w:rsidR="00134FA0" w:rsidRDefault="00134FA0" w:rsidP="00134FA0">
      <w:pPr>
        <w:ind w:left="2880"/>
        <w:jc w:val="center"/>
        <w:rPr>
          <w:i/>
          <w:szCs w:val="26"/>
          <w:lang w:val="vi-VN"/>
        </w:rPr>
      </w:pPr>
      <w:r w:rsidRPr="00245AF2">
        <w:rPr>
          <w:i/>
          <w:szCs w:val="26"/>
        </w:rPr>
        <w:t>Phước</w:t>
      </w:r>
      <w:r>
        <w:rPr>
          <w:i/>
          <w:szCs w:val="26"/>
        </w:rPr>
        <w:t xml:space="preserve">           </w:t>
      </w:r>
      <w:r>
        <w:rPr>
          <w:i/>
          <w:szCs w:val="26"/>
          <w:lang w:val="vi-VN"/>
        </w:rPr>
        <w:t xml:space="preserve">       </w:t>
      </w:r>
      <w:r w:rsidRPr="00245AF2">
        <w:rPr>
          <w:i/>
          <w:szCs w:val="26"/>
        </w:rPr>
        <w:t>Huy</w:t>
      </w:r>
      <w:r>
        <w:rPr>
          <w:i/>
          <w:szCs w:val="26"/>
          <w:lang w:val="vi-VN"/>
        </w:rPr>
        <w:t xml:space="preserve">  </w:t>
      </w:r>
      <w:r w:rsidRPr="00134FA0">
        <w:rPr>
          <w:i/>
          <w:szCs w:val="26"/>
          <w:lang w:val="vi-VN"/>
        </w:rPr>
        <w:t xml:space="preserve">                                                   </w:t>
      </w:r>
    </w:p>
    <w:p w14:paraId="7E26C3F1" w14:textId="3398CAC2" w:rsidR="00134FA0" w:rsidRPr="00B54EF0" w:rsidRDefault="00134FA0" w:rsidP="00134FA0">
      <w:pPr>
        <w:pStyle w:val="Nidungvnbn"/>
      </w:pPr>
      <w:r>
        <w:rPr>
          <w:lang w:val="vi-VN"/>
        </w:rPr>
        <w:t xml:space="preserve">                                               </w:t>
      </w:r>
      <w:r w:rsidRPr="00134FA0">
        <w:rPr>
          <w:lang w:val="vi-VN"/>
        </w:rPr>
        <w:t xml:space="preserve"> Huỳnh Minh Phước    Mạc Gia Huy</w:t>
      </w:r>
    </w:p>
    <w:p w14:paraId="64F5E554" w14:textId="77777777" w:rsidR="00134FA0" w:rsidRPr="00E357F4" w:rsidRDefault="00134FA0" w:rsidP="008730A8">
      <w:pPr>
        <w:spacing w:before="147"/>
        <w:ind w:left="3940" w:right="828"/>
        <w:jc w:val="center"/>
        <w:rPr>
          <w:i/>
          <w:sz w:val="26"/>
          <w:szCs w:val="26"/>
          <w:lang w:val="vi-VN"/>
        </w:rPr>
      </w:pPr>
    </w:p>
    <w:p w14:paraId="6C7677C1" w14:textId="77777777" w:rsidR="00BB2B2A" w:rsidRDefault="00BB2B2A" w:rsidP="00BB2B2A">
      <w:pPr>
        <w:tabs>
          <w:tab w:val="center" w:pos="6379"/>
        </w:tabs>
        <w:spacing w:after="200" w:line="276" w:lineRule="auto"/>
        <w:rPr>
          <w:i/>
          <w:sz w:val="26"/>
          <w:szCs w:val="26"/>
          <w:lang w:val="vi-VN"/>
        </w:rPr>
      </w:pPr>
    </w:p>
    <w:p w14:paraId="17DD0E84" w14:textId="77777777" w:rsidR="008730A8" w:rsidRDefault="008730A8" w:rsidP="00BB2B2A">
      <w:pPr>
        <w:tabs>
          <w:tab w:val="center" w:pos="6379"/>
        </w:tabs>
        <w:spacing w:after="200" w:line="276" w:lineRule="auto"/>
        <w:rPr>
          <w:i/>
          <w:sz w:val="26"/>
          <w:szCs w:val="26"/>
          <w:lang w:val="vi-VN"/>
        </w:rPr>
      </w:pPr>
    </w:p>
    <w:p w14:paraId="1682AAE8" w14:textId="77777777" w:rsidR="008730A8" w:rsidRPr="003C69F2" w:rsidRDefault="008730A8" w:rsidP="008730A8">
      <w:pPr>
        <w:tabs>
          <w:tab w:val="center" w:pos="6379"/>
        </w:tabs>
        <w:spacing w:after="200" w:line="276" w:lineRule="auto"/>
        <w:jc w:val="center"/>
        <w:rPr>
          <w:i/>
          <w:sz w:val="26"/>
          <w:szCs w:val="26"/>
          <w:lang w:val="vi-VN"/>
        </w:rPr>
      </w:pPr>
    </w:p>
    <w:p w14:paraId="2DE34EAA"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044D9512"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44FFE901" w14:textId="77777777" w:rsidR="002D60F7" w:rsidRDefault="002D60F7" w:rsidP="008730A8">
      <w:pPr>
        <w:overflowPunct w:val="0"/>
        <w:adjustRightInd w:val="0"/>
        <w:spacing w:line="360" w:lineRule="auto"/>
        <w:jc w:val="center"/>
        <w:textAlignment w:val="baseline"/>
        <w:rPr>
          <w:b/>
          <w:bCs/>
          <w:sz w:val="32"/>
          <w:szCs w:val="32"/>
          <w:lang w:val="vi-VN"/>
        </w:rPr>
      </w:pPr>
      <w:r w:rsidRPr="002D60F7">
        <w:rPr>
          <w:b/>
          <w:bCs/>
          <w:sz w:val="32"/>
          <w:szCs w:val="32"/>
        </w:rPr>
        <w:lastRenderedPageBreak/>
        <w:t xml:space="preserve">SOLUTION TO DETECT DDOS ATTACKS IN </w:t>
      </w:r>
    </w:p>
    <w:p w14:paraId="1F1EBACE" w14:textId="58FEE0B8" w:rsidR="002D60F7" w:rsidRDefault="002D60F7" w:rsidP="008730A8">
      <w:pPr>
        <w:overflowPunct w:val="0"/>
        <w:adjustRightInd w:val="0"/>
        <w:spacing w:line="360" w:lineRule="auto"/>
        <w:jc w:val="center"/>
        <w:textAlignment w:val="baseline"/>
        <w:rPr>
          <w:b/>
          <w:bCs/>
          <w:sz w:val="32"/>
          <w:szCs w:val="32"/>
          <w:lang w:val="vi-VN"/>
        </w:rPr>
      </w:pPr>
      <w:r w:rsidRPr="002D60F7">
        <w:rPr>
          <w:b/>
          <w:bCs/>
          <w:sz w:val="32"/>
          <w:szCs w:val="32"/>
        </w:rPr>
        <w:t>SDN NETWORK</w:t>
      </w:r>
    </w:p>
    <w:p w14:paraId="059E3C09" w14:textId="78F13804" w:rsidR="00291721" w:rsidRPr="002D60F7" w:rsidRDefault="008730A8" w:rsidP="002D60F7">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44F09B06" w14:textId="77777777" w:rsidR="000F0541" w:rsidRPr="000F0541" w:rsidRDefault="000F0541" w:rsidP="000F0541">
      <w:pPr>
        <w:pStyle w:val="Nidungvnbn"/>
      </w:pPr>
      <w:r w:rsidRPr="000F0541">
        <w:t>Phát hiện tấn công DDoS trong SDN là một vấn đề quan trọng để đảm bảo an toàn mạng.</w:t>
      </w:r>
    </w:p>
    <w:p w14:paraId="5D780CC5" w14:textId="77777777" w:rsidR="000F0541" w:rsidRPr="000F0541" w:rsidRDefault="000F0541" w:rsidP="000F0541">
      <w:pPr>
        <w:pStyle w:val="Nidungvnbn"/>
      </w:pPr>
      <w:r w:rsidRPr="000F0541">
        <w:t>Nghiên cứu này áp dụng các thuật toán học máy để phân loại lưu lượng mạng, giúp nhận diện các cuộc tấn công DDoS. Dữ liệu được thu thập, tiền xử lý và huấn luyện trên nhiều mô hình khác nhau.</w:t>
      </w:r>
    </w:p>
    <w:p w14:paraId="618EC85E" w14:textId="77777777" w:rsidR="000F0541" w:rsidRPr="000F0541" w:rsidRDefault="000F0541" w:rsidP="000F0541">
      <w:pPr>
        <w:pStyle w:val="Nidungvnbn"/>
      </w:pPr>
      <w:r w:rsidRPr="000F0541">
        <w:t>Kết quả cho thấy mô hình đề xuất đạt độ chính xác cao, cải thiện đáng kể so với các phương pháp truyền thống.</w:t>
      </w:r>
    </w:p>
    <w:p w14:paraId="7D7C3DDD" w14:textId="4DDB22A1" w:rsidR="00743F7E" w:rsidRPr="000F0541" w:rsidRDefault="000F0541" w:rsidP="000F0541">
      <w:pPr>
        <w:pStyle w:val="Nidungvnbn"/>
      </w:pPr>
      <w:r w:rsidRPr="000F0541">
        <w:t>Việc so sánh với các phương pháp hiện có khẳng định tính hiệu quả và tiềm năng triển khai thực tế của mô hình.</w:t>
      </w:r>
    </w:p>
    <w:p w14:paraId="225E3907" w14:textId="77777777" w:rsidR="0097682F" w:rsidRDefault="0097682F">
      <w:pPr>
        <w:spacing w:before="0" w:after="200" w:line="276" w:lineRule="auto"/>
        <w:rPr>
          <w:sz w:val="26"/>
          <w:szCs w:val="26"/>
        </w:rPr>
      </w:pPr>
    </w:p>
    <w:p w14:paraId="13BE9132" w14:textId="77777777" w:rsidR="0097682F" w:rsidRDefault="0097682F">
      <w:pPr>
        <w:spacing w:before="0" w:after="200" w:line="276" w:lineRule="auto"/>
        <w:rPr>
          <w:sz w:val="26"/>
          <w:szCs w:val="26"/>
        </w:rPr>
      </w:pPr>
    </w:p>
    <w:p w14:paraId="10D4E1DD" w14:textId="77777777" w:rsidR="00B127A5" w:rsidRDefault="00B127A5">
      <w:pPr>
        <w:spacing w:before="0" w:after="200" w:line="276" w:lineRule="auto"/>
        <w:rPr>
          <w:b/>
          <w:bCs/>
          <w:sz w:val="32"/>
          <w:szCs w:val="32"/>
        </w:rPr>
      </w:pPr>
      <w:r>
        <w:rPr>
          <w:b/>
          <w:bCs/>
          <w:sz w:val="32"/>
          <w:szCs w:val="32"/>
        </w:rPr>
        <w:br w:type="page"/>
      </w:r>
    </w:p>
    <w:p w14:paraId="0DEE929A" w14:textId="77777777" w:rsidR="00475513" w:rsidRDefault="00475513" w:rsidP="00475513">
      <w:pPr>
        <w:overflowPunct w:val="0"/>
        <w:adjustRightInd w:val="0"/>
        <w:spacing w:line="360" w:lineRule="auto"/>
        <w:jc w:val="center"/>
        <w:textAlignment w:val="baseline"/>
        <w:rPr>
          <w:b/>
          <w:bCs/>
          <w:sz w:val="32"/>
          <w:szCs w:val="32"/>
          <w:lang w:val="vi-VN"/>
        </w:rPr>
      </w:pPr>
      <w:r w:rsidRPr="002D60F7">
        <w:rPr>
          <w:b/>
          <w:bCs/>
          <w:sz w:val="32"/>
          <w:szCs w:val="32"/>
        </w:rPr>
        <w:lastRenderedPageBreak/>
        <w:t xml:space="preserve">SOLUTION TO DETECT DDOS ATTACKS IN </w:t>
      </w:r>
    </w:p>
    <w:p w14:paraId="147ADD6A" w14:textId="77777777" w:rsidR="00475513" w:rsidRDefault="00475513" w:rsidP="00475513">
      <w:pPr>
        <w:overflowPunct w:val="0"/>
        <w:adjustRightInd w:val="0"/>
        <w:spacing w:line="360" w:lineRule="auto"/>
        <w:jc w:val="center"/>
        <w:textAlignment w:val="baseline"/>
        <w:rPr>
          <w:b/>
          <w:bCs/>
          <w:sz w:val="32"/>
          <w:szCs w:val="32"/>
          <w:lang w:val="vi-VN"/>
        </w:rPr>
      </w:pPr>
      <w:r w:rsidRPr="002D60F7">
        <w:rPr>
          <w:b/>
          <w:bCs/>
          <w:sz w:val="32"/>
          <w:szCs w:val="32"/>
        </w:rPr>
        <w:t>SDN NETWORK</w:t>
      </w:r>
    </w:p>
    <w:p w14:paraId="37432D86" w14:textId="209C9834" w:rsidR="0097682F" w:rsidRPr="00324076" w:rsidRDefault="0097682F" w:rsidP="00324076">
      <w:pPr>
        <w:overflowPunct w:val="0"/>
        <w:adjustRightInd w:val="0"/>
        <w:spacing w:line="360" w:lineRule="auto"/>
        <w:jc w:val="center"/>
        <w:textAlignment w:val="baseline"/>
        <w:rPr>
          <w:b/>
          <w:bCs/>
          <w:sz w:val="32"/>
          <w:szCs w:val="32"/>
        </w:rPr>
      </w:pPr>
      <w:r>
        <w:rPr>
          <w:b/>
          <w:bCs/>
          <w:sz w:val="32"/>
          <w:szCs w:val="32"/>
        </w:rPr>
        <w:t>ABSTRACT</w:t>
      </w:r>
    </w:p>
    <w:p w14:paraId="7E270F25" w14:textId="77777777" w:rsidR="00C23F4E" w:rsidRPr="00C23F4E" w:rsidRDefault="00C23F4E" w:rsidP="00C23F4E">
      <w:pPr>
        <w:pStyle w:val="Nidungvnbn"/>
      </w:pPr>
      <w:r w:rsidRPr="00C23F4E">
        <w:t>In recent years, Software-Defined Networking (SDN) has emerged as an effective approach to managing and optimizing network operations. However, its centralized architecture makes it vulnerable to Distributed Denial-of-Service (DDoS) attacks, which can severely impact network performance. This study presents a machine learning-based solution for detecting DDoS attacks in SDN environments.</w:t>
      </w:r>
    </w:p>
    <w:p w14:paraId="3B7CF248" w14:textId="77777777" w:rsidR="00C23F4E" w:rsidRPr="00C23F4E" w:rsidRDefault="00C23F4E" w:rsidP="00C23F4E">
      <w:pPr>
        <w:pStyle w:val="Nidungvnbn"/>
      </w:pPr>
      <w:r w:rsidRPr="00C23F4E">
        <w:t>The proposed approach involves collecting network traffic data, preprocessing it, and applying the Decision Tree algorithm to classify normal and malicious traffic. Several evaluation metrics, including accuracy, precision, recall, and F1-score, are used to assess the model's effectiveness. Experimental results demonstrate that the proposed method achieves high accuracy and can effectively detect attacks in real time.</w:t>
      </w:r>
    </w:p>
    <w:p w14:paraId="4367871A" w14:textId="77777777" w:rsidR="00C23F4E" w:rsidRPr="00C23F4E" w:rsidRDefault="00C23F4E" w:rsidP="00C23F4E">
      <w:pPr>
        <w:pStyle w:val="Nidungvnbn"/>
      </w:pPr>
      <w:r w:rsidRPr="00C23F4E">
        <w:t>This research contributes to enhancing security in SDN networks by leveraging machine learning techniques to improve threat detection capabilities. Future work may explore the integration of more advanced models and adaptive security mechanisms to further strengthen network defenses against evolving cyber threats.</w:t>
      </w:r>
    </w:p>
    <w:p w14:paraId="4D324CE7" w14:textId="77777777" w:rsidR="0097682F" w:rsidRDefault="0097682F">
      <w:pPr>
        <w:spacing w:before="0" w:after="200" w:line="276" w:lineRule="auto"/>
        <w:rPr>
          <w:sz w:val="26"/>
          <w:szCs w:val="26"/>
        </w:rPr>
      </w:pPr>
    </w:p>
    <w:p w14:paraId="1DBD188E" w14:textId="77777777" w:rsidR="001D49C3" w:rsidRDefault="001D49C3">
      <w:pPr>
        <w:spacing w:before="0" w:after="200" w:line="276" w:lineRule="auto"/>
        <w:rPr>
          <w:b/>
          <w:bCs/>
          <w:sz w:val="32"/>
          <w:szCs w:val="32"/>
        </w:rPr>
      </w:pPr>
      <w:r>
        <w:rPr>
          <w:b/>
          <w:bCs/>
          <w:sz w:val="32"/>
          <w:szCs w:val="32"/>
        </w:rPr>
        <w:br w:type="page"/>
      </w:r>
    </w:p>
    <w:p w14:paraId="7A63C2DE"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67E3085F" w14:textId="69F7A8DD" w:rsidR="00805A9C" w:rsidRDefault="00BB5900">
      <w:pPr>
        <w:pStyle w:val="TOC1"/>
        <w:rPr>
          <w:rFonts w:asciiTheme="minorHAnsi" w:eastAsiaTheme="minorEastAsia" w:hAnsiTheme="minorHAnsi"/>
          <w:b w:val="0"/>
          <w:noProof/>
          <w:kern w:val="2"/>
          <w:sz w:val="24"/>
          <w14:ligatures w14:val="standardContextual"/>
        </w:rPr>
      </w:pPr>
      <w:r>
        <w:rPr>
          <w:b w:val="0"/>
        </w:rPr>
        <w:fldChar w:fldCharType="begin"/>
      </w:r>
      <w:r>
        <w:rPr>
          <w:b w:val="0"/>
        </w:rPr>
        <w:instrText xml:space="preserve"> TOC \o "1-4" \h \z \u </w:instrText>
      </w:r>
      <w:r>
        <w:rPr>
          <w:b w:val="0"/>
        </w:rPr>
        <w:fldChar w:fldCharType="separate"/>
      </w:r>
      <w:hyperlink w:anchor="_Toc190349127" w:history="1">
        <w:r w:rsidR="00805A9C" w:rsidRPr="00B24571">
          <w:rPr>
            <w:rStyle w:val="Hyperlink"/>
            <w:noProof/>
          </w:rPr>
          <w:t>DANH MỤC HÌNH VẼ</w:t>
        </w:r>
        <w:r w:rsidR="00805A9C">
          <w:rPr>
            <w:noProof/>
            <w:webHidden/>
          </w:rPr>
          <w:tab/>
        </w:r>
        <w:r w:rsidR="00805A9C">
          <w:rPr>
            <w:noProof/>
            <w:webHidden/>
          </w:rPr>
          <w:fldChar w:fldCharType="begin"/>
        </w:r>
        <w:r w:rsidR="00805A9C">
          <w:rPr>
            <w:noProof/>
            <w:webHidden/>
          </w:rPr>
          <w:instrText xml:space="preserve"> PAGEREF _Toc190349127 \h </w:instrText>
        </w:r>
        <w:r w:rsidR="00805A9C">
          <w:rPr>
            <w:noProof/>
            <w:webHidden/>
          </w:rPr>
        </w:r>
        <w:r w:rsidR="00805A9C">
          <w:rPr>
            <w:noProof/>
            <w:webHidden/>
          </w:rPr>
          <w:fldChar w:fldCharType="separate"/>
        </w:r>
        <w:r w:rsidR="00294845">
          <w:rPr>
            <w:noProof/>
            <w:webHidden/>
          </w:rPr>
          <w:t>ix</w:t>
        </w:r>
        <w:r w:rsidR="00805A9C">
          <w:rPr>
            <w:noProof/>
            <w:webHidden/>
          </w:rPr>
          <w:fldChar w:fldCharType="end"/>
        </w:r>
      </w:hyperlink>
    </w:p>
    <w:p w14:paraId="0BC5156F" w14:textId="34CFA068" w:rsidR="00805A9C" w:rsidRDefault="00805A9C">
      <w:pPr>
        <w:pStyle w:val="TOC1"/>
        <w:rPr>
          <w:rFonts w:asciiTheme="minorHAnsi" w:eastAsiaTheme="minorEastAsia" w:hAnsiTheme="minorHAnsi"/>
          <w:b w:val="0"/>
          <w:noProof/>
          <w:kern w:val="2"/>
          <w:sz w:val="24"/>
          <w14:ligatures w14:val="standardContextual"/>
        </w:rPr>
      </w:pPr>
      <w:hyperlink w:anchor="_Toc190349128" w:history="1">
        <w:r w:rsidRPr="00B24571">
          <w:rPr>
            <w:rStyle w:val="Hyperlink"/>
            <w:noProof/>
          </w:rPr>
          <w:t>DANH MỤC BẢNG BIỂU</w:t>
        </w:r>
        <w:r>
          <w:rPr>
            <w:noProof/>
            <w:webHidden/>
          </w:rPr>
          <w:tab/>
        </w:r>
        <w:r>
          <w:rPr>
            <w:noProof/>
            <w:webHidden/>
          </w:rPr>
          <w:fldChar w:fldCharType="begin"/>
        </w:r>
        <w:r>
          <w:rPr>
            <w:noProof/>
            <w:webHidden/>
          </w:rPr>
          <w:instrText xml:space="preserve"> PAGEREF _Toc190349128 \h </w:instrText>
        </w:r>
        <w:r>
          <w:rPr>
            <w:noProof/>
            <w:webHidden/>
          </w:rPr>
        </w:r>
        <w:r>
          <w:rPr>
            <w:noProof/>
            <w:webHidden/>
          </w:rPr>
          <w:fldChar w:fldCharType="separate"/>
        </w:r>
        <w:r w:rsidR="00294845">
          <w:rPr>
            <w:noProof/>
            <w:webHidden/>
          </w:rPr>
          <w:t>xi</w:t>
        </w:r>
        <w:r>
          <w:rPr>
            <w:noProof/>
            <w:webHidden/>
          </w:rPr>
          <w:fldChar w:fldCharType="end"/>
        </w:r>
      </w:hyperlink>
    </w:p>
    <w:p w14:paraId="22D3EC89" w14:textId="4999A0A7" w:rsidR="00805A9C" w:rsidRDefault="00805A9C">
      <w:pPr>
        <w:pStyle w:val="TOC1"/>
        <w:rPr>
          <w:rFonts w:asciiTheme="minorHAnsi" w:eastAsiaTheme="minorEastAsia" w:hAnsiTheme="minorHAnsi"/>
          <w:b w:val="0"/>
          <w:noProof/>
          <w:kern w:val="2"/>
          <w:sz w:val="24"/>
          <w14:ligatures w14:val="standardContextual"/>
        </w:rPr>
      </w:pPr>
      <w:hyperlink w:anchor="_Toc190349129" w:history="1">
        <w:r w:rsidRPr="00B24571">
          <w:rPr>
            <w:rStyle w:val="Hyperlink"/>
            <w:noProof/>
          </w:rPr>
          <w:t>DANH MỤC CÁC CHỮ VIẾT TẮT</w:t>
        </w:r>
        <w:r>
          <w:rPr>
            <w:noProof/>
            <w:webHidden/>
          </w:rPr>
          <w:tab/>
        </w:r>
        <w:r>
          <w:rPr>
            <w:noProof/>
            <w:webHidden/>
          </w:rPr>
          <w:fldChar w:fldCharType="begin"/>
        </w:r>
        <w:r>
          <w:rPr>
            <w:noProof/>
            <w:webHidden/>
          </w:rPr>
          <w:instrText xml:space="preserve"> PAGEREF _Toc190349129 \h </w:instrText>
        </w:r>
        <w:r>
          <w:rPr>
            <w:noProof/>
            <w:webHidden/>
          </w:rPr>
        </w:r>
        <w:r>
          <w:rPr>
            <w:noProof/>
            <w:webHidden/>
          </w:rPr>
          <w:fldChar w:fldCharType="separate"/>
        </w:r>
        <w:r w:rsidR="00294845">
          <w:rPr>
            <w:noProof/>
            <w:webHidden/>
          </w:rPr>
          <w:t>xii</w:t>
        </w:r>
        <w:r>
          <w:rPr>
            <w:noProof/>
            <w:webHidden/>
          </w:rPr>
          <w:fldChar w:fldCharType="end"/>
        </w:r>
      </w:hyperlink>
    </w:p>
    <w:p w14:paraId="372619DD" w14:textId="2E28D2A6" w:rsidR="00805A9C" w:rsidRDefault="00805A9C">
      <w:pPr>
        <w:pStyle w:val="TOC1"/>
        <w:rPr>
          <w:rFonts w:asciiTheme="minorHAnsi" w:eastAsiaTheme="minorEastAsia" w:hAnsiTheme="minorHAnsi"/>
          <w:b w:val="0"/>
          <w:noProof/>
          <w:kern w:val="2"/>
          <w:sz w:val="24"/>
          <w14:ligatures w14:val="standardContextual"/>
        </w:rPr>
      </w:pPr>
      <w:hyperlink w:anchor="_Toc190349130" w:history="1">
        <w:r w:rsidRPr="00B24571">
          <w:rPr>
            <w:rStyle w:val="Hyperlink"/>
            <w:noProof/>
          </w:rPr>
          <w:t>CHƯƠNG 1. MỞ ĐẦU VÀ TỔNG QUAN ĐỀ TÀI</w:t>
        </w:r>
        <w:r>
          <w:rPr>
            <w:noProof/>
            <w:webHidden/>
          </w:rPr>
          <w:tab/>
        </w:r>
        <w:r>
          <w:rPr>
            <w:noProof/>
            <w:webHidden/>
          </w:rPr>
          <w:fldChar w:fldCharType="begin"/>
        </w:r>
        <w:r>
          <w:rPr>
            <w:noProof/>
            <w:webHidden/>
          </w:rPr>
          <w:instrText xml:space="preserve"> PAGEREF _Toc190349130 \h </w:instrText>
        </w:r>
        <w:r>
          <w:rPr>
            <w:noProof/>
            <w:webHidden/>
          </w:rPr>
        </w:r>
        <w:r>
          <w:rPr>
            <w:noProof/>
            <w:webHidden/>
          </w:rPr>
          <w:fldChar w:fldCharType="separate"/>
        </w:r>
        <w:r w:rsidR="00294845">
          <w:rPr>
            <w:noProof/>
            <w:webHidden/>
          </w:rPr>
          <w:t>1</w:t>
        </w:r>
        <w:r>
          <w:rPr>
            <w:noProof/>
            <w:webHidden/>
          </w:rPr>
          <w:fldChar w:fldCharType="end"/>
        </w:r>
      </w:hyperlink>
    </w:p>
    <w:p w14:paraId="4BBB01CF" w14:textId="1BC5674E" w:rsidR="00805A9C" w:rsidRDefault="00805A9C">
      <w:pPr>
        <w:pStyle w:val="TOC2"/>
        <w:rPr>
          <w:rFonts w:asciiTheme="minorHAnsi" w:eastAsiaTheme="minorEastAsia" w:hAnsiTheme="minorHAnsi"/>
          <w:noProof/>
          <w:kern w:val="2"/>
          <w:sz w:val="24"/>
          <w14:ligatures w14:val="standardContextual"/>
        </w:rPr>
      </w:pPr>
      <w:hyperlink w:anchor="_Toc190349131" w:history="1">
        <w:r w:rsidRPr="00B24571">
          <w:rPr>
            <w:rStyle w:val="Hyperlink"/>
            <w:noProof/>
          </w:rPr>
          <w:t>1.1 Lý do chọn đề tài</w:t>
        </w:r>
        <w:r>
          <w:rPr>
            <w:noProof/>
            <w:webHidden/>
          </w:rPr>
          <w:tab/>
        </w:r>
        <w:r>
          <w:rPr>
            <w:noProof/>
            <w:webHidden/>
          </w:rPr>
          <w:fldChar w:fldCharType="begin"/>
        </w:r>
        <w:r>
          <w:rPr>
            <w:noProof/>
            <w:webHidden/>
          </w:rPr>
          <w:instrText xml:space="preserve"> PAGEREF _Toc190349131 \h </w:instrText>
        </w:r>
        <w:r>
          <w:rPr>
            <w:noProof/>
            <w:webHidden/>
          </w:rPr>
        </w:r>
        <w:r>
          <w:rPr>
            <w:noProof/>
            <w:webHidden/>
          </w:rPr>
          <w:fldChar w:fldCharType="separate"/>
        </w:r>
        <w:r w:rsidR="00294845">
          <w:rPr>
            <w:noProof/>
            <w:webHidden/>
          </w:rPr>
          <w:t>1</w:t>
        </w:r>
        <w:r>
          <w:rPr>
            <w:noProof/>
            <w:webHidden/>
          </w:rPr>
          <w:fldChar w:fldCharType="end"/>
        </w:r>
      </w:hyperlink>
    </w:p>
    <w:p w14:paraId="604149D3" w14:textId="75C2D33B" w:rsidR="00805A9C" w:rsidRDefault="00805A9C">
      <w:pPr>
        <w:pStyle w:val="TOC2"/>
        <w:rPr>
          <w:rFonts w:asciiTheme="minorHAnsi" w:eastAsiaTheme="minorEastAsia" w:hAnsiTheme="minorHAnsi"/>
          <w:noProof/>
          <w:kern w:val="2"/>
          <w:sz w:val="24"/>
          <w14:ligatures w14:val="standardContextual"/>
        </w:rPr>
      </w:pPr>
      <w:hyperlink w:anchor="_Toc190349132" w:history="1">
        <w:r w:rsidRPr="00B24571">
          <w:rPr>
            <w:rStyle w:val="Hyperlink"/>
            <w:noProof/>
          </w:rPr>
          <w:t>1.2 Mục tiêu thực hiện đề tài</w:t>
        </w:r>
        <w:r>
          <w:rPr>
            <w:noProof/>
            <w:webHidden/>
          </w:rPr>
          <w:tab/>
        </w:r>
        <w:r>
          <w:rPr>
            <w:noProof/>
            <w:webHidden/>
          </w:rPr>
          <w:fldChar w:fldCharType="begin"/>
        </w:r>
        <w:r>
          <w:rPr>
            <w:noProof/>
            <w:webHidden/>
          </w:rPr>
          <w:instrText xml:space="preserve"> PAGEREF _Toc190349132 \h </w:instrText>
        </w:r>
        <w:r>
          <w:rPr>
            <w:noProof/>
            <w:webHidden/>
          </w:rPr>
        </w:r>
        <w:r>
          <w:rPr>
            <w:noProof/>
            <w:webHidden/>
          </w:rPr>
          <w:fldChar w:fldCharType="separate"/>
        </w:r>
        <w:r w:rsidR="00294845">
          <w:rPr>
            <w:noProof/>
            <w:webHidden/>
          </w:rPr>
          <w:t>1</w:t>
        </w:r>
        <w:r>
          <w:rPr>
            <w:noProof/>
            <w:webHidden/>
          </w:rPr>
          <w:fldChar w:fldCharType="end"/>
        </w:r>
      </w:hyperlink>
    </w:p>
    <w:p w14:paraId="43BA0582" w14:textId="68B1857A" w:rsidR="00805A9C" w:rsidRDefault="00805A9C">
      <w:pPr>
        <w:pStyle w:val="TOC1"/>
        <w:rPr>
          <w:rFonts w:asciiTheme="minorHAnsi" w:eastAsiaTheme="minorEastAsia" w:hAnsiTheme="minorHAnsi"/>
          <w:b w:val="0"/>
          <w:noProof/>
          <w:kern w:val="2"/>
          <w:sz w:val="24"/>
          <w14:ligatures w14:val="standardContextual"/>
        </w:rPr>
      </w:pPr>
      <w:hyperlink w:anchor="_Toc190349133" w:history="1">
        <w:r w:rsidRPr="00B24571">
          <w:rPr>
            <w:rStyle w:val="Hyperlink"/>
            <w:noProof/>
          </w:rPr>
          <w:t>CHƯƠNG 2. CƠ SỞ LÝ THUYẾT</w:t>
        </w:r>
        <w:r>
          <w:rPr>
            <w:noProof/>
            <w:webHidden/>
          </w:rPr>
          <w:tab/>
        </w:r>
        <w:r>
          <w:rPr>
            <w:noProof/>
            <w:webHidden/>
          </w:rPr>
          <w:fldChar w:fldCharType="begin"/>
        </w:r>
        <w:r>
          <w:rPr>
            <w:noProof/>
            <w:webHidden/>
          </w:rPr>
          <w:instrText xml:space="preserve"> PAGEREF _Toc190349133 \h </w:instrText>
        </w:r>
        <w:r>
          <w:rPr>
            <w:noProof/>
            <w:webHidden/>
          </w:rPr>
        </w:r>
        <w:r>
          <w:rPr>
            <w:noProof/>
            <w:webHidden/>
          </w:rPr>
          <w:fldChar w:fldCharType="separate"/>
        </w:r>
        <w:r w:rsidR="00294845">
          <w:rPr>
            <w:noProof/>
            <w:webHidden/>
          </w:rPr>
          <w:t>3</w:t>
        </w:r>
        <w:r>
          <w:rPr>
            <w:noProof/>
            <w:webHidden/>
          </w:rPr>
          <w:fldChar w:fldCharType="end"/>
        </w:r>
      </w:hyperlink>
    </w:p>
    <w:p w14:paraId="52722E9B" w14:textId="157335DE" w:rsidR="00805A9C" w:rsidRDefault="00805A9C">
      <w:pPr>
        <w:pStyle w:val="TOC2"/>
        <w:rPr>
          <w:rFonts w:asciiTheme="minorHAnsi" w:eastAsiaTheme="minorEastAsia" w:hAnsiTheme="minorHAnsi"/>
          <w:noProof/>
          <w:kern w:val="2"/>
          <w:sz w:val="24"/>
          <w14:ligatures w14:val="standardContextual"/>
        </w:rPr>
      </w:pPr>
      <w:hyperlink w:anchor="_Toc190349134" w:history="1">
        <w:r w:rsidRPr="00B24571">
          <w:rPr>
            <w:rStyle w:val="Hyperlink"/>
            <w:noProof/>
          </w:rPr>
          <w:t>2.1 Mạng điều khiển bằng phần mềm (SDN)</w:t>
        </w:r>
        <w:r>
          <w:rPr>
            <w:noProof/>
            <w:webHidden/>
          </w:rPr>
          <w:tab/>
        </w:r>
        <w:r>
          <w:rPr>
            <w:noProof/>
            <w:webHidden/>
          </w:rPr>
          <w:fldChar w:fldCharType="begin"/>
        </w:r>
        <w:r>
          <w:rPr>
            <w:noProof/>
            <w:webHidden/>
          </w:rPr>
          <w:instrText xml:space="preserve"> PAGEREF _Toc190349134 \h </w:instrText>
        </w:r>
        <w:r>
          <w:rPr>
            <w:noProof/>
            <w:webHidden/>
          </w:rPr>
        </w:r>
        <w:r>
          <w:rPr>
            <w:noProof/>
            <w:webHidden/>
          </w:rPr>
          <w:fldChar w:fldCharType="separate"/>
        </w:r>
        <w:r w:rsidR="00294845">
          <w:rPr>
            <w:noProof/>
            <w:webHidden/>
          </w:rPr>
          <w:t>3</w:t>
        </w:r>
        <w:r>
          <w:rPr>
            <w:noProof/>
            <w:webHidden/>
          </w:rPr>
          <w:fldChar w:fldCharType="end"/>
        </w:r>
      </w:hyperlink>
    </w:p>
    <w:p w14:paraId="0172DD1C" w14:textId="3E3B9185" w:rsidR="00805A9C" w:rsidRDefault="00805A9C">
      <w:pPr>
        <w:pStyle w:val="TOC3"/>
        <w:rPr>
          <w:rFonts w:asciiTheme="minorHAnsi" w:eastAsiaTheme="minorEastAsia" w:hAnsiTheme="minorHAnsi"/>
          <w:i w:val="0"/>
          <w:noProof/>
          <w:kern w:val="2"/>
          <w:sz w:val="24"/>
          <w14:ligatures w14:val="standardContextual"/>
        </w:rPr>
      </w:pPr>
      <w:hyperlink w:anchor="_Toc190349135" w:history="1">
        <w:r w:rsidRPr="00B24571">
          <w:rPr>
            <w:rStyle w:val="Hyperlink"/>
            <w:noProof/>
          </w:rPr>
          <w:t>2.1.1 Giới thiệu về mạng SDN</w:t>
        </w:r>
        <w:r>
          <w:rPr>
            <w:noProof/>
            <w:webHidden/>
          </w:rPr>
          <w:tab/>
        </w:r>
        <w:r>
          <w:rPr>
            <w:noProof/>
            <w:webHidden/>
          </w:rPr>
          <w:fldChar w:fldCharType="begin"/>
        </w:r>
        <w:r>
          <w:rPr>
            <w:noProof/>
            <w:webHidden/>
          </w:rPr>
          <w:instrText xml:space="preserve"> PAGEREF _Toc190349135 \h </w:instrText>
        </w:r>
        <w:r>
          <w:rPr>
            <w:noProof/>
            <w:webHidden/>
          </w:rPr>
        </w:r>
        <w:r>
          <w:rPr>
            <w:noProof/>
            <w:webHidden/>
          </w:rPr>
          <w:fldChar w:fldCharType="separate"/>
        </w:r>
        <w:r w:rsidR="00294845">
          <w:rPr>
            <w:noProof/>
            <w:webHidden/>
          </w:rPr>
          <w:t>3</w:t>
        </w:r>
        <w:r>
          <w:rPr>
            <w:noProof/>
            <w:webHidden/>
          </w:rPr>
          <w:fldChar w:fldCharType="end"/>
        </w:r>
      </w:hyperlink>
    </w:p>
    <w:p w14:paraId="2E9924C2" w14:textId="5B773A71" w:rsidR="00805A9C" w:rsidRDefault="00805A9C">
      <w:pPr>
        <w:pStyle w:val="TOC3"/>
        <w:rPr>
          <w:rFonts w:asciiTheme="minorHAnsi" w:eastAsiaTheme="minorEastAsia" w:hAnsiTheme="minorHAnsi"/>
          <w:i w:val="0"/>
          <w:noProof/>
          <w:kern w:val="2"/>
          <w:sz w:val="24"/>
          <w14:ligatures w14:val="standardContextual"/>
        </w:rPr>
      </w:pPr>
      <w:hyperlink w:anchor="_Toc190349136" w:history="1">
        <w:r w:rsidRPr="00B24571">
          <w:rPr>
            <w:rStyle w:val="Hyperlink"/>
            <w:noProof/>
          </w:rPr>
          <w:t>2.1.2 Kiến trúc của mạng SDN</w:t>
        </w:r>
        <w:r>
          <w:rPr>
            <w:noProof/>
            <w:webHidden/>
          </w:rPr>
          <w:tab/>
        </w:r>
        <w:r>
          <w:rPr>
            <w:noProof/>
            <w:webHidden/>
          </w:rPr>
          <w:fldChar w:fldCharType="begin"/>
        </w:r>
        <w:r>
          <w:rPr>
            <w:noProof/>
            <w:webHidden/>
          </w:rPr>
          <w:instrText xml:space="preserve"> PAGEREF _Toc190349136 \h </w:instrText>
        </w:r>
        <w:r>
          <w:rPr>
            <w:noProof/>
            <w:webHidden/>
          </w:rPr>
        </w:r>
        <w:r>
          <w:rPr>
            <w:noProof/>
            <w:webHidden/>
          </w:rPr>
          <w:fldChar w:fldCharType="separate"/>
        </w:r>
        <w:r w:rsidR="00294845">
          <w:rPr>
            <w:noProof/>
            <w:webHidden/>
          </w:rPr>
          <w:t>3</w:t>
        </w:r>
        <w:r>
          <w:rPr>
            <w:noProof/>
            <w:webHidden/>
          </w:rPr>
          <w:fldChar w:fldCharType="end"/>
        </w:r>
      </w:hyperlink>
    </w:p>
    <w:p w14:paraId="4423F90C" w14:textId="7D97E911"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37" w:history="1">
        <w:r w:rsidRPr="00B24571">
          <w:rPr>
            <w:rStyle w:val="Hyperlink"/>
            <w:noProof/>
          </w:rPr>
          <w:t>2.1.2.1 Sự khác biệt giữa mạng SDN với mạng truyền thống</w:t>
        </w:r>
        <w:r>
          <w:rPr>
            <w:noProof/>
            <w:webHidden/>
          </w:rPr>
          <w:tab/>
        </w:r>
        <w:r>
          <w:rPr>
            <w:noProof/>
            <w:webHidden/>
          </w:rPr>
          <w:fldChar w:fldCharType="begin"/>
        </w:r>
        <w:r>
          <w:rPr>
            <w:noProof/>
            <w:webHidden/>
          </w:rPr>
          <w:instrText xml:space="preserve"> PAGEREF _Toc190349137 \h </w:instrText>
        </w:r>
        <w:r>
          <w:rPr>
            <w:noProof/>
            <w:webHidden/>
          </w:rPr>
        </w:r>
        <w:r>
          <w:rPr>
            <w:noProof/>
            <w:webHidden/>
          </w:rPr>
          <w:fldChar w:fldCharType="separate"/>
        </w:r>
        <w:r w:rsidR="00294845">
          <w:rPr>
            <w:noProof/>
            <w:webHidden/>
          </w:rPr>
          <w:t>3</w:t>
        </w:r>
        <w:r>
          <w:rPr>
            <w:noProof/>
            <w:webHidden/>
          </w:rPr>
          <w:fldChar w:fldCharType="end"/>
        </w:r>
      </w:hyperlink>
    </w:p>
    <w:p w14:paraId="33162D25" w14:textId="55D1CAA5"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38" w:history="1">
        <w:r w:rsidRPr="00B24571">
          <w:rPr>
            <w:rStyle w:val="Hyperlink"/>
            <w:noProof/>
          </w:rPr>
          <w:t>2.1.2.2 Lớp điều khiển (Control Plane)</w:t>
        </w:r>
        <w:r>
          <w:rPr>
            <w:noProof/>
            <w:webHidden/>
          </w:rPr>
          <w:tab/>
        </w:r>
        <w:r>
          <w:rPr>
            <w:noProof/>
            <w:webHidden/>
          </w:rPr>
          <w:fldChar w:fldCharType="begin"/>
        </w:r>
        <w:r>
          <w:rPr>
            <w:noProof/>
            <w:webHidden/>
          </w:rPr>
          <w:instrText xml:space="preserve"> PAGEREF _Toc190349138 \h </w:instrText>
        </w:r>
        <w:r>
          <w:rPr>
            <w:noProof/>
            <w:webHidden/>
          </w:rPr>
        </w:r>
        <w:r>
          <w:rPr>
            <w:noProof/>
            <w:webHidden/>
          </w:rPr>
          <w:fldChar w:fldCharType="separate"/>
        </w:r>
        <w:r w:rsidR="00294845">
          <w:rPr>
            <w:noProof/>
            <w:webHidden/>
          </w:rPr>
          <w:t>4</w:t>
        </w:r>
        <w:r>
          <w:rPr>
            <w:noProof/>
            <w:webHidden/>
          </w:rPr>
          <w:fldChar w:fldCharType="end"/>
        </w:r>
      </w:hyperlink>
    </w:p>
    <w:p w14:paraId="74CEB643" w14:textId="05406E0C"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39" w:history="1">
        <w:r w:rsidRPr="00B24571">
          <w:rPr>
            <w:rStyle w:val="Hyperlink"/>
            <w:noProof/>
          </w:rPr>
          <w:t>2.1.2.3 Lớp Cơ sở hạ tầng (Data Plane)</w:t>
        </w:r>
        <w:r>
          <w:rPr>
            <w:noProof/>
            <w:webHidden/>
          </w:rPr>
          <w:tab/>
        </w:r>
        <w:r>
          <w:rPr>
            <w:noProof/>
            <w:webHidden/>
          </w:rPr>
          <w:fldChar w:fldCharType="begin"/>
        </w:r>
        <w:r>
          <w:rPr>
            <w:noProof/>
            <w:webHidden/>
          </w:rPr>
          <w:instrText xml:space="preserve"> PAGEREF _Toc190349139 \h </w:instrText>
        </w:r>
        <w:r>
          <w:rPr>
            <w:noProof/>
            <w:webHidden/>
          </w:rPr>
        </w:r>
        <w:r>
          <w:rPr>
            <w:noProof/>
            <w:webHidden/>
          </w:rPr>
          <w:fldChar w:fldCharType="separate"/>
        </w:r>
        <w:r w:rsidR="00294845">
          <w:rPr>
            <w:noProof/>
            <w:webHidden/>
          </w:rPr>
          <w:t>5</w:t>
        </w:r>
        <w:r>
          <w:rPr>
            <w:noProof/>
            <w:webHidden/>
          </w:rPr>
          <w:fldChar w:fldCharType="end"/>
        </w:r>
      </w:hyperlink>
    </w:p>
    <w:p w14:paraId="39330FAB" w14:textId="5A81941E"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40" w:history="1">
        <w:r w:rsidRPr="00B24571">
          <w:rPr>
            <w:rStyle w:val="Hyperlink"/>
            <w:noProof/>
          </w:rPr>
          <w:t>2.1.2.4 Lớp Ứng dụng (Application Plane)</w:t>
        </w:r>
        <w:r>
          <w:rPr>
            <w:noProof/>
            <w:webHidden/>
          </w:rPr>
          <w:tab/>
        </w:r>
        <w:r>
          <w:rPr>
            <w:noProof/>
            <w:webHidden/>
          </w:rPr>
          <w:fldChar w:fldCharType="begin"/>
        </w:r>
        <w:r>
          <w:rPr>
            <w:noProof/>
            <w:webHidden/>
          </w:rPr>
          <w:instrText xml:space="preserve"> PAGEREF _Toc190349140 \h </w:instrText>
        </w:r>
        <w:r>
          <w:rPr>
            <w:noProof/>
            <w:webHidden/>
          </w:rPr>
        </w:r>
        <w:r>
          <w:rPr>
            <w:noProof/>
            <w:webHidden/>
          </w:rPr>
          <w:fldChar w:fldCharType="separate"/>
        </w:r>
        <w:r w:rsidR="00294845">
          <w:rPr>
            <w:noProof/>
            <w:webHidden/>
          </w:rPr>
          <w:t>6</w:t>
        </w:r>
        <w:r>
          <w:rPr>
            <w:noProof/>
            <w:webHidden/>
          </w:rPr>
          <w:fldChar w:fldCharType="end"/>
        </w:r>
      </w:hyperlink>
    </w:p>
    <w:p w14:paraId="76ECD92D" w14:textId="2C223254" w:rsidR="00805A9C" w:rsidRDefault="00805A9C">
      <w:pPr>
        <w:pStyle w:val="TOC3"/>
        <w:rPr>
          <w:rFonts w:asciiTheme="minorHAnsi" w:eastAsiaTheme="minorEastAsia" w:hAnsiTheme="minorHAnsi"/>
          <w:i w:val="0"/>
          <w:noProof/>
          <w:kern w:val="2"/>
          <w:sz w:val="24"/>
          <w14:ligatures w14:val="standardContextual"/>
        </w:rPr>
      </w:pPr>
      <w:hyperlink w:anchor="_Toc190349141" w:history="1">
        <w:r w:rsidRPr="00B24571">
          <w:rPr>
            <w:rStyle w:val="Hyperlink"/>
            <w:noProof/>
          </w:rPr>
          <w:t>2.1.3 Các thành phần của flow table</w:t>
        </w:r>
        <w:r>
          <w:rPr>
            <w:noProof/>
            <w:webHidden/>
          </w:rPr>
          <w:tab/>
        </w:r>
        <w:r>
          <w:rPr>
            <w:noProof/>
            <w:webHidden/>
          </w:rPr>
          <w:fldChar w:fldCharType="begin"/>
        </w:r>
        <w:r>
          <w:rPr>
            <w:noProof/>
            <w:webHidden/>
          </w:rPr>
          <w:instrText xml:space="preserve"> PAGEREF _Toc190349141 \h </w:instrText>
        </w:r>
        <w:r>
          <w:rPr>
            <w:noProof/>
            <w:webHidden/>
          </w:rPr>
        </w:r>
        <w:r>
          <w:rPr>
            <w:noProof/>
            <w:webHidden/>
          </w:rPr>
          <w:fldChar w:fldCharType="separate"/>
        </w:r>
        <w:r w:rsidR="00294845">
          <w:rPr>
            <w:noProof/>
            <w:webHidden/>
          </w:rPr>
          <w:t>6</w:t>
        </w:r>
        <w:r>
          <w:rPr>
            <w:noProof/>
            <w:webHidden/>
          </w:rPr>
          <w:fldChar w:fldCharType="end"/>
        </w:r>
      </w:hyperlink>
    </w:p>
    <w:p w14:paraId="77548D2E" w14:textId="6E1D2255" w:rsidR="00805A9C" w:rsidRDefault="00805A9C">
      <w:pPr>
        <w:pStyle w:val="TOC3"/>
        <w:rPr>
          <w:rFonts w:asciiTheme="minorHAnsi" w:eastAsiaTheme="minorEastAsia" w:hAnsiTheme="minorHAnsi"/>
          <w:i w:val="0"/>
          <w:noProof/>
          <w:kern w:val="2"/>
          <w:sz w:val="24"/>
          <w14:ligatures w14:val="standardContextual"/>
        </w:rPr>
      </w:pPr>
      <w:hyperlink w:anchor="_Toc190349142" w:history="1">
        <w:r w:rsidRPr="00B24571">
          <w:rPr>
            <w:rStyle w:val="Hyperlink"/>
            <w:noProof/>
          </w:rPr>
          <w:t>2.1.4 Giao thức OpenFLow</w:t>
        </w:r>
        <w:r>
          <w:rPr>
            <w:noProof/>
            <w:webHidden/>
          </w:rPr>
          <w:tab/>
        </w:r>
        <w:r>
          <w:rPr>
            <w:noProof/>
            <w:webHidden/>
          </w:rPr>
          <w:fldChar w:fldCharType="begin"/>
        </w:r>
        <w:r>
          <w:rPr>
            <w:noProof/>
            <w:webHidden/>
          </w:rPr>
          <w:instrText xml:space="preserve"> PAGEREF _Toc190349142 \h </w:instrText>
        </w:r>
        <w:r>
          <w:rPr>
            <w:noProof/>
            <w:webHidden/>
          </w:rPr>
        </w:r>
        <w:r>
          <w:rPr>
            <w:noProof/>
            <w:webHidden/>
          </w:rPr>
          <w:fldChar w:fldCharType="separate"/>
        </w:r>
        <w:r w:rsidR="00294845">
          <w:rPr>
            <w:noProof/>
            <w:webHidden/>
          </w:rPr>
          <w:t>7</w:t>
        </w:r>
        <w:r>
          <w:rPr>
            <w:noProof/>
            <w:webHidden/>
          </w:rPr>
          <w:fldChar w:fldCharType="end"/>
        </w:r>
      </w:hyperlink>
    </w:p>
    <w:p w14:paraId="01B9050B" w14:textId="169FFE59" w:rsidR="00805A9C" w:rsidRDefault="00805A9C">
      <w:pPr>
        <w:pStyle w:val="TOC3"/>
        <w:rPr>
          <w:rFonts w:asciiTheme="minorHAnsi" w:eastAsiaTheme="minorEastAsia" w:hAnsiTheme="minorHAnsi"/>
          <w:i w:val="0"/>
          <w:noProof/>
          <w:kern w:val="2"/>
          <w:sz w:val="24"/>
          <w14:ligatures w14:val="standardContextual"/>
        </w:rPr>
      </w:pPr>
      <w:hyperlink w:anchor="_Toc190349143" w:history="1">
        <w:r w:rsidRPr="00B24571">
          <w:rPr>
            <w:rStyle w:val="Hyperlink"/>
            <w:noProof/>
          </w:rPr>
          <w:t>2.1.5 Quy trình xử lý gói tin trong mạng SDN</w:t>
        </w:r>
        <w:r>
          <w:rPr>
            <w:noProof/>
            <w:webHidden/>
          </w:rPr>
          <w:tab/>
        </w:r>
        <w:r>
          <w:rPr>
            <w:noProof/>
            <w:webHidden/>
          </w:rPr>
          <w:fldChar w:fldCharType="begin"/>
        </w:r>
        <w:r>
          <w:rPr>
            <w:noProof/>
            <w:webHidden/>
          </w:rPr>
          <w:instrText xml:space="preserve"> PAGEREF _Toc190349143 \h </w:instrText>
        </w:r>
        <w:r>
          <w:rPr>
            <w:noProof/>
            <w:webHidden/>
          </w:rPr>
        </w:r>
        <w:r>
          <w:rPr>
            <w:noProof/>
            <w:webHidden/>
          </w:rPr>
          <w:fldChar w:fldCharType="separate"/>
        </w:r>
        <w:r w:rsidR="00294845">
          <w:rPr>
            <w:noProof/>
            <w:webHidden/>
          </w:rPr>
          <w:t>8</w:t>
        </w:r>
        <w:r>
          <w:rPr>
            <w:noProof/>
            <w:webHidden/>
          </w:rPr>
          <w:fldChar w:fldCharType="end"/>
        </w:r>
      </w:hyperlink>
    </w:p>
    <w:p w14:paraId="320316B1" w14:textId="391ADBD5" w:rsidR="00805A9C" w:rsidRDefault="00805A9C">
      <w:pPr>
        <w:pStyle w:val="TOC3"/>
        <w:rPr>
          <w:rFonts w:asciiTheme="minorHAnsi" w:eastAsiaTheme="minorEastAsia" w:hAnsiTheme="minorHAnsi"/>
          <w:i w:val="0"/>
          <w:noProof/>
          <w:kern w:val="2"/>
          <w:sz w:val="24"/>
          <w14:ligatures w14:val="standardContextual"/>
        </w:rPr>
      </w:pPr>
      <w:hyperlink w:anchor="_Toc190349144" w:history="1">
        <w:r w:rsidRPr="00B24571">
          <w:rPr>
            <w:rStyle w:val="Hyperlink"/>
            <w:noProof/>
          </w:rPr>
          <w:t>2.1.6 Mối đe dọa và lổ hổng bảo mật trong mạng SDN</w:t>
        </w:r>
        <w:r>
          <w:rPr>
            <w:noProof/>
            <w:webHidden/>
          </w:rPr>
          <w:tab/>
        </w:r>
        <w:r>
          <w:rPr>
            <w:noProof/>
            <w:webHidden/>
          </w:rPr>
          <w:fldChar w:fldCharType="begin"/>
        </w:r>
        <w:r>
          <w:rPr>
            <w:noProof/>
            <w:webHidden/>
          </w:rPr>
          <w:instrText xml:space="preserve"> PAGEREF _Toc190349144 \h </w:instrText>
        </w:r>
        <w:r>
          <w:rPr>
            <w:noProof/>
            <w:webHidden/>
          </w:rPr>
        </w:r>
        <w:r>
          <w:rPr>
            <w:noProof/>
            <w:webHidden/>
          </w:rPr>
          <w:fldChar w:fldCharType="separate"/>
        </w:r>
        <w:r w:rsidR="00294845">
          <w:rPr>
            <w:noProof/>
            <w:webHidden/>
          </w:rPr>
          <w:t>8</w:t>
        </w:r>
        <w:r>
          <w:rPr>
            <w:noProof/>
            <w:webHidden/>
          </w:rPr>
          <w:fldChar w:fldCharType="end"/>
        </w:r>
      </w:hyperlink>
    </w:p>
    <w:p w14:paraId="3B8A57C6" w14:textId="2CE60AD4" w:rsidR="00805A9C" w:rsidRDefault="00805A9C">
      <w:pPr>
        <w:pStyle w:val="TOC3"/>
        <w:rPr>
          <w:rFonts w:asciiTheme="minorHAnsi" w:eastAsiaTheme="minorEastAsia" w:hAnsiTheme="minorHAnsi"/>
          <w:i w:val="0"/>
          <w:noProof/>
          <w:kern w:val="2"/>
          <w:sz w:val="24"/>
          <w14:ligatures w14:val="standardContextual"/>
        </w:rPr>
      </w:pPr>
      <w:hyperlink w:anchor="_Toc190349145" w:history="1">
        <w:r w:rsidRPr="00B24571">
          <w:rPr>
            <w:rStyle w:val="Hyperlink"/>
            <w:noProof/>
          </w:rPr>
          <w:t>2.1.7 Các hình thức tấn công và giải pháp tại từng tầng trong mạng SDN</w:t>
        </w:r>
        <w:r>
          <w:rPr>
            <w:noProof/>
            <w:webHidden/>
          </w:rPr>
          <w:tab/>
        </w:r>
        <w:r>
          <w:rPr>
            <w:noProof/>
            <w:webHidden/>
          </w:rPr>
          <w:fldChar w:fldCharType="begin"/>
        </w:r>
        <w:r>
          <w:rPr>
            <w:noProof/>
            <w:webHidden/>
          </w:rPr>
          <w:instrText xml:space="preserve"> PAGEREF _Toc190349145 \h </w:instrText>
        </w:r>
        <w:r>
          <w:rPr>
            <w:noProof/>
            <w:webHidden/>
          </w:rPr>
        </w:r>
        <w:r>
          <w:rPr>
            <w:noProof/>
            <w:webHidden/>
          </w:rPr>
          <w:fldChar w:fldCharType="separate"/>
        </w:r>
        <w:r w:rsidR="00294845">
          <w:rPr>
            <w:noProof/>
            <w:webHidden/>
          </w:rPr>
          <w:t>9</w:t>
        </w:r>
        <w:r>
          <w:rPr>
            <w:noProof/>
            <w:webHidden/>
          </w:rPr>
          <w:fldChar w:fldCharType="end"/>
        </w:r>
      </w:hyperlink>
    </w:p>
    <w:p w14:paraId="45561EBF" w14:textId="2591E656" w:rsidR="00805A9C" w:rsidRDefault="00805A9C">
      <w:pPr>
        <w:pStyle w:val="TOC3"/>
        <w:rPr>
          <w:rFonts w:asciiTheme="minorHAnsi" w:eastAsiaTheme="minorEastAsia" w:hAnsiTheme="minorHAnsi"/>
          <w:i w:val="0"/>
          <w:noProof/>
          <w:kern w:val="2"/>
          <w:sz w:val="24"/>
          <w14:ligatures w14:val="standardContextual"/>
        </w:rPr>
      </w:pPr>
      <w:hyperlink w:anchor="_Toc190349146" w:history="1">
        <w:r w:rsidRPr="00B24571">
          <w:rPr>
            <w:rStyle w:val="Hyperlink"/>
            <w:noProof/>
          </w:rPr>
          <w:t>2.1.8 Ưu nhược điểm của mạng SDN</w:t>
        </w:r>
        <w:r>
          <w:rPr>
            <w:noProof/>
            <w:webHidden/>
          </w:rPr>
          <w:tab/>
        </w:r>
        <w:r>
          <w:rPr>
            <w:noProof/>
            <w:webHidden/>
          </w:rPr>
          <w:fldChar w:fldCharType="begin"/>
        </w:r>
        <w:r>
          <w:rPr>
            <w:noProof/>
            <w:webHidden/>
          </w:rPr>
          <w:instrText xml:space="preserve"> PAGEREF _Toc190349146 \h </w:instrText>
        </w:r>
        <w:r>
          <w:rPr>
            <w:noProof/>
            <w:webHidden/>
          </w:rPr>
        </w:r>
        <w:r>
          <w:rPr>
            <w:noProof/>
            <w:webHidden/>
          </w:rPr>
          <w:fldChar w:fldCharType="separate"/>
        </w:r>
        <w:r w:rsidR="00294845">
          <w:rPr>
            <w:noProof/>
            <w:webHidden/>
          </w:rPr>
          <w:t>11</w:t>
        </w:r>
        <w:r>
          <w:rPr>
            <w:noProof/>
            <w:webHidden/>
          </w:rPr>
          <w:fldChar w:fldCharType="end"/>
        </w:r>
      </w:hyperlink>
    </w:p>
    <w:p w14:paraId="13E65ABC" w14:textId="13551304" w:rsidR="00805A9C" w:rsidRDefault="00805A9C">
      <w:pPr>
        <w:pStyle w:val="TOC2"/>
        <w:rPr>
          <w:rFonts w:asciiTheme="minorHAnsi" w:eastAsiaTheme="minorEastAsia" w:hAnsiTheme="minorHAnsi"/>
          <w:noProof/>
          <w:kern w:val="2"/>
          <w:sz w:val="24"/>
          <w14:ligatures w14:val="standardContextual"/>
        </w:rPr>
      </w:pPr>
      <w:hyperlink w:anchor="_Toc190349147" w:history="1">
        <w:r w:rsidRPr="00B24571">
          <w:rPr>
            <w:rStyle w:val="Hyperlink"/>
            <w:noProof/>
          </w:rPr>
          <w:t>2.2 Tấn công từ chối dịch vụ phân tán (DDoS) trong SDN</w:t>
        </w:r>
        <w:r>
          <w:rPr>
            <w:noProof/>
            <w:webHidden/>
          </w:rPr>
          <w:tab/>
        </w:r>
        <w:r>
          <w:rPr>
            <w:noProof/>
            <w:webHidden/>
          </w:rPr>
          <w:fldChar w:fldCharType="begin"/>
        </w:r>
        <w:r>
          <w:rPr>
            <w:noProof/>
            <w:webHidden/>
          </w:rPr>
          <w:instrText xml:space="preserve"> PAGEREF _Toc190349147 \h </w:instrText>
        </w:r>
        <w:r>
          <w:rPr>
            <w:noProof/>
            <w:webHidden/>
          </w:rPr>
        </w:r>
        <w:r>
          <w:rPr>
            <w:noProof/>
            <w:webHidden/>
          </w:rPr>
          <w:fldChar w:fldCharType="separate"/>
        </w:r>
        <w:r w:rsidR="00294845">
          <w:rPr>
            <w:noProof/>
            <w:webHidden/>
          </w:rPr>
          <w:t>12</w:t>
        </w:r>
        <w:r>
          <w:rPr>
            <w:noProof/>
            <w:webHidden/>
          </w:rPr>
          <w:fldChar w:fldCharType="end"/>
        </w:r>
      </w:hyperlink>
    </w:p>
    <w:p w14:paraId="07338D81" w14:textId="112E8E00" w:rsidR="00805A9C" w:rsidRDefault="00805A9C">
      <w:pPr>
        <w:pStyle w:val="TOC3"/>
        <w:rPr>
          <w:rFonts w:asciiTheme="minorHAnsi" w:eastAsiaTheme="minorEastAsia" w:hAnsiTheme="minorHAnsi"/>
          <w:i w:val="0"/>
          <w:noProof/>
          <w:kern w:val="2"/>
          <w:sz w:val="24"/>
          <w14:ligatures w14:val="standardContextual"/>
        </w:rPr>
      </w:pPr>
      <w:hyperlink w:anchor="_Toc190349148" w:history="1">
        <w:r w:rsidRPr="00B24571">
          <w:rPr>
            <w:rStyle w:val="Hyperlink"/>
            <w:noProof/>
          </w:rPr>
          <w:t>2.2.1 Giới thiệu về DDOS</w:t>
        </w:r>
        <w:r>
          <w:rPr>
            <w:noProof/>
            <w:webHidden/>
          </w:rPr>
          <w:tab/>
        </w:r>
        <w:r>
          <w:rPr>
            <w:noProof/>
            <w:webHidden/>
          </w:rPr>
          <w:fldChar w:fldCharType="begin"/>
        </w:r>
        <w:r>
          <w:rPr>
            <w:noProof/>
            <w:webHidden/>
          </w:rPr>
          <w:instrText xml:space="preserve"> PAGEREF _Toc190349148 \h </w:instrText>
        </w:r>
        <w:r>
          <w:rPr>
            <w:noProof/>
            <w:webHidden/>
          </w:rPr>
        </w:r>
        <w:r>
          <w:rPr>
            <w:noProof/>
            <w:webHidden/>
          </w:rPr>
          <w:fldChar w:fldCharType="separate"/>
        </w:r>
        <w:r w:rsidR="00294845">
          <w:rPr>
            <w:noProof/>
            <w:webHidden/>
          </w:rPr>
          <w:t>12</w:t>
        </w:r>
        <w:r>
          <w:rPr>
            <w:noProof/>
            <w:webHidden/>
          </w:rPr>
          <w:fldChar w:fldCharType="end"/>
        </w:r>
      </w:hyperlink>
    </w:p>
    <w:p w14:paraId="5FC851F9" w14:textId="1FC2DE38" w:rsidR="00805A9C" w:rsidRDefault="00805A9C">
      <w:pPr>
        <w:pStyle w:val="TOC3"/>
        <w:rPr>
          <w:rFonts w:asciiTheme="minorHAnsi" w:eastAsiaTheme="minorEastAsia" w:hAnsiTheme="minorHAnsi"/>
          <w:i w:val="0"/>
          <w:noProof/>
          <w:kern w:val="2"/>
          <w:sz w:val="24"/>
          <w14:ligatures w14:val="standardContextual"/>
        </w:rPr>
      </w:pPr>
      <w:hyperlink w:anchor="_Toc190349149" w:history="1">
        <w:r w:rsidRPr="00B24571">
          <w:rPr>
            <w:rStyle w:val="Hyperlink"/>
            <w:noProof/>
          </w:rPr>
          <w:t>2.2.2 Các loại tấn công DDOS</w:t>
        </w:r>
        <w:r>
          <w:rPr>
            <w:noProof/>
            <w:webHidden/>
          </w:rPr>
          <w:tab/>
        </w:r>
        <w:r>
          <w:rPr>
            <w:noProof/>
            <w:webHidden/>
          </w:rPr>
          <w:fldChar w:fldCharType="begin"/>
        </w:r>
        <w:r>
          <w:rPr>
            <w:noProof/>
            <w:webHidden/>
          </w:rPr>
          <w:instrText xml:space="preserve"> PAGEREF _Toc190349149 \h </w:instrText>
        </w:r>
        <w:r>
          <w:rPr>
            <w:noProof/>
            <w:webHidden/>
          </w:rPr>
        </w:r>
        <w:r>
          <w:rPr>
            <w:noProof/>
            <w:webHidden/>
          </w:rPr>
          <w:fldChar w:fldCharType="separate"/>
        </w:r>
        <w:r w:rsidR="00294845">
          <w:rPr>
            <w:noProof/>
            <w:webHidden/>
          </w:rPr>
          <w:t>12</w:t>
        </w:r>
        <w:r>
          <w:rPr>
            <w:noProof/>
            <w:webHidden/>
          </w:rPr>
          <w:fldChar w:fldCharType="end"/>
        </w:r>
      </w:hyperlink>
    </w:p>
    <w:p w14:paraId="22FD9B92" w14:textId="051FDC34"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50" w:history="1">
        <w:r w:rsidRPr="00B24571">
          <w:rPr>
            <w:rStyle w:val="Hyperlink"/>
            <w:noProof/>
          </w:rPr>
          <w:t>2.2.2.1 Low rate DDOS</w:t>
        </w:r>
        <w:r>
          <w:rPr>
            <w:noProof/>
            <w:webHidden/>
          </w:rPr>
          <w:tab/>
        </w:r>
        <w:r>
          <w:rPr>
            <w:noProof/>
            <w:webHidden/>
          </w:rPr>
          <w:fldChar w:fldCharType="begin"/>
        </w:r>
        <w:r>
          <w:rPr>
            <w:noProof/>
            <w:webHidden/>
          </w:rPr>
          <w:instrText xml:space="preserve"> PAGEREF _Toc190349150 \h </w:instrText>
        </w:r>
        <w:r>
          <w:rPr>
            <w:noProof/>
            <w:webHidden/>
          </w:rPr>
        </w:r>
        <w:r>
          <w:rPr>
            <w:noProof/>
            <w:webHidden/>
          </w:rPr>
          <w:fldChar w:fldCharType="separate"/>
        </w:r>
        <w:r w:rsidR="00294845">
          <w:rPr>
            <w:noProof/>
            <w:webHidden/>
          </w:rPr>
          <w:t>13</w:t>
        </w:r>
        <w:r>
          <w:rPr>
            <w:noProof/>
            <w:webHidden/>
          </w:rPr>
          <w:fldChar w:fldCharType="end"/>
        </w:r>
      </w:hyperlink>
    </w:p>
    <w:p w14:paraId="7645E8E8" w14:textId="2C292464"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51" w:history="1">
        <w:r w:rsidRPr="00B24571">
          <w:rPr>
            <w:rStyle w:val="Hyperlink"/>
            <w:noProof/>
          </w:rPr>
          <w:t>2.2.2.2 High rate DDOS</w:t>
        </w:r>
        <w:r>
          <w:rPr>
            <w:noProof/>
            <w:webHidden/>
          </w:rPr>
          <w:tab/>
        </w:r>
        <w:r>
          <w:rPr>
            <w:noProof/>
            <w:webHidden/>
          </w:rPr>
          <w:fldChar w:fldCharType="begin"/>
        </w:r>
        <w:r>
          <w:rPr>
            <w:noProof/>
            <w:webHidden/>
          </w:rPr>
          <w:instrText xml:space="preserve"> PAGEREF _Toc190349151 \h </w:instrText>
        </w:r>
        <w:r>
          <w:rPr>
            <w:noProof/>
            <w:webHidden/>
          </w:rPr>
        </w:r>
        <w:r>
          <w:rPr>
            <w:noProof/>
            <w:webHidden/>
          </w:rPr>
          <w:fldChar w:fldCharType="separate"/>
        </w:r>
        <w:r w:rsidR="00294845">
          <w:rPr>
            <w:noProof/>
            <w:webHidden/>
          </w:rPr>
          <w:t>16</w:t>
        </w:r>
        <w:r>
          <w:rPr>
            <w:noProof/>
            <w:webHidden/>
          </w:rPr>
          <w:fldChar w:fldCharType="end"/>
        </w:r>
      </w:hyperlink>
    </w:p>
    <w:p w14:paraId="73050750" w14:textId="7AD2E7F3" w:rsidR="00805A9C" w:rsidRDefault="00805A9C">
      <w:pPr>
        <w:pStyle w:val="TOC3"/>
        <w:rPr>
          <w:rFonts w:asciiTheme="minorHAnsi" w:eastAsiaTheme="minorEastAsia" w:hAnsiTheme="minorHAnsi"/>
          <w:i w:val="0"/>
          <w:noProof/>
          <w:kern w:val="2"/>
          <w:sz w:val="24"/>
          <w14:ligatures w14:val="standardContextual"/>
        </w:rPr>
      </w:pPr>
      <w:hyperlink w:anchor="_Toc190349152" w:history="1">
        <w:r w:rsidRPr="00B24571">
          <w:rPr>
            <w:rStyle w:val="Hyperlink"/>
            <w:noProof/>
          </w:rPr>
          <w:t>2.2.3 Các phương pháp giảm thiểu DDOS trong mạng SDN</w:t>
        </w:r>
        <w:r>
          <w:rPr>
            <w:noProof/>
            <w:webHidden/>
          </w:rPr>
          <w:tab/>
        </w:r>
        <w:r>
          <w:rPr>
            <w:noProof/>
            <w:webHidden/>
          </w:rPr>
          <w:fldChar w:fldCharType="begin"/>
        </w:r>
        <w:r>
          <w:rPr>
            <w:noProof/>
            <w:webHidden/>
          </w:rPr>
          <w:instrText xml:space="preserve"> PAGEREF _Toc190349152 \h </w:instrText>
        </w:r>
        <w:r>
          <w:rPr>
            <w:noProof/>
            <w:webHidden/>
          </w:rPr>
        </w:r>
        <w:r>
          <w:rPr>
            <w:noProof/>
            <w:webHidden/>
          </w:rPr>
          <w:fldChar w:fldCharType="separate"/>
        </w:r>
        <w:r w:rsidR="00294845">
          <w:rPr>
            <w:noProof/>
            <w:webHidden/>
          </w:rPr>
          <w:t>19</w:t>
        </w:r>
        <w:r>
          <w:rPr>
            <w:noProof/>
            <w:webHidden/>
          </w:rPr>
          <w:fldChar w:fldCharType="end"/>
        </w:r>
      </w:hyperlink>
    </w:p>
    <w:p w14:paraId="22F66BCB" w14:textId="4DA9702C" w:rsidR="00805A9C" w:rsidRDefault="00805A9C">
      <w:pPr>
        <w:pStyle w:val="TOC2"/>
        <w:rPr>
          <w:rFonts w:asciiTheme="minorHAnsi" w:eastAsiaTheme="minorEastAsia" w:hAnsiTheme="minorHAnsi"/>
          <w:noProof/>
          <w:kern w:val="2"/>
          <w:sz w:val="24"/>
          <w14:ligatures w14:val="standardContextual"/>
        </w:rPr>
      </w:pPr>
      <w:hyperlink w:anchor="_Toc190349153" w:history="1">
        <w:r w:rsidRPr="00B24571">
          <w:rPr>
            <w:rStyle w:val="Hyperlink"/>
            <w:noProof/>
          </w:rPr>
          <w:t>2.3 Phương pháp phát hiện DDOS sử dụng Machine Learning</w:t>
        </w:r>
        <w:r>
          <w:rPr>
            <w:noProof/>
            <w:webHidden/>
          </w:rPr>
          <w:tab/>
        </w:r>
        <w:r>
          <w:rPr>
            <w:noProof/>
            <w:webHidden/>
          </w:rPr>
          <w:fldChar w:fldCharType="begin"/>
        </w:r>
        <w:r>
          <w:rPr>
            <w:noProof/>
            <w:webHidden/>
          </w:rPr>
          <w:instrText xml:space="preserve"> PAGEREF _Toc190349153 \h </w:instrText>
        </w:r>
        <w:r>
          <w:rPr>
            <w:noProof/>
            <w:webHidden/>
          </w:rPr>
        </w:r>
        <w:r>
          <w:rPr>
            <w:noProof/>
            <w:webHidden/>
          </w:rPr>
          <w:fldChar w:fldCharType="separate"/>
        </w:r>
        <w:r w:rsidR="00294845">
          <w:rPr>
            <w:noProof/>
            <w:webHidden/>
          </w:rPr>
          <w:t>21</w:t>
        </w:r>
        <w:r>
          <w:rPr>
            <w:noProof/>
            <w:webHidden/>
          </w:rPr>
          <w:fldChar w:fldCharType="end"/>
        </w:r>
      </w:hyperlink>
    </w:p>
    <w:p w14:paraId="62921B98" w14:textId="781FB1C6" w:rsidR="00805A9C" w:rsidRDefault="00805A9C">
      <w:pPr>
        <w:pStyle w:val="TOC3"/>
        <w:rPr>
          <w:rFonts w:asciiTheme="minorHAnsi" w:eastAsiaTheme="minorEastAsia" w:hAnsiTheme="minorHAnsi"/>
          <w:i w:val="0"/>
          <w:noProof/>
          <w:kern w:val="2"/>
          <w:sz w:val="24"/>
          <w14:ligatures w14:val="standardContextual"/>
        </w:rPr>
      </w:pPr>
      <w:hyperlink w:anchor="_Toc190349154" w:history="1">
        <w:r w:rsidRPr="00B24571">
          <w:rPr>
            <w:rStyle w:val="Hyperlink"/>
            <w:noProof/>
          </w:rPr>
          <w:t>2.3.1 Logistic Regression</w:t>
        </w:r>
        <w:r>
          <w:rPr>
            <w:noProof/>
            <w:webHidden/>
          </w:rPr>
          <w:tab/>
        </w:r>
        <w:r>
          <w:rPr>
            <w:noProof/>
            <w:webHidden/>
          </w:rPr>
          <w:fldChar w:fldCharType="begin"/>
        </w:r>
        <w:r>
          <w:rPr>
            <w:noProof/>
            <w:webHidden/>
          </w:rPr>
          <w:instrText xml:space="preserve"> PAGEREF _Toc190349154 \h </w:instrText>
        </w:r>
        <w:r>
          <w:rPr>
            <w:noProof/>
            <w:webHidden/>
          </w:rPr>
        </w:r>
        <w:r>
          <w:rPr>
            <w:noProof/>
            <w:webHidden/>
          </w:rPr>
          <w:fldChar w:fldCharType="separate"/>
        </w:r>
        <w:r w:rsidR="00294845">
          <w:rPr>
            <w:noProof/>
            <w:webHidden/>
          </w:rPr>
          <w:t>22</w:t>
        </w:r>
        <w:r>
          <w:rPr>
            <w:noProof/>
            <w:webHidden/>
          </w:rPr>
          <w:fldChar w:fldCharType="end"/>
        </w:r>
      </w:hyperlink>
    </w:p>
    <w:p w14:paraId="1A396FB0" w14:textId="154A57DC"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55" w:history="1">
        <w:r w:rsidRPr="00B24571">
          <w:rPr>
            <w:rStyle w:val="Hyperlink"/>
            <w:noProof/>
          </w:rPr>
          <w:t>2.3.1.1 Giới thiệu Logistic Regression</w:t>
        </w:r>
        <w:r>
          <w:rPr>
            <w:noProof/>
            <w:webHidden/>
          </w:rPr>
          <w:tab/>
        </w:r>
        <w:r>
          <w:rPr>
            <w:noProof/>
            <w:webHidden/>
          </w:rPr>
          <w:fldChar w:fldCharType="begin"/>
        </w:r>
        <w:r>
          <w:rPr>
            <w:noProof/>
            <w:webHidden/>
          </w:rPr>
          <w:instrText xml:space="preserve"> PAGEREF _Toc190349155 \h </w:instrText>
        </w:r>
        <w:r>
          <w:rPr>
            <w:noProof/>
            <w:webHidden/>
          </w:rPr>
        </w:r>
        <w:r>
          <w:rPr>
            <w:noProof/>
            <w:webHidden/>
          </w:rPr>
          <w:fldChar w:fldCharType="separate"/>
        </w:r>
        <w:r w:rsidR="00294845">
          <w:rPr>
            <w:noProof/>
            <w:webHidden/>
          </w:rPr>
          <w:t>22</w:t>
        </w:r>
        <w:r>
          <w:rPr>
            <w:noProof/>
            <w:webHidden/>
          </w:rPr>
          <w:fldChar w:fldCharType="end"/>
        </w:r>
      </w:hyperlink>
    </w:p>
    <w:p w14:paraId="287E61C5" w14:textId="45947E61"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56" w:history="1">
        <w:r w:rsidRPr="00B24571">
          <w:rPr>
            <w:rStyle w:val="Hyperlink"/>
            <w:noProof/>
          </w:rPr>
          <w:t>2.3.1.2 Cách hoạt động của Logistic Regression</w:t>
        </w:r>
        <w:r>
          <w:rPr>
            <w:noProof/>
            <w:webHidden/>
          </w:rPr>
          <w:tab/>
        </w:r>
        <w:r>
          <w:rPr>
            <w:noProof/>
            <w:webHidden/>
          </w:rPr>
          <w:fldChar w:fldCharType="begin"/>
        </w:r>
        <w:r>
          <w:rPr>
            <w:noProof/>
            <w:webHidden/>
          </w:rPr>
          <w:instrText xml:space="preserve"> PAGEREF _Toc190349156 \h </w:instrText>
        </w:r>
        <w:r>
          <w:rPr>
            <w:noProof/>
            <w:webHidden/>
          </w:rPr>
        </w:r>
        <w:r>
          <w:rPr>
            <w:noProof/>
            <w:webHidden/>
          </w:rPr>
          <w:fldChar w:fldCharType="separate"/>
        </w:r>
        <w:r w:rsidR="00294845">
          <w:rPr>
            <w:noProof/>
            <w:webHidden/>
          </w:rPr>
          <w:t>23</w:t>
        </w:r>
        <w:r>
          <w:rPr>
            <w:noProof/>
            <w:webHidden/>
          </w:rPr>
          <w:fldChar w:fldCharType="end"/>
        </w:r>
      </w:hyperlink>
    </w:p>
    <w:p w14:paraId="13798A33" w14:textId="4B965BD0" w:rsidR="00805A9C" w:rsidRDefault="00805A9C">
      <w:pPr>
        <w:pStyle w:val="TOC3"/>
        <w:rPr>
          <w:rFonts w:asciiTheme="minorHAnsi" w:eastAsiaTheme="minorEastAsia" w:hAnsiTheme="minorHAnsi"/>
          <w:i w:val="0"/>
          <w:noProof/>
          <w:kern w:val="2"/>
          <w:sz w:val="24"/>
          <w14:ligatures w14:val="standardContextual"/>
        </w:rPr>
      </w:pPr>
      <w:hyperlink w:anchor="_Toc190349157" w:history="1">
        <w:r w:rsidRPr="00B24571">
          <w:rPr>
            <w:rStyle w:val="Hyperlink"/>
            <w:noProof/>
          </w:rPr>
          <w:t>2.3.2 Decision Tree</w:t>
        </w:r>
        <w:r>
          <w:rPr>
            <w:noProof/>
            <w:webHidden/>
          </w:rPr>
          <w:tab/>
        </w:r>
        <w:r>
          <w:rPr>
            <w:noProof/>
            <w:webHidden/>
          </w:rPr>
          <w:fldChar w:fldCharType="begin"/>
        </w:r>
        <w:r>
          <w:rPr>
            <w:noProof/>
            <w:webHidden/>
          </w:rPr>
          <w:instrText xml:space="preserve"> PAGEREF _Toc190349157 \h </w:instrText>
        </w:r>
        <w:r>
          <w:rPr>
            <w:noProof/>
            <w:webHidden/>
          </w:rPr>
        </w:r>
        <w:r>
          <w:rPr>
            <w:noProof/>
            <w:webHidden/>
          </w:rPr>
          <w:fldChar w:fldCharType="separate"/>
        </w:r>
        <w:r w:rsidR="00294845">
          <w:rPr>
            <w:noProof/>
            <w:webHidden/>
          </w:rPr>
          <w:t>23</w:t>
        </w:r>
        <w:r>
          <w:rPr>
            <w:noProof/>
            <w:webHidden/>
          </w:rPr>
          <w:fldChar w:fldCharType="end"/>
        </w:r>
      </w:hyperlink>
    </w:p>
    <w:p w14:paraId="38B792E1" w14:textId="43BDF1F3"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58" w:history="1">
        <w:r w:rsidRPr="00B24571">
          <w:rPr>
            <w:rStyle w:val="Hyperlink"/>
            <w:noProof/>
          </w:rPr>
          <w:t>2.3.2.1 Giới thiệu Decision Tree</w:t>
        </w:r>
        <w:r>
          <w:rPr>
            <w:noProof/>
            <w:webHidden/>
          </w:rPr>
          <w:tab/>
        </w:r>
        <w:r>
          <w:rPr>
            <w:noProof/>
            <w:webHidden/>
          </w:rPr>
          <w:fldChar w:fldCharType="begin"/>
        </w:r>
        <w:r>
          <w:rPr>
            <w:noProof/>
            <w:webHidden/>
          </w:rPr>
          <w:instrText xml:space="preserve"> PAGEREF _Toc190349158 \h </w:instrText>
        </w:r>
        <w:r>
          <w:rPr>
            <w:noProof/>
            <w:webHidden/>
          </w:rPr>
        </w:r>
        <w:r>
          <w:rPr>
            <w:noProof/>
            <w:webHidden/>
          </w:rPr>
          <w:fldChar w:fldCharType="separate"/>
        </w:r>
        <w:r w:rsidR="00294845">
          <w:rPr>
            <w:noProof/>
            <w:webHidden/>
          </w:rPr>
          <w:t>23</w:t>
        </w:r>
        <w:r>
          <w:rPr>
            <w:noProof/>
            <w:webHidden/>
          </w:rPr>
          <w:fldChar w:fldCharType="end"/>
        </w:r>
      </w:hyperlink>
    </w:p>
    <w:p w14:paraId="758A9F19" w14:textId="06A277A0"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59" w:history="1">
        <w:r w:rsidRPr="00B24571">
          <w:rPr>
            <w:rStyle w:val="Hyperlink"/>
            <w:noProof/>
          </w:rPr>
          <w:t>2.3.2.2 Cách hoạt động của Decision Tree</w:t>
        </w:r>
        <w:r>
          <w:rPr>
            <w:noProof/>
            <w:webHidden/>
          </w:rPr>
          <w:tab/>
        </w:r>
        <w:r>
          <w:rPr>
            <w:noProof/>
            <w:webHidden/>
          </w:rPr>
          <w:fldChar w:fldCharType="begin"/>
        </w:r>
        <w:r>
          <w:rPr>
            <w:noProof/>
            <w:webHidden/>
          </w:rPr>
          <w:instrText xml:space="preserve"> PAGEREF _Toc190349159 \h </w:instrText>
        </w:r>
        <w:r>
          <w:rPr>
            <w:noProof/>
            <w:webHidden/>
          </w:rPr>
        </w:r>
        <w:r>
          <w:rPr>
            <w:noProof/>
            <w:webHidden/>
          </w:rPr>
          <w:fldChar w:fldCharType="separate"/>
        </w:r>
        <w:r w:rsidR="00294845">
          <w:rPr>
            <w:noProof/>
            <w:webHidden/>
          </w:rPr>
          <w:t>24</w:t>
        </w:r>
        <w:r>
          <w:rPr>
            <w:noProof/>
            <w:webHidden/>
          </w:rPr>
          <w:fldChar w:fldCharType="end"/>
        </w:r>
      </w:hyperlink>
    </w:p>
    <w:p w14:paraId="6206685B" w14:textId="59D42A83" w:rsidR="00805A9C" w:rsidRDefault="00805A9C">
      <w:pPr>
        <w:pStyle w:val="TOC3"/>
        <w:rPr>
          <w:rFonts w:asciiTheme="minorHAnsi" w:eastAsiaTheme="minorEastAsia" w:hAnsiTheme="minorHAnsi"/>
          <w:i w:val="0"/>
          <w:noProof/>
          <w:kern w:val="2"/>
          <w:sz w:val="24"/>
          <w14:ligatures w14:val="standardContextual"/>
        </w:rPr>
      </w:pPr>
      <w:hyperlink w:anchor="_Toc190349160" w:history="1">
        <w:r w:rsidRPr="00B24571">
          <w:rPr>
            <w:rStyle w:val="Hyperlink"/>
            <w:noProof/>
          </w:rPr>
          <w:t>2.3.3 KNN (</w:t>
        </w:r>
        <w:r w:rsidRPr="00B24571">
          <w:rPr>
            <w:rStyle w:val="Hyperlink"/>
            <w:noProof/>
            <w:lang w:val="vi-VN"/>
          </w:rPr>
          <w:t>K-nearest neighbors</w:t>
        </w:r>
        <w:r w:rsidRPr="00B24571">
          <w:rPr>
            <w:rStyle w:val="Hyperlink"/>
            <w:noProof/>
          </w:rPr>
          <w:t>)</w:t>
        </w:r>
        <w:r>
          <w:rPr>
            <w:noProof/>
            <w:webHidden/>
          </w:rPr>
          <w:tab/>
        </w:r>
        <w:r>
          <w:rPr>
            <w:noProof/>
            <w:webHidden/>
          </w:rPr>
          <w:fldChar w:fldCharType="begin"/>
        </w:r>
        <w:r>
          <w:rPr>
            <w:noProof/>
            <w:webHidden/>
          </w:rPr>
          <w:instrText xml:space="preserve"> PAGEREF _Toc190349160 \h </w:instrText>
        </w:r>
        <w:r>
          <w:rPr>
            <w:noProof/>
            <w:webHidden/>
          </w:rPr>
        </w:r>
        <w:r>
          <w:rPr>
            <w:noProof/>
            <w:webHidden/>
          </w:rPr>
          <w:fldChar w:fldCharType="separate"/>
        </w:r>
        <w:r w:rsidR="00294845">
          <w:rPr>
            <w:noProof/>
            <w:webHidden/>
          </w:rPr>
          <w:t>24</w:t>
        </w:r>
        <w:r>
          <w:rPr>
            <w:noProof/>
            <w:webHidden/>
          </w:rPr>
          <w:fldChar w:fldCharType="end"/>
        </w:r>
      </w:hyperlink>
    </w:p>
    <w:p w14:paraId="2ADE6904" w14:textId="4B1E9B79"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61" w:history="1">
        <w:r w:rsidRPr="00B24571">
          <w:rPr>
            <w:rStyle w:val="Hyperlink"/>
            <w:noProof/>
          </w:rPr>
          <w:t>2.3.3.1 Giới thiệu KNN</w:t>
        </w:r>
        <w:r>
          <w:rPr>
            <w:noProof/>
            <w:webHidden/>
          </w:rPr>
          <w:tab/>
        </w:r>
        <w:r>
          <w:rPr>
            <w:noProof/>
            <w:webHidden/>
          </w:rPr>
          <w:fldChar w:fldCharType="begin"/>
        </w:r>
        <w:r>
          <w:rPr>
            <w:noProof/>
            <w:webHidden/>
          </w:rPr>
          <w:instrText xml:space="preserve"> PAGEREF _Toc190349161 \h </w:instrText>
        </w:r>
        <w:r>
          <w:rPr>
            <w:noProof/>
            <w:webHidden/>
          </w:rPr>
        </w:r>
        <w:r>
          <w:rPr>
            <w:noProof/>
            <w:webHidden/>
          </w:rPr>
          <w:fldChar w:fldCharType="separate"/>
        </w:r>
        <w:r w:rsidR="00294845">
          <w:rPr>
            <w:noProof/>
            <w:webHidden/>
          </w:rPr>
          <w:t>24</w:t>
        </w:r>
        <w:r>
          <w:rPr>
            <w:noProof/>
            <w:webHidden/>
          </w:rPr>
          <w:fldChar w:fldCharType="end"/>
        </w:r>
      </w:hyperlink>
    </w:p>
    <w:p w14:paraId="316F7EE5" w14:textId="499DA954"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62" w:history="1">
        <w:r w:rsidRPr="00B24571">
          <w:rPr>
            <w:rStyle w:val="Hyperlink"/>
            <w:noProof/>
          </w:rPr>
          <w:t>2.3.3.2 Cách hoạt động của KNN</w:t>
        </w:r>
        <w:r>
          <w:rPr>
            <w:noProof/>
            <w:webHidden/>
          </w:rPr>
          <w:tab/>
        </w:r>
        <w:r>
          <w:rPr>
            <w:noProof/>
            <w:webHidden/>
          </w:rPr>
          <w:fldChar w:fldCharType="begin"/>
        </w:r>
        <w:r>
          <w:rPr>
            <w:noProof/>
            <w:webHidden/>
          </w:rPr>
          <w:instrText xml:space="preserve"> PAGEREF _Toc190349162 \h </w:instrText>
        </w:r>
        <w:r>
          <w:rPr>
            <w:noProof/>
            <w:webHidden/>
          </w:rPr>
        </w:r>
        <w:r>
          <w:rPr>
            <w:noProof/>
            <w:webHidden/>
          </w:rPr>
          <w:fldChar w:fldCharType="separate"/>
        </w:r>
        <w:r w:rsidR="00294845">
          <w:rPr>
            <w:noProof/>
            <w:webHidden/>
          </w:rPr>
          <w:t>25</w:t>
        </w:r>
        <w:r>
          <w:rPr>
            <w:noProof/>
            <w:webHidden/>
          </w:rPr>
          <w:fldChar w:fldCharType="end"/>
        </w:r>
      </w:hyperlink>
    </w:p>
    <w:p w14:paraId="1D63D2C3" w14:textId="0597BDF0" w:rsidR="00805A9C" w:rsidRDefault="00805A9C">
      <w:pPr>
        <w:pStyle w:val="TOC3"/>
        <w:rPr>
          <w:rFonts w:asciiTheme="minorHAnsi" w:eastAsiaTheme="minorEastAsia" w:hAnsiTheme="minorHAnsi"/>
          <w:i w:val="0"/>
          <w:noProof/>
          <w:kern w:val="2"/>
          <w:sz w:val="24"/>
          <w14:ligatures w14:val="standardContextual"/>
        </w:rPr>
      </w:pPr>
      <w:hyperlink w:anchor="_Toc190349163" w:history="1">
        <w:r w:rsidRPr="00B24571">
          <w:rPr>
            <w:rStyle w:val="Hyperlink"/>
            <w:noProof/>
          </w:rPr>
          <w:t>2.3.4 SVM (Support Vector Machine)</w:t>
        </w:r>
        <w:r>
          <w:rPr>
            <w:noProof/>
            <w:webHidden/>
          </w:rPr>
          <w:tab/>
        </w:r>
        <w:r>
          <w:rPr>
            <w:noProof/>
            <w:webHidden/>
          </w:rPr>
          <w:fldChar w:fldCharType="begin"/>
        </w:r>
        <w:r>
          <w:rPr>
            <w:noProof/>
            <w:webHidden/>
          </w:rPr>
          <w:instrText xml:space="preserve"> PAGEREF _Toc190349163 \h </w:instrText>
        </w:r>
        <w:r>
          <w:rPr>
            <w:noProof/>
            <w:webHidden/>
          </w:rPr>
        </w:r>
        <w:r>
          <w:rPr>
            <w:noProof/>
            <w:webHidden/>
          </w:rPr>
          <w:fldChar w:fldCharType="separate"/>
        </w:r>
        <w:r w:rsidR="00294845">
          <w:rPr>
            <w:noProof/>
            <w:webHidden/>
          </w:rPr>
          <w:t>25</w:t>
        </w:r>
        <w:r>
          <w:rPr>
            <w:noProof/>
            <w:webHidden/>
          </w:rPr>
          <w:fldChar w:fldCharType="end"/>
        </w:r>
      </w:hyperlink>
    </w:p>
    <w:p w14:paraId="199945D4" w14:textId="240423B0"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64" w:history="1">
        <w:r w:rsidRPr="00B24571">
          <w:rPr>
            <w:rStyle w:val="Hyperlink"/>
            <w:noProof/>
          </w:rPr>
          <w:t>2.3.4.1 Giới thiệu SVM</w:t>
        </w:r>
        <w:r>
          <w:rPr>
            <w:noProof/>
            <w:webHidden/>
          </w:rPr>
          <w:tab/>
        </w:r>
        <w:r>
          <w:rPr>
            <w:noProof/>
            <w:webHidden/>
          </w:rPr>
          <w:fldChar w:fldCharType="begin"/>
        </w:r>
        <w:r>
          <w:rPr>
            <w:noProof/>
            <w:webHidden/>
          </w:rPr>
          <w:instrText xml:space="preserve"> PAGEREF _Toc190349164 \h </w:instrText>
        </w:r>
        <w:r>
          <w:rPr>
            <w:noProof/>
            <w:webHidden/>
          </w:rPr>
        </w:r>
        <w:r>
          <w:rPr>
            <w:noProof/>
            <w:webHidden/>
          </w:rPr>
          <w:fldChar w:fldCharType="separate"/>
        </w:r>
        <w:r w:rsidR="00294845">
          <w:rPr>
            <w:noProof/>
            <w:webHidden/>
          </w:rPr>
          <w:t>25</w:t>
        </w:r>
        <w:r>
          <w:rPr>
            <w:noProof/>
            <w:webHidden/>
          </w:rPr>
          <w:fldChar w:fldCharType="end"/>
        </w:r>
      </w:hyperlink>
    </w:p>
    <w:p w14:paraId="28189854" w14:textId="3B7B6509"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65" w:history="1">
        <w:r w:rsidRPr="00B24571">
          <w:rPr>
            <w:rStyle w:val="Hyperlink"/>
            <w:noProof/>
          </w:rPr>
          <w:t>2.3.4.2 Cách hoạt động của SVM</w:t>
        </w:r>
        <w:r>
          <w:rPr>
            <w:noProof/>
            <w:webHidden/>
          </w:rPr>
          <w:tab/>
        </w:r>
        <w:r>
          <w:rPr>
            <w:noProof/>
            <w:webHidden/>
          </w:rPr>
          <w:fldChar w:fldCharType="begin"/>
        </w:r>
        <w:r>
          <w:rPr>
            <w:noProof/>
            <w:webHidden/>
          </w:rPr>
          <w:instrText xml:space="preserve"> PAGEREF _Toc190349165 \h </w:instrText>
        </w:r>
        <w:r>
          <w:rPr>
            <w:noProof/>
            <w:webHidden/>
          </w:rPr>
        </w:r>
        <w:r>
          <w:rPr>
            <w:noProof/>
            <w:webHidden/>
          </w:rPr>
          <w:fldChar w:fldCharType="separate"/>
        </w:r>
        <w:r w:rsidR="00294845">
          <w:rPr>
            <w:noProof/>
            <w:webHidden/>
          </w:rPr>
          <w:t>25</w:t>
        </w:r>
        <w:r>
          <w:rPr>
            <w:noProof/>
            <w:webHidden/>
          </w:rPr>
          <w:fldChar w:fldCharType="end"/>
        </w:r>
      </w:hyperlink>
    </w:p>
    <w:p w14:paraId="52989ED7" w14:textId="34360CB9" w:rsidR="00805A9C" w:rsidRDefault="00805A9C">
      <w:pPr>
        <w:pStyle w:val="TOC1"/>
        <w:rPr>
          <w:rFonts w:asciiTheme="minorHAnsi" w:eastAsiaTheme="minorEastAsia" w:hAnsiTheme="minorHAnsi"/>
          <w:b w:val="0"/>
          <w:noProof/>
          <w:kern w:val="2"/>
          <w:sz w:val="24"/>
          <w14:ligatures w14:val="standardContextual"/>
        </w:rPr>
      </w:pPr>
      <w:hyperlink w:anchor="_Toc190349166" w:history="1">
        <w:r w:rsidRPr="00B24571">
          <w:rPr>
            <w:rStyle w:val="Hyperlink"/>
            <w:noProof/>
          </w:rPr>
          <w:t>CHƯƠNG 3. MÔ HÌNH ĐỀ XUẤT</w:t>
        </w:r>
        <w:r>
          <w:rPr>
            <w:noProof/>
            <w:webHidden/>
          </w:rPr>
          <w:tab/>
        </w:r>
        <w:r>
          <w:rPr>
            <w:noProof/>
            <w:webHidden/>
          </w:rPr>
          <w:fldChar w:fldCharType="begin"/>
        </w:r>
        <w:r>
          <w:rPr>
            <w:noProof/>
            <w:webHidden/>
          </w:rPr>
          <w:instrText xml:space="preserve"> PAGEREF _Toc190349166 \h </w:instrText>
        </w:r>
        <w:r>
          <w:rPr>
            <w:noProof/>
            <w:webHidden/>
          </w:rPr>
        </w:r>
        <w:r>
          <w:rPr>
            <w:noProof/>
            <w:webHidden/>
          </w:rPr>
          <w:fldChar w:fldCharType="separate"/>
        </w:r>
        <w:r w:rsidR="00294845">
          <w:rPr>
            <w:noProof/>
            <w:webHidden/>
          </w:rPr>
          <w:t>27</w:t>
        </w:r>
        <w:r>
          <w:rPr>
            <w:noProof/>
            <w:webHidden/>
          </w:rPr>
          <w:fldChar w:fldCharType="end"/>
        </w:r>
      </w:hyperlink>
    </w:p>
    <w:p w14:paraId="44126D28" w14:textId="56798195" w:rsidR="00805A9C" w:rsidRDefault="00805A9C">
      <w:pPr>
        <w:pStyle w:val="TOC2"/>
        <w:rPr>
          <w:rFonts w:asciiTheme="minorHAnsi" w:eastAsiaTheme="minorEastAsia" w:hAnsiTheme="minorHAnsi"/>
          <w:noProof/>
          <w:kern w:val="2"/>
          <w:sz w:val="24"/>
          <w14:ligatures w14:val="standardContextual"/>
        </w:rPr>
      </w:pPr>
      <w:hyperlink w:anchor="_Toc190349167" w:history="1">
        <w:r w:rsidRPr="00B24571">
          <w:rPr>
            <w:rStyle w:val="Hyperlink"/>
            <w:noProof/>
          </w:rPr>
          <w:t>3.1 Giới thiệu và đề xuất mô hình</w:t>
        </w:r>
        <w:r>
          <w:rPr>
            <w:noProof/>
            <w:webHidden/>
          </w:rPr>
          <w:tab/>
        </w:r>
        <w:r>
          <w:rPr>
            <w:noProof/>
            <w:webHidden/>
          </w:rPr>
          <w:fldChar w:fldCharType="begin"/>
        </w:r>
        <w:r>
          <w:rPr>
            <w:noProof/>
            <w:webHidden/>
          </w:rPr>
          <w:instrText xml:space="preserve"> PAGEREF _Toc190349167 \h </w:instrText>
        </w:r>
        <w:r>
          <w:rPr>
            <w:noProof/>
            <w:webHidden/>
          </w:rPr>
        </w:r>
        <w:r>
          <w:rPr>
            <w:noProof/>
            <w:webHidden/>
          </w:rPr>
          <w:fldChar w:fldCharType="separate"/>
        </w:r>
        <w:r w:rsidR="00294845">
          <w:rPr>
            <w:noProof/>
            <w:webHidden/>
          </w:rPr>
          <w:t>27</w:t>
        </w:r>
        <w:r>
          <w:rPr>
            <w:noProof/>
            <w:webHidden/>
          </w:rPr>
          <w:fldChar w:fldCharType="end"/>
        </w:r>
      </w:hyperlink>
    </w:p>
    <w:p w14:paraId="11F26336" w14:textId="0C892CE2" w:rsidR="00805A9C" w:rsidRDefault="00805A9C">
      <w:pPr>
        <w:pStyle w:val="TOC2"/>
        <w:rPr>
          <w:rFonts w:asciiTheme="minorHAnsi" w:eastAsiaTheme="minorEastAsia" w:hAnsiTheme="minorHAnsi"/>
          <w:noProof/>
          <w:kern w:val="2"/>
          <w:sz w:val="24"/>
          <w14:ligatures w14:val="standardContextual"/>
        </w:rPr>
      </w:pPr>
      <w:hyperlink w:anchor="_Toc190349168" w:history="1">
        <w:r w:rsidRPr="00B24571">
          <w:rPr>
            <w:rStyle w:val="Hyperlink"/>
            <w:noProof/>
          </w:rPr>
          <w:t>3.2 Mô phỏng mô hình mạng</w:t>
        </w:r>
        <w:r>
          <w:rPr>
            <w:noProof/>
            <w:webHidden/>
          </w:rPr>
          <w:tab/>
        </w:r>
        <w:r>
          <w:rPr>
            <w:noProof/>
            <w:webHidden/>
          </w:rPr>
          <w:fldChar w:fldCharType="begin"/>
        </w:r>
        <w:r>
          <w:rPr>
            <w:noProof/>
            <w:webHidden/>
          </w:rPr>
          <w:instrText xml:space="preserve"> PAGEREF _Toc190349168 \h </w:instrText>
        </w:r>
        <w:r>
          <w:rPr>
            <w:noProof/>
            <w:webHidden/>
          </w:rPr>
        </w:r>
        <w:r>
          <w:rPr>
            <w:noProof/>
            <w:webHidden/>
          </w:rPr>
          <w:fldChar w:fldCharType="separate"/>
        </w:r>
        <w:r w:rsidR="00294845">
          <w:rPr>
            <w:noProof/>
            <w:webHidden/>
          </w:rPr>
          <w:t>27</w:t>
        </w:r>
        <w:r>
          <w:rPr>
            <w:noProof/>
            <w:webHidden/>
          </w:rPr>
          <w:fldChar w:fldCharType="end"/>
        </w:r>
      </w:hyperlink>
    </w:p>
    <w:p w14:paraId="1AD4D3A1" w14:textId="57F69F17" w:rsidR="00805A9C" w:rsidRDefault="00805A9C">
      <w:pPr>
        <w:pStyle w:val="TOC3"/>
        <w:rPr>
          <w:rFonts w:asciiTheme="minorHAnsi" w:eastAsiaTheme="minorEastAsia" w:hAnsiTheme="minorHAnsi"/>
          <w:i w:val="0"/>
          <w:noProof/>
          <w:kern w:val="2"/>
          <w:sz w:val="24"/>
          <w14:ligatures w14:val="standardContextual"/>
        </w:rPr>
      </w:pPr>
      <w:hyperlink w:anchor="_Toc190349169" w:history="1">
        <w:r w:rsidRPr="00B24571">
          <w:rPr>
            <w:rStyle w:val="Hyperlink"/>
            <w:noProof/>
          </w:rPr>
          <w:t>3.2.1 Mô hình mạng SDN</w:t>
        </w:r>
        <w:r>
          <w:rPr>
            <w:noProof/>
            <w:webHidden/>
          </w:rPr>
          <w:tab/>
        </w:r>
        <w:r>
          <w:rPr>
            <w:noProof/>
            <w:webHidden/>
          </w:rPr>
          <w:fldChar w:fldCharType="begin"/>
        </w:r>
        <w:r>
          <w:rPr>
            <w:noProof/>
            <w:webHidden/>
          </w:rPr>
          <w:instrText xml:space="preserve"> PAGEREF _Toc190349169 \h </w:instrText>
        </w:r>
        <w:r>
          <w:rPr>
            <w:noProof/>
            <w:webHidden/>
          </w:rPr>
        </w:r>
        <w:r>
          <w:rPr>
            <w:noProof/>
            <w:webHidden/>
          </w:rPr>
          <w:fldChar w:fldCharType="separate"/>
        </w:r>
        <w:r w:rsidR="00294845">
          <w:rPr>
            <w:noProof/>
            <w:webHidden/>
          </w:rPr>
          <w:t>28</w:t>
        </w:r>
        <w:r>
          <w:rPr>
            <w:noProof/>
            <w:webHidden/>
          </w:rPr>
          <w:fldChar w:fldCharType="end"/>
        </w:r>
      </w:hyperlink>
    </w:p>
    <w:p w14:paraId="71C78620" w14:textId="1FEC073C" w:rsidR="00805A9C" w:rsidRDefault="00805A9C">
      <w:pPr>
        <w:pStyle w:val="TOC3"/>
        <w:rPr>
          <w:rFonts w:asciiTheme="minorHAnsi" w:eastAsiaTheme="minorEastAsia" w:hAnsiTheme="minorHAnsi"/>
          <w:i w:val="0"/>
          <w:noProof/>
          <w:kern w:val="2"/>
          <w:sz w:val="24"/>
          <w14:ligatures w14:val="standardContextual"/>
        </w:rPr>
      </w:pPr>
      <w:hyperlink w:anchor="_Toc190349170" w:history="1">
        <w:r w:rsidRPr="00B24571">
          <w:rPr>
            <w:rStyle w:val="Hyperlink"/>
            <w:noProof/>
          </w:rPr>
          <w:t>3.2.2 Mạng của Attacker</w:t>
        </w:r>
        <w:r>
          <w:rPr>
            <w:noProof/>
            <w:webHidden/>
          </w:rPr>
          <w:tab/>
        </w:r>
        <w:r>
          <w:rPr>
            <w:noProof/>
            <w:webHidden/>
          </w:rPr>
          <w:fldChar w:fldCharType="begin"/>
        </w:r>
        <w:r>
          <w:rPr>
            <w:noProof/>
            <w:webHidden/>
          </w:rPr>
          <w:instrText xml:space="preserve"> PAGEREF _Toc190349170 \h </w:instrText>
        </w:r>
        <w:r>
          <w:rPr>
            <w:noProof/>
            <w:webHidden/>
          </w:rPr>
        </w:r>
        <w:r>
          <w:rPr>
            <w:noProof/>
            <w:webHidden/>
          </w:rPr>
          <w:fldChar w:fldCharType="separate"/>
        </w:r>
        <w:r w:rsidR="00294845">
          <w:rPr>
            <w:noProof/>
            <w:webHidden/>
          </w:rPr>
          <w:t>29</w:t>
        </w:r>
        <w:r>
          <w:rPr>
            <w:noProof/>
            <w:webHidden/>
          </w:rPr>
          <w:fldChar w:fldCharType="end"/>
        </w:r>
      </w:hyperlink>
    </w:p>
    <w:p w14:paraId="0E717423" w14:textId="3869F0AF" w:rsidR="00805A9C" w:rsidRDefault="00805A9C">
      <w:pPr>
        <w:pStyle w:val="TOC2"/>
        <w:rPr>
          <w:rFonts w:asciiTheme="minorHAnsi" w:eastAsiaTheme="minorEastAsia" w:hAnsiTheme="minorHAnsi"/>
          <w:noProof/>
          <w:kern w:val="2"/>
          <w:sz w:val="24"/>
          <w14:ligatures w14:val="standardContextual"/>
        </w:rPr>
      </w:pPr>
      <w:hyperlink w:anchor="_Toc190349171" w:history="1">
        <w:r w:rsidRPr="00B24571">
          <w:rPr>
            <w:rStyle w:val="Hyperlink"/>
            <w:noProof/>
          </w:rPr>
          <w:t>3.3 Mô hình phát hiện DDOS</w:t>
        </w:r>
        <w:r>
          <w:rPr>
            <w:noProof/>
            <w:webHidden/>
          </w:rPr>
          <w:tab/>
        </w:r>
        <w:r>
          <w:rPr>
            <w:noProof/>
            <w:webHidden/>
          </w:rPr>
          <w:fldChar w:fldCharType="begin"/>
        </w:r>
        <w:r>
          <w:rPr>
            <w:noProof/>
            <w:webHidden/>
          </w:rPr>
          <w:instrText xml:space="preserve"> PAGEREF _Toc190349171 \h </w:instrText>
        </w:r>
        <w:r>
          <w:rPr>
            <w:noProof/>
            <w:webHidden/>
          </w:rPr>
        </w:r>
        <w:r>
          <w:rPr>
            <w:noProof/>
            <w:webHidden/>
          </w:rPr>
          <w:fldChar w:fldCharType="separate"/>
        </w:r>
        <w:r w:rsidR="00294845">
          <w:rPr>
            <w:noProof/>
            <w:webHidden/>
          </w:rPr>
          <w:t>29</w:t>
        </w:r>
        <w:r>
          <w:rPr>
            <w:noProof/>
            <w:webHidden/>
          </w:rPr>
          <w:fldChar w:fldCharType="end"/>
        </w:r>
      </w:hyperlink>
    </w:p>
    <w:p w14:paraId="31811598" w14:textId="5513DB79" w:rsidR="00805A9C" w:rsidRDefault="00805A9C">
      <w:pPr>
        <w:pStyle w:val="TOC3"/>
        <w:rPr>
          <w:rFonts w:asciiTheme="minorHAnsi" w:eastAsiaTheme="minorEastAsia" w:hAnsiTheme="minorHAnsi"/>
          <w:i w:val="0"/>
          <w:noProof/>
          <w:kern w:val="2"/>
          <w:sz w:val="24"/>
          <w14:ligatures w14:val="standardContextual"/>
        </w:rPr>
      </w:pPr>
      <w:hyperlink w:anchor="_Toc190349172" w:history="1">
        <w:r w:rsidRPr="00B24571">
          <w:rPr>
            <w:rStyle w:val="Hyperlink"/>
            <w:noProof/>
          </w:rPr>
          <w:t>3.3.1 Cấu trúc tổng thể</w:t>
        </w:r>
        <w:r>
          <w:rPr>
            <w:noProof/>
            <w:webHidden/>
          </w:rPr>
          <w:tab/>
        </w:r>
        <w:r>
          <w:rPr>
            <w:noProof/>
            <w:webHidden/>
          </w:rPr>
          <w:fldChar w:fldCharType="begin"/>
        </w:r>
        <w:r>
          <w:rPr>
            <w:noProof/>
            <w:webHidden/>
          </w:rPr>
          <w:instrText xml:space="preserve"> PAGEREF _Toc190349172 \h </w:instrText>
        </w:r>
        <w:r>
          <w:rPr>
            <w:noProof/>
            <w:webHidden/>
          </w:rPr>
        </w:r>
        <w:r>
          <w:rPr>
            <w:noProof/>
            <w:webHidden/>
          </w:rPr>
          <w:fldChar w:fldCharType="separate"/>
        </w:r>
        <w:r w:rsidR="00294845">
          <w:rPr>
            <w:noProof/>
            <w:webHidden/>
          </w:rPr>
          <w:t>29</w:t>
        </w:r>
        <w:r>
          <w:rPr>
            <w:noProof/>
            <w:webHidden/>
          </w:rPr>
          <w:fldChar w:fldCharType="end"/>
        </w:r>
      </w:hyperlink>
    </w:p>
    <w:p w14:paraId="40262882" w14:textId="6BF6E31F" w:rsidR="00805A9C" w:rsidRDefault="00805A9C">
      <w:pPr>
        <w:pStyle w:val="TOC3"/>
        <w:rPr>
          <w:rFonts w:asciiTheme="minorHAnsi" w:eastAsiaTheme="minorEastAsia" w:hAnsiTheme="minorHAnsi"/>
          <w:i w:val="0"/>
          <w:noProof/>
          <w:kern w:val="2"/>
          <w:sz w:val="24"/>
          <w14:ligatures w14:val="standardContextual"/>
        </w:rPr>
      </w:pPr>
      <w:hyperlink w:anchor="_Toc190349173" w:history="1">
        <w:r w:rsidRPr="00B24571">
          <w:rPr>
            <w:rStyle w:val="Hyperlink"/>
            <w:noProof/>
          </w:rPr>
          <w:t>3.3.2 Thành phần chính</w:t>
        </w:r>
        <w:r>
          <w:rPr>
            <w:noProof/>
            <w:webHidden/>
          </w:rPr>
          <w:tab/>
        </w:r>
        <w:r>
          <w:rPr>
            <w:noProof/>
            <w:webHidden/>
          </w:rPr>
          <w:fldChar w:fldCharType="begin"/>
        </w:r>
        <w:r>
          <w:rPr>
            <w:noProof/>
            <w:webHidden/>
          </w:rPr>
          <w:instrText xml:space="preserve"> PAGEREF _Toc190349173 \h </w:instrText>
        </w:r>
        <w:r>
          <w:rPr>
            <w:noProof/>
            <w:webHidden/>
          </w:rPr>
        </w:r>
        <w:r>
          <w:rPr>
            <w:noProof/>
            <w:webHidden/>
          </w:rPr>
          <w:fldChar w:fldCharType="separate"/>
        </w:r>
        <w:r w:rsidR="00294845">
          <w:rPr>
            <w:noProof/>
            <w:webHidden/>
          </w:rPr>
          <w:t>30</w:t>
        </w:r>
        <w:r>
          <w:rPr>
            <w:noProof/>
            <w:webHidden/>
          </w:rPr>
          <w:fldChar w:fldCharType="end"/>
        </w:r>
      </w:hyperlink>
    </w:p>
    <w:p w14:paraId="12ECD739" w14:textId="71E007BD" w:rsidR="00805A9C" w:rsidRDefault="00805A9C">
      <w:pPr>
        <w:pStyle w:val="TOC1"/>
        <w:rPr>
          <w:rFonts w:asciiTheme="minorHAnsi" w:eastAsiaTheme="minorEastAsia" w:hAnsiTheme="minorHAnsi"/>
          <w:b w:val="0"/>
          <w:noProof/>
          <w:kern w:val="2"/>
          <w:sz w:val="24"/>
          <w14:ligatures w14:val="standardContextual"/>
        </w:rPr>
      </w:pPr>
      <w:hyperlink w:anchor="_Toc190349174" w:history="1">
        <w:r w:rsidRPr="00B24571">
          <w:rPr>
            <w:rStyle w:val="Hyperlink"/>
            <w:noProof/>
          </w:rPr>
          <w:t>CHƯƠNG 4. THỰC NGHIỆM</w:t>
        </w:r>
        <w:r>
          <w:rPr>
            <w:noProof/>
            <w:webHidden/>
          </w:rPr>
          <w:tab/>
        </w:r>
        <w:r>
          <w:rPr>
            <w:noProof/>
            <w:webHidden/>
          </w:rPr>
          <w:fldChar w:fldCharType="begin"/>
        </w:r>
        <w:r>
          <w:rPr>
            <w:noProof/>
            <w:webHidden/>
          </w:rPr>
          <w:instrText xml:space="preserve"> PAGEREF _Toc190349174 \h </w:instrText>
        </w:r>
        <w:r>
          <w:rPr>
            <w:noProof/>
            <w:webHidden/>
          </w:rPr>
        </w:r>
        <w:r>
          <w:rPr>
            <w:noProof/>
            <w:webHidden/>
          </w:rPr>
          <w:fldChar w:fldCharType="separate"/>
        </w:r>
        <w:r w:rsidR="00294845">
          <w:rPr>
            <w:noProof/>
            <w:webHidden/>
          </w:rPr>
          <w:t>31</w:t>
        </w:r>
        <w:r>
          <w:rPr>
            <w:noProof/>
            <w:webHidden/>
          </w:rPr>
          <w:fldChar w:fldCharType="end"/>
        </w:r>
      </w:hyperlink>
    </w:p>
    <w:p w14:paraId="230970F0" w14:textId="226D3909" w:rsidR="00805A9C" w:rsidRDefault="00805A9C">
      <w:pPr>
        <w:pStyle w:val="TOC2"/>
        <w:rPr>
          <w:rFonts w:asciiTheme="minorHAnsi" w:eastAsiaTheme="minorEastAsia" w:hAnsiTheme="minorHAnsi"/>
          <w:noProof/>
          <w:kern w:val="2"/>
          <w:sz w:val="24"/>
          <w14:ligatures w14:val="standardContextual"/>
        </w:rPr>
      </w:pPr>
      <w:hyperlink w:anchor="_Toc190349175" w:history="1">
        <w:r w:rsidRPr="00B24571">
          <w:rPr>
            <w:rStyle w:val="Hyperlink"/>
            <w:noProof/>
          </w:rPr>
          <w:t>4.1 Cài đặt môi trường thực nghiệm</w:t>
        </w:r>
        <w:r>
          <w:rPr>
            <w:noProof/>
            <w:webHidden/>
          </w:rPr>
          <w:tab/>
        </w:r>
        <w:r>
          <w:rPr>
            <w:noProof/>
            <w:webHidden/>
          </w:rPr>
          <w:fldChar w:fldCharType="begin"/>
        </w:r>
        <w:r>
          <w:rPr>
            <w:noProof/>
            <w:webHidden/>
          </w:rPr>
          <w:instrText xml:space="preserve"> PAGEREF _Toc190349175 \h </w:instrText>
        </w:r>
        <w:r>
          <w:rPr>
            <w:noProof/>
            <w:webHidden/>
          </w:rPr>
        </w:r>
        <w:r>
          <w:rPr>
            <w:noProof/>
            <w:webHidden/>
          </w:rPr>
          <w:fldChar w:fldCharType="separate"/>
        </w:r>
        <w:r w:rsidR="00294845">
          <w:rPr>
            <w:noProof/>
            <w:webHidden/>
          </w:rPr>
          <w:t>31</w:t>
        </w:r>
        <w:r>
          <w:rPr>
            <w:noProof/>
            <w:webHidden/>
          </w:rPr>
          <w:fldChar w:fldCharType="end"/>
        </w:r>
      </w:hyperlink>
    </w:p>
    <w:p w14:paraId="3C3E68C0" w14:textId="37DCA2CF" w:rsidR="00805A9C" w:rsidRDefault="00805A9C">
      <w:pPr>
        <w:pStyle w:val="TOC3"/>
        <w:rPr>
          <w:rFonts w:asciiTheme="minorHAnsi" w:eastAsiaTheme="minorEastAsia" w:hAnsiTheme="minorHAnsi"/>
          <w:i w:val="0"/>
          <w:noProof/>
          <w:kern w:val="2"/>
          <w:sz w:val="24"/>
          <w14:ligatures w14:val="standardContextual"/>
        </w:rPr>
      </w:pPr>
      <w:hyperlink w:anchor="_Toc190349176" w:history="1">
        <w:r w:rsidRPr="00B24571">
          <w:rPr>
            <w:rStyle w:val="Hyperlink"/>
            <w:noProof/>
          </w:rPr>
          <w:t>4.1.1 Khởi tạo mô hình mạng SDN</w:t>
        </w:r>
        <w:r>
          <w:rPr>
            <w:noProof/>
            <w:webHidden/>
          </w:rPr>
          <w:tab/>
        </w:r>
        <w:r>
          <w:rPr>
            <w:noProof/>
            <w:webHidden/>
          </w:rPr>
          <w:fldChar w:fldCharType="begin"/>
        </w:r>
        <w:r>
          <w:rPr>
            <w:noProof/>
            <w:webHidden/>
          </w:rPr>
          <w:instrText xml:space="preserve"> PAGEREF _Toc190349176 \h </w:instrText>
        </w:r>
        <w:r>
          <w:rPr>
            <w:noProof/>
            <w:webHidden/>
          </w:rPr>
        </w:r>
        <w:r>
          <w:rPr>
            <w:noProof/>
            <w:webHidden/>
          </w:rPr>
          <w:fldChar w:fldCharType="separate"/>
        </w:r>
        <w:r w:rsidR="00294845">
          <w:rPr>
            <w:noProof/>
            <w:webHidden/>
          </w:rPr>
          <w:t>31</w:t>
        </w:r>
        <w:r>
          <w:rPr>
            <w:noProof/>
            <w:webHidden/>
          </w:rPr>
          <w:fldChar w:fldCharType="end"/>
        </w:r>
      </w:hyperlink>
    </w:p>
    <w:p w14:paraId="4145651E" w14:textId="18DF7DF9"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77" w:history="1">
        <w:r w:rsidRPr="00B24571">
          <w:rPr>
            <w:rStyle w:val="Hyperlink"/>
            <w:noProof/>
          </w:rPr>
          <w:t>4.1.1.1 Khởi tạo Base Ryu controller</w:t>
        </w:r>
        <w:r>
          <w:rPr>
            <w:noProof/>
            <w:webHidden/>
          </w:rPr>
          <w:tab/>
        </w:r>
        <w:r>
          <w:rPr>
            <w:noProof/>
            <w:webHidden/>
          </w:rPr>
          <w:fldChar w:fldCharType="begin"/>
        </w:r>
        <w:r>
          <w:rPr>
            <w:noProof/>
            <w:webHidden/>
          </w:rPr>
          <w:instrText xml:space="preserve"> PAGEREF _Toc190349177 \h </w:instrText>
        </w:r>
        <w:r>
          <w:rPr>
            <w:noProof/>
            <w:webHidden/>
          </w:rPr>
        </w:r>
        <w:r>
          <w:rPr>
            <w:noProof/>
            <w:webHidden/>
          </w:rPr>
          <w:fldChar w:fldCharType="separate"/>
        </w:r>
        <w:r w:rsidR="00294845">
          <w:rPr>
            <w:noProof/>
            <w:webHidden/>
          </w:rPr>
          <w:t>31</w:t>
        </w:r>
        <w:r>
          <w:rPr>
            <w:noProof/>
            <w:webHidden/>
          </w:rPr>
          <w:fldChar w:fldCharType="end"/>
        </w:r>
      </w:hyperlink>
    </w:p>
    <w:p w14:paraId="1E4501CC" w14:textId="364753B1"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78" w:history="1">
        <w:r w:rsidRPr="00B24571">
          <w:rPr>
            <w:rStyle w:val="Hyperlink"/>
            <w:noProof/>
          </w:rPr>
          <w:t>4.1.1.2 Khởi tạo mô hình mạng</w:t>
        </w:r>
        <w:r>
          <w:rPr>
            <w:noProof/>
            <w:webHidden/>
          </w:rPr>
          <w:tab/>
        </w:r>
        <w:r>
          <w:rPr>
            <w:noProof/>
            <w:webHidden/>
          </w:rPr>
          <w:fldChar w:fldCharType="begin"/>
        </w:r>
        <w:r>
          <w:rPr>
            <w:noProof/>
            <w:webHidden/>
          </w:rPr>
          <w:instrText xml:space="preserve"> PAGEREF _Toc190349178 \h </w:instrText>
        </w:r>
        <w:r>
          <w:rPr>
            <w:noProof/>
            <w:webHidden/>
          </w:rPr>
        </w:r>
        <w:r>
          <w:rPr>
            <w:noProof/>
            <w:webHidden/>
          </w:rPr>
          <w:fldChar w:fldCharType="separate"/>
        </w:r>
        <w:r w:rsidR="00294845">
          <w:rPr>
            <w:noProof/>
            <w:webHidden/>
          </w:rPr>
          <w:t>31</w:t>
        </w:r>
        <w:r>
          <w:rPr>
            <w:noProof/>
            <w:webHidden/>
          </w:rPr>
          <w:fldChar w:fldCharType="end"/>
        </w:r>
      </w:hyperlink>
    </w:p>
    <w:p w14:paraId="5862B70A" w14:textId="00A2C763" w:rsidR="00805A9C" w:rsidRDefault="00805A9C">
      <w:pPr>
        <w:pStyle w:val="TOC3"/>
        <w:rPr>
          <w:rFonts w:asciiTheme="minorHAnsi" w:eastAsiaTheme="minorEastAsia" w:hAnsiTheme="minorHAnsi"/>
          <w:i w:val="0"/>
          <w:noProof/>
          <w:kern w:val="2"/>
          <w:sz w:val="24"/>
          <w14:ligatures w14:val="standardContextual"/>
        </w:rPr>
      </w:pPr>
      <w:hyperlink w:anchor="_Toc190349179" w:history="1">
        <w:r w:rsidRPr="00B24571">
          <w:rPr>
            <w:rStyle w:val="Hyperlink"/>
            <w:noProof/>
          </w:rPr>
          <w:t>4.1.2 Thu thập dữ liệu thực nghiệm</w:t>
        </w:r>
        <w:r>
          <w:rPr>
            <w:noProof/>
            <w:webHidden/>
          </w:rPr>
          <w:tab/>
        </w:r>
        <w:r>
          <w:rPr>
            <w:noProof/>
            <w:webHidden/>
          </w:rPr>
          <w:fldChar w:fldCharType="begin"/>
        </w:r>
        <w:r>
          <w:rPr>
            <w:noProof/>
            <w:webHidden/>
          </w:rPr>
          <w:instrText xml:space="preserve"> PAGEREF _Toc190349179 \h </w:instrText>
        </w:r>
        <w:r>
          <w:rPr>
            <w:noProof/>
            <w:webHidden/>
          </w:rPr>
        </w:r>
        <w:r>
          <w:rPr>
            <w:noProof/>
            <w:webHidden/>
          </w:rPr>
          <w:fldChar w:fldCharType="separate"/>
        </w:r>
        <w:r w:rsidR="00294845">
          <w:rPr>
            <w:noProof/>
            <w:webHidden/>
          </w:rPr>
          <w:t>32</w:t>
        </w:r>
        <w:r>
          <w:rPr>
            <w:noProof/>
            <w:webHidden/>
          </w:rPr>
          <w:fldChar w:fldCharType="end"/>
        </w:r>
      </w:hyperlink>
    </w:p>
    <w:p w14:paraId="5E14E2DB" w14:textId="319AD44D"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80" w:history="1">
        <w:r w:rsidRPr="00B24571">
          <w:rPr>
            <w:rStyle w:val="Hyperlink"/>
            <w:noProof/>
          </w:rPr>
          <w:t>4.1.2.1 Mô tả dữ liệu thực nghiệm</w:t>
        </w:r>
        <w:r>
          <w:rPr>
            <w:noProof/>
            <w:webHidden/>
          </w:rPr>
          <w:tab/>
        </w:r>
        <w:r>
          <w:rPr>
            <w:noProof/>
            <w:webHidden/>
          </w:rPr>
          <w:fldChar w:fldCharType="begin"/>
        </w:r>
        <w:r>
          <w:rPr>
            <w:noProof/>
            <w:webHidden/>
          </w:rPr>
          <w:instrText xml:space="preserve"> PAGEREF _Toc190349180 \h </w:instrText>
        </w:r>
        <w:r>
          <w:rPr>
            <w:noProof/>
            <w:webHidden/>
          </w:rPr>
        </w:r>
        <w:r>
          <w:rPr>
            <w:noProof/>
            <w:webHidden/>
          </w:rPr>
          <w:fldChar w:fldCharType="separate"/>
        </w:r>
        <w:r w:rsidR="00294845">
          <w:rPr>
            <w:noProof/>
            <w:webHidden/>
          </w:rPr>
          <w:t>32</w:t>
        </w:r>
        <w:r>
          <w:rPr>
            <w:noProof/>
            <w:webHidden/>
          </w:rPr>
          <w:fldChar w:fldCharType="end"/>
        </w:r>
      </w:hyperlink>
    </w:p>
    <w:p w14:paraId="624FDECC" w14:textId="7CC8FF82"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81" w:history="1">
        <w:r w:rsidRPr="00B24571">
          <w:rPr>
            <w:rStyle w:val="Hyperlink"/>
            <w:noProof/>
          </w:rPr>
          <w:t>4.1.2.2 Khởi tạo lưu lượng bình thường</w:t>
        </w:r>
        <w:r>
          <w:rPr>
            <w:noProof/>
            <w:webHidden/>
          </w:rPr>
          <w:tab/>
        </w:r>
        <w:r>
          <w:rPr>
            <w:noProof/>
            <w:webHidden/>
          </w:rPr>
          <w:fldChar w:fldCharType="begin"/>
        </w:r>
        <w:r>
          <w:rPr>
            <w:noProof/>
            <w:webHidden/>
          </w:rPr>
          <w:instrText xml:space="preserve"> PAGEREF _Toc190349181 \h </w:instrText>
        </w:r>
        <w:r>
          <w:rPr>
            <w:noProof/>
            <w:webHidden/>
          </w:rPr>
        </w:r>
        <w:r>
          <w:rPr>
            <w:noProof/>
            <w:webHidden/>
          </w:rPr>
          <w:fldChar w:fldCharType="separate"/>
        </w:r>
        <w:r w:rsidR="00294845">
          <w:rPr>
            <w:noProof/>
            <w:webHidden/>
          </w:rPr>
          <w:t>32</w:t>
        </w:r>
        <w:r>
          <w:rPr>
            <w:noProof/>
            <w:webHidden/>
          </w:rPr>
          <w:fldChar w:fldCharType="end"/>
        </w:r>
      </w:hyperlink>
    </w:p>
    <w:p w14:paraId="2D231FE3" w14:textId="691C5E3D"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82" w:history="1">
        <w:r w:rsidRPr="00B24571">
          <w:rPr>
            <w:rStyle w:val="Hyperlink"/>
            <w:noProof/>
          </w:rPr>
          <w:t>4.1.2.3 Khởi tạo lưu lượng DDOS</w:t>
        </w:r>
        <w:r>
          <w:rPr>
            <w:noProof/>
            <w:webHidden/>
          </w:rPr>
          <w:tab/>
        </w:r>
        <w:r>
          <w:rPr>
            <w:noProof/>
            <w:webHidden/>
          </w:rPr>
          <w:fldChar w:fldCharType="begin"/>
        </w:r>
        <w:r>
          <w:rPr>
            <w:noProof/>
            <w:webHidden/>
          </w:rPr>
          <w:instrText xml:space="preserve"> PAGEREF _Toc190349182 \h </w:instrText>
        </w:r>
        <w:r>
          <w:rPr>
            <w:noProof/>
            <w:webHidden/>
          </w:rPr>
        </w:r>
        <w:r>
          <w:rPr>
            <w:noProof/>
            <w:webHidden/>
          </w:rPr>
          <w:fldChar w:fldCharType="separate"/>
        </w:r>
        <w:r w:rsidR="00294845">
          <w:rPr>
            <w:noProof/>
            <w:webHidden/>
          </w:rPr>
          <w:t>33</w:t>
        </w:r>
        <w:r>
          <w:rPr>
            <w:noProof/>
            <w:webHidden/>
          </w:rPr>
          <w:fldChar w:fldCharType="end"/>
        </w:r>
      </w:hyperlink>
    </w:p>
    <w:p w14:paraId="378B10E5" w14:textId="525B2F4C"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83" w:history="1">
        <w:r w:rsidRPr="00B24571">
          <w:rPr>
            <w:rStyle w:val="Hyperlink"/>
            <w:noProof/>
          </w:rPr>
          <w:t>4.1.2.4 Lưu trữ kết quả dữ liệu</w:t>
        </w:r>
        <w:r>
          <w:rPr>
            <w:noProof/>
            <w:webHidden/>
          </w:rPr>
          <w:tab/>
        </w:r>
        <w:r>
          <w:rPr>
            <w:noProof/>
            <w:webHidden/>
          </w:rPr>
          <w:fldChar w:fldCharType="begin"/>
        </w:r>
        <w:r>
          <w:rPr>
            <w:noProof/>
            <w:webHidden/>
          </w:rPr>
          <w:instrText xml:space="preserve"> PAGEREF _Toc190349183 \h </w:instrText>
        </w:r>
        <w:r>
          <w:rPr>
            <w:noProof/>
            <w:webHidden/>
          </w:rPr>
        </w:r>
        <w:r>
          <w:rPr>
            <w:noProof/>
            <w:webHidden/>
          </w:rPr>
          <w:fldChar w:fldCharType="separate"/>
        </w:r>
        <w:r w:rsidR="00294845">
          <w:rPr>
            <w:noProof/>
            <w:webHidden/>
          </w:rPr>
          <w:t>34</w:t>
        </w:r>
        <w:r>
          <w:rPr>
            <w:noProof/>
            <w:webHidden/>
          </w:rPr>
          <w:fldChar w:fldCharType="end"/>
        </w:r>
      </w:hyperlink>
    </w:p>
    <w:p w14:paraId="6D13FB54" w14:textId="5B9F24B4" w:rsidR="00805A9C" w:rsidRDefault="00805A9C">
      <w:pPr>
        <w:pStyle w:val="TOC3"/>
        <w:rPr>
          <w:rFonts w:asciiTheme="minorHAnsi" w:eastAsiaTheme="minorEastAsia" w:hAnsiTheme="minorHAnsi"/>
          <w:i w:val="0"/>
          <w:noProof/>
          <w:kern w:val="2"/>
          <w:sz w:val="24"/>
          <w14:ligatures w14:val="standardContextual"/>
        </w:rPr>
      </w:pPr>
      <w:hyperlink w:anchor="_Toc190349184" w:history="1">
        <w:r w:rsidRPr="00B24571">
          <w:rPr>
            <w:rStyle w:val="Hyperlink"/>
            <w:noProof/>
          </w:rPr>
          <w:t>4.1.3 Tiền xử lý dữ liệu</w:t>
        </w:r>
        <w:r>
          <w:rPr>
            <w:noProof/>
            <w:webHidden/>
          </w:rPr>
          <w:tab/>
        </w:r>
        <w:r>
          <w:rPr>
            <w:noProof/>
            <w:webHidden/>
          </w:rPr>
          <w:fldChar w:fldCharType="begin"/>
        </w:r>
        <w:r>
          <w:rPr>
            <w:noProof/>
            <w:webHidden/>
          </w:rPr>
          <w:instrText xml:space="preserve"> PAGEREF _Toc190349184 \h </w:instrText>
        </w:r>
        <w:r>
          <w:rPr>
            <w:noProof/>
            <w:webHidden/>
          </w:rPr>
          <w:fldChar w:fldCharType="separate"/>
        </w:r>
        <w:r w:rsidR="00294845">
          <w:rPr>
            <w:b/>
            <w:bCs/>
            <w:noProof/>
            <w:webHidden/>
          </w:rPr>
          <w:t>Error! Bookmark not defined.</w:t>
        </w:r>
        <w:r>
          <w:rPr>
            <w:noProof/>
            <w:webHidden/>
          </w:rPr>
          <w:fldChar w:fldCharType="end"/>
        </w:r>
      </w:hyperlink>
    </w:p>
    <w:p w14:paraId="329DB310" w14:textId="2BF08DE6" w:rsidR="00805A9C" w:rsidRDefault="00805A9C">
      <w:pPr>
        <w:pStyle w:val="TOC2"/>
        <w:rPr>
          <w:rFonts w:asciiTheme="minorHAnsi" w:eastAsiaTheme="minorEastAsia" w:hAnsiTheme="minorHAnsi"/>
          <w:noProof/>
          <w:kern w:val="2"/>
          <w:sz w:val="24"/>
          <w14:ligatures w14:val="standardContextual"/>
        </w:rPr>
      </w:pPr>
      <w:hyperlink w:anchor="_Toc190349185" w:history="1">
        <w:r w:rsidRPr="00B24571">
          <w:rPr>
            <w:rStyle w:val="Hyperlink"/>
            <w:noProof/>
          </w:rPr>
          <w:t>4.2 Huấn luyện và triển khai mô hình phát hiện DDOS</w:t>
        </w:r>
        <w:r>
          <w:rPr>
            <w:noProof/>
            <w:webHidden/>
          </w:rPr>
          <w:tab/>
        </w:r>
        <w:r>
          <w:rPr>
            <w:noProof/>
            <w:webHidden/>
          </w:rPr>
          <w:fldChar w:fldCharType="begin"/>
        </w:r>
        <w:r>
          <w:rPr>
            <w:noProof/>
            <w:webHidden/>
          </w:rPr>
          <w:instrText xml:space="preserve"> PAGEREF _Toc190349185 \h </w:instrText>
        </w:r>
        <w:r>
          <w:rPr>
            <w:noProof/>
            <w:webHidden/>
          </w:rPr>
        </w:r>
        <w:r>
          <w:rPr>
            <w:noProof/>
            <w:webHidden/>
          </w:rPr>
          <w:fldChar w:fldCharType="separate"/>
        </w:r>
        <w:r w:rsidR="00294845">
          <w:rPr>
            <w:noProof/>
            <w:webHidden/>
          </w:rPr>
          <w:t>37</w:t>
        </w:r>
        <w:r>
          <w:rPr>
            <w:noProof/>
            <w:webHidden/>
          </w:rPr>
          <w:fldChar w:fldCharType="end"/>
        </w:r>
      </w:hyperlink>
    </w:p>
    <w:p w14:paraId="66EB35DE" w14:textId="4B52F87D" w:rsidR="00805A9C" w:rsidRDefault="00805A9C">
      <w:pPr>
        <w:pStyle w:val="TOC3"/>
        <w:rPr>
          <w:rFonts w:asciiTheme="minorHAnsi" w:eastAsiaTheme="minorEastAsia" w:hAnsiTheme="minorHAnsi"/>
          <w:i w:val="0"/>
          <w:noProof/>
          <w:kern w:val="2"/>
          <w:sz w:val="24"/>
          <w14:ligatures w14:val="standardContextual"/>
        </w:rPr>
      </w:pPr>
      <w:hyperlink w:anchor="_Toc190349186" w:history="1">
        <w:r w:rsidRPr="00B24571">
          <w:rPr>
            <w:rStyle w:val="Hyperlink"/>
            <w:noProof/>
          </w:rPr>
          <w:t>4.2.1 Chọn mô hình và phương pháp huấn luyện</w:t>
        </w:r>
        <w:r>
          <w:rPr>
            <w:noProof/>
            <w:webHidden/>
          </w:rPr>
          <w:tab/>
        </w:r>
        <w:r>
          <w:rPr>
            <w:noProof/>
            <w:webHidden/>
          </w:rPr>
          <w:fldChar w:fldCharType="begin"/>
        </w:r>
        <w:r>
          <w:rPr>
            <w:noProof/>
            <w:webHidden/>
          </w:rPr>
          <w:instrText xml:space="preserve"> PAGEREF _Toc190349186 \h </w:instrText>
        </w:r>
        <w:r>
          <w:rPr>
            <w:noProof/>
            <w:webHidden/>
          </w:rPr>
        </w:r>
        <w:r>
          <w:rPr>
            <w:noProof/>
            <w:webHidden/>
          </w:rPr>
          <w:fldChar w:fldCharType="separate"/>
        </w:r>
        <w:r w:rsidR="00294845">
          <w:rPr>
            <w:noProof/>
            <w:webHidden/>
          </w:rPr>
          <w:t>37</w:t>
        </w:r>
        <w:r>
          <w:rPr>
            <w:noProof/>
            <w:webHidden/>
          </w:rPr>
          <w:fldChar w:fldCharType="end"/>
        </w:r>
      </w:hyperlink>
    </w:p>
    <w:p w14:paraId="687E634F" w14:textId="12DBE292"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87" w:history="1">
        <w:r w:rsidRPr="00B24571">
          <w:rPr>
            <w:rStyle w:val="Hyperlink"/>
            <w:noProof/>
          </w:rPr>
          <w:t>4.2.1.1 Huấn luyện Logistic Regression</w:t>
        </w:r>
        <w:r>
          <w:rPr>
            <w:noProof/>
            <w:webHidden/>
          </w:rPr>
          <w:tab/>
        </w:r>
        <w:r>
          <w:rPr>
            <w:noProof/>
            <w:webHidden/>
          </w:rPr>
          <w:fldChar w:fldCharType="begin"/>
        </w:r>
        <w:r>
          <w:rPr>
            <w:noProof/>
            <w:webHidden/>
          </w:rPr>
          <w:instrText xml:space="preserve"> PAGEREF _Toc190349187 \h </w:instrText>
        </w:r>
        <w:r>
          <w:rPr>
            <w:noProof/>
            <w:webHidden/>
          </w:rPr>
        </w:r>
        <w:r>
          <w:rPr>
            <w:noProof/>
            <w:webHidden/>
          </w:rPr>
          <w:fldChar w:fldCharType="separate"/>
        </w:r>
        <w:r w:rsidR="00294845">
          <w:rPr>
            <w:noProof/>
            <w:webHidden/>
          </w:rPr>
          <w:t>37</w:t>
        </w:r>
        <w:r>
          <w:rPr>
            <w:noProof/>
            <w:webHidden/>
          </w:rPr>
          <w:fldChar w:fldCharType="end"/>
        </w:r>
      </w:hyperlink>
    </w:p>
    <w:p w14:paraId="53B4A97C" w14:textId="5E2C0CD6"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88" w:history="1">
        <w:r w:rsidRPr="00B24571">
          <w:rPr>
            <w:rStyle w:val="Hyperlink"/>
            <w:noProof/>
          </w:rPr>
          <w:t>4.2.1.2 Huấn luyện Decision Tree</w:t>
        </w:r>
        <w:r>
          <w:rPr>
            <w:noProof/>
            <w:webHidden/>
          </w:rPr>
          <w:tab/>
        </w:r>
        <w:r>
          <w:rPr>
            <w:noProof/>
            <w:webHidden/>
          </w:rPr>
          <w:fldChar w:fldCharType="begin"/>
        </w:r>
        <w:r>
          <w:rPr>
            <w:noProof/>
            <w:webHidden/>
          </w:rPr>
          <w:instrText xml:space="preserve"> PAGEREF _Toc190349188 \h </w:instrText>
        </w:r>
        <w:r>
          <w:rPr>
            <w:noProof/>
            <w:webHidden/>
          </w:rPr>
        </w:r>
        <w:r>
          <w:rPr>
            <w:noProof/>
            <w:webHidden/>
          </w:rPr>
          <w:fldChar w:fldCharType="separate"/>
        </w:r>
        <w:r w:rsidR="00294845">
          <w:rPr>
            <w:noProof/>
            <w:webHidden/>
          </w:rPr>
          <w:t>38</w:t>
        </w:r>
        <w:r>
          <w:rPr>
            <w:noProof/>
            <w:webHidden/>
          </w:rPr>
          <w:fldChar w:fldCharType="end"/>
        </w:r>
      </w:hyperlink>
    </w:p>
    <w:p w14:paraId="54D6E771" w14:textId="0F4F0ABA"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89" w:history="1">
        <w:r w:rsidRPr="00B24571">
          <w:rPr>
            <w:rStyle w:val="Hyperlink"/>
            <w:noProof/>
          </w:rPr>
          <w:t>4.2.1.3 Huấn luyện KNN</w:t>
        </w:r>
        <w:r>
          <w:rPr>
            <w:noProof/>
            <w:webHidden/>
          </w:rPr>
          <w:tab/>
        </w:r>
        <w:r>
          <w:rPr>
            <w:noProof/>
            <w:webHidden/>
          </w:rPr>
          <w:fldChar w:fldCharType="begin"/>
        </w:r>
        <w:r>
          <w:rPr>
            <w:noProof/>
            <w:webHidden/>
          </w:rPr>
          <w:instrText xml:space="preserve"> PAGEREF _Toc190349189 \h </w:instrText>
        </w:r>
        <w:r>
          <w:rPr>
            <w:noProof/>
            <w:webHidden/>
          </w:rPr>
        </w:r>
        <w:r>
          <w:rPr>
            <w:noProof/>
            <w:webHidden/>
          </w:rPr>
          <w:fldChar w:fldCharType="separate"/>
        </w:r>
        <w:r w:rsidR="00294845">
          <w:rPr>
            <w:noProof/>
            <w:webHidden/>
          </w:rPr>
          <w:t>39</w:t>
        </w:r>
        <w:r>
          <w:rPr>
            <w:noProof/>
            <w:webHidden/>
          </w:rPr>
          <w:fldChar w:fldCharType="end"/>
        </w:r>
      </w:hyperlink>
    </w:p>
    <w:p w14:paraId="5379BB62" w14:textId="53B5C30A"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90" w:history="1">
        <w:r w:rsidRPr="00B24571">
          <w:rPr>
            <w:rStyle w:val="Hyperlink"/>
            <w:noProof/>
          </w:rPr>
          <w:t>4.2.1.4 Huấn luyện SVM</w:t>
        </w:r>
        <w:r>
          <w:rPr>
            <w:noProof/>
            <w:webHidden/>
          </w:rPr>
          <w:tab/>
        </w:r>
        <w:r>
          <w:rPr>
            <w:noProof/>
            <w:webHidden/>
          </w:rPr>
          <w:fldChar w:fldCharType="begin"/>
        </w:r>
        <w:r>
          <w:rPr>
            <w:noProof/>
            <w:webHidden/>
          </w:rPr>
          <w:instrText xml:space="preserve"> PAGEREF _Toc190349190 \h </w:instrText>
        </w:r>
        <w:r>
          <w:rPr>
            <w:noProof/>
            <w:webHidden/>
          </w:rPr>
        </w:r>
        <w:r>
          <w:rPr>
            <w:noProof/>
            <w:webHidden/>
          </w:rPr>
          <w:fldChar w:fldCharType="separate"/>
        </w:r>
        <w:r w:rsidR="00294845">
          <w:rPr>
            <w:noProof/>
            <w:webHidden/>
          </w:rPr>
          <w:t>39</w:t>
        </w:r>
        <w:r>
          <w:rPr>
            <w:noProof/>
            <w:webHidden/>
          </w:rPr>
          <w:fldChar w:fldCharType="end"/>
        </w:r>
      </w:hyperlink>
    </w:p>
    <w:p w14:paraId="00167692" w14:textId="7A0CEE8C" w:rsidR="00805A9C" w:rsidRDefault="00805A9C">
      <w:pPr>
        <w:pStyle w:val="TOC3"/>
        <w:rPr>
          <w:rFonts w:asciiTheme="minorHAnsi" w:eastAsiaTheme="minorEastAsia" w:hAnsiTheme="minorHAnsi"/>
          <w:i w:val="0"/>
          <w:noProof/>
          <w:kern w:val="2"/>
          <w:sz w:val="24"/>
          <w14:ligatures w14:val="standardContextual"/>
        </w:rPr>
      </w:pPr>
      <w:hyperlink w:anchor="_Toc190349191" w:history="1">
        <w:r w:rsidRPr="00B24571">
          <w:rPr>
            <w:rStyle w:val="Hyperlink"/>
            <w:noProof/>
          </w:rPr>
          <w:t>4.2.2 Phát hiện tấn công trong thời gian thực</w:t>
        </w:r>
        <w:r>
          <w:rPr>
            <w:noProof/>
            <w:webHidden/>
          </w:rPr>
          <w:tab/>
        </w:r>
        <w:r>
          <w:rPr>
            <w:noProof/>
            <w:webHidden/>
          </w:rPr>
          <w:fldChar w:fldCharType="begin"/>
        </w:r>
        <w:r>
          <w:rPr>
            <w:noProof/>
            <w:webHidden/>
          </w:rPr>
          <w:instrText xml:space="preserve"> PAGEREF _Toc190349191 \h </w:instrText>
        </w:r>
        <w:r>
          <w:rPr>
            <w:noProof/>
            <w:webHidden/>
          </w:rPr>
        </w:r>
        <w:r>
          <w:rPr>
            <w:noProof/>
            <w:webHidden/>
          </w:rPr>
          <w:fldChar w:fldCharType="separate"/>
        </w:r>
        <w:r w:rsidR="00294845">
          <w:rPr>
            <w:noProof/>
            <w:webHidden/>
          </w:rPr>
          <w:t>40</w:t>
        </w:r>
        <w:r>
          <w:rPr>
            <w:noProof/>
            <w:webHidden/>
          </w:rPr>
          <w:fldChar w:fldCharType="end"/>
        </w:r>
      </w:hyperlink>
    </w:p>
    <w:p w14:paraId="78CF7BF4" w14:textId="7089A6F5"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92" w:history="1">
        <w:r w:rsidRPr="00B24571">
          <w:rPr>
            <w:rStyle w:val="Hyperlink"/>
            <w:noProof/>
          </w:rPr>
          <w:t>4.2.2.1 Kiểm tra lưu lượng bình thường</w:t>
        </w:r>
        <w:r>
          <w:rPr>
            <w:noProof/>
            <w:webHidden/>
          </w:rPr>
          <w:tab/>
        </w:r>
        <w:r>
          <w:rPr>
            <w:noProof/>
            <w:webHidden/>
          </w:rPr>
          <w:fldChar w:fldCharType="begin"/>
        </w:r>
        <w:r>
          <w:rPr>
            <w:noProof/>
            <w:webHidden/>
          </w:rPr>
          <w:instrText xml:space="preserve"> PAGEREF _Toc190349192 \h </w:instrText>
        </w:r>
        <w:r>
          <w:rPr>
            <w:noProof/>
            <w:webHidden/>
          </w:rPr>
        </w:r>
        <w:r>
          <w:rPr>
            <w:noProof/>
            <w:webHidden/>
          </w:rPr>
          <w:fldChar w:fldCharType="separate"/>
        </w:r>
        <w:r w:rsidR="00294845">
          <w:rPr>
            <w:noProof/>
            <w:webHidden/>
          </w:rPr>
          <w:t>40</w:t>
        </w:r>
        <w:r>
          <w:rPr>
            <w:noProof/>
            <w:webHidden/>
          </w:rPr>
          <w:fldChar w:fldCharType="end"/>
        </w:r>
      </w:hyperlink>
    </w:p>
    <w:p w14:paraId="4AD33355" w14:textId="317704DE"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93" w:history="1">
        <w:r w:rsidRPr="00B24571">
          <w:rPr>
            <w:rStyle w:val="Hyperlink"/>
            <w:noProof/>
          </w:rPr>
          <w:t>4.2.2.2 Kiểm tra lưu lượng DDOS</w:t>
        </w:r>
        <w:r>
          <w:rPr>
            <w:noProof/>
            <w:webHidden/>
          </w:rPr>
          <w:tab/>
        </w:r>
        <w:r>
          <w:rPr>
            <w:noProof/>
            <w:webHidden/>
          </w:rPr>
          <w:fldChar w:fldCharType="begin"/>
        </w:r>
        <w:r>
          <w:rPr>
            <w:noProof/>
            <w:webHidden/>
          </w:rPr>
          <w:instrText xml:space="preserve"> PAGEREF _Toc190349193 \h </w:instrText>
        </w:r>
        <w:r>
          <w:rPr>
            <w:noProof/>
            <w:webHidden/>
          </w:rPr>
        </w:r>
        <w:r>
          <w:rPr>
            <w:noProof/>
            <w:webHidden/>
          </w:rPr>
          <w:fldChar w:fldCharType="separate"/>
        </w:r>
        <w:r w:rsidR="00294845">
          <w:rPr>
            <w:noProof/>
            <w:webHidden/>
          </w:rPr>
          <w:t>41</w:t>
        </w:r>
        <w:r>
          <w:rPr>
            <w:noProof/>
            <w:webHidden/>
          </w:rPr>
          <w:fldChar w:fldCharType="end"/>
        </w:r>
      </w:hyperlink>
    </w:p>
    <w:p w14:paraId="23651687" w14:textId="041692F3" w:rsidR="00805A9C" w:rsidRDefault="00805A9C">
      <w:pPr>
        <w:pStyle w:val="TOC4"/>
        <w:tabs>
          <w:tab w:val="right" w:leader="dot" w:pos="8777"/>
        </w:tabs>
        <w:rPr>
          <w:rFonts w:asciiTheme="minorHAnsi" w:eastAsiaTheme="minorEastAsia" w:hAnsiTheme="minorHAnsi"/>
          <w:noProof/>
          <w:kern w:val="2"/>
          <w:sz w:val="24"/>
          <w14:ligatures w14:val="standardContextual"/>
        </w:rPr>
      </w:pPr>
      <w:hyperlink w:anchor="_Toc190349194" w:history="1">
        <w:r w:rsidRPr="00B24571">
          <w:rPr>
            <w:rStyle w:val="Hyperlink"/>
            <w:noProof/>
          </w:rPr>
          <w:t>4.2.2.3 Áp dụng mô hình Decion tree vào Ryu Controller</w:t>
        </w:r>
        <w:r>
          <w:rPr>
            <w:noProof/>
            <w:webHidden/>
          </w:rPr>
          <w:tab/>
        </w:r>
        <w:r>
          <w:rPr>
            <w:noProof/>
            <w:webHidden/>
          </w:rPr>
          <w:fldChar w:fldCharType="begin"/>
        </w:r>
        <w:r>
          <w:rPr>
            <w:noProof/>
            <w:webHidden/>
          </w:rPr>
          <w:instrText xml:space="preserve"> PAGEREF _Toc190349194 \h </w:instrText>
        </w:r>
        <w:r>
          <w:rPr>
            <w:noProof/>
            <w:webHidden/>
          </w:rPr>
        </w:r>
        <w:r>
          <w:rPr>
            <w:noProof/>
            <w:webHidden/>
          </w:rPr>
          <w:fldChar w:fldCharType="separate"/>
        </w:r>
        <w:r w:rsidR="00294845">
          <w:rPr>
            <w:noProof/>
            <w:webHidden/>
          </w:rPr>
          <w:t>43</w:t>
        </w:r>
        <w:r>
          <w:rPr>
            <w:noProof/>
            <w:webHidden/>
          </w:rPr>
          <w:fldChar w:fldCharType="end"/>
        </w:r>
      </w:hyperlink>
    </w:p>
    <w:p w14:paraId="781DF9EE" w14:textId="113CC689" w:rsidR="00805A9C" w:rsidRDefault="00805A9C">
      <w:pPr>
        <w:pStyle w:val="TOC2"/>
        <w:rPr>
          <w:rFonts w:asciiTheme="minorHAnsi" w:eastAsiaTheme="minorEastAsia" w:hAnsiTheme="minorHAnsi"/>
          <w:noProof/>
          <w:kern w:val="2"/>
          <w:sz w:val="24"/>
          <w14:ligatures w14:val="standardContextual"/>
        </w:rPr>
      </w:pPr>
      <w:hyperlink w:anchor="_Toc190349195" w:history="1">
        <w:r w:rsidRPr="00B24571">
          <w:rPr>
            <w:rStyle w:val="Hyperlink"/>
            <w:noProof/>
          </w:rPr>
          <w:t>4.3 Thử nghiệm biện pháp phòng chống DDOS</w:t>
        </w:r>
        <w:r>
          <w:rPr>
            <w:noProof/>
            <w:webHidden/>
          </w:rPr>
          <w:tab/>
        </w:r>
        <w:r>
          <w:rPr>
            <w:noProof/>
            <w:webHidden/>
          </w:rPr>
          <w:fldChar w:fldCharType="begin"/>
        </w:r>
        <w:r>
          <w:rPr>
            <w:noProof/>
            <w:webHidden/>
          </w:rPr>
          <w:instrText xml:space="preserve"> PAGEREF _Toc190349195 \h </w:instrText>
        </w:r>
        <w:r>
          <w:rPr>
            <w:noProof/>
            <w:webHidden/>
          </w:rPr>
        </w:r>
        <w:r>
          <w:rPr>
            <w:noProof/>
            <w:webHidden/>
          </w:rPr>
          <w:fldChar w:fldCharType="separate"/>
        </w:r>
        <w:r w:rsidR="00294845">
          <w:rPr>
            <w:noProof/>
            <w:webHidden/>
          </w:rPr>
          <w:t>44</w:t>
        </w:r>
        <w:r>
          <w:rPr>
            <w:noProof/>
            <w:webHidden/>
          </w:rPr>
          <w:fldChar w:fldCharType="end"/>
        </w:r>
      </w:hyperlink>
    </w:p>
    <w:p w14:paraId="310A04D7" w14:textId="040FBBBD" w:rsidR="00805A9C" w:rsidRDefault="00805A9C">
      <w:pPr>
        <w:pStyle w:val="TOC2"/>
        <w:rPr>
          <w:rFonts w:asciiTheme="minorHAnsi" w:eastAsiaTheme="minorEastAsia" w:hAnsiTheme="minorHAnsi"/>
          <w:noProof/>
          <w:kern w:val="2"/>
          <w:sz w:val="24"/>
          <w14:ligatures w14:val="standardContextual"/>
        </w:rPr>
      </w:pPr>
      <w:hyperlink w:anchor="_Toc190349196" w:history="1">
        <w:r w:rsidRPr="00B24571">
          <w:rPr>
            <w:rStyle w:val="Hyperlink"/>
            <w:noProof/>
          </w:rPr>
          <w:t>4.4 Đánh giá và phân tích kết quả</w:t>
        </w:r>
        <w:r>
          <w:rPr>
            <w:noProof/>
            <w:webHidden/>
          </w:rPr>
          <w:tab/>
        </w:r>
        <w:r>
          <w:rPr>
            <w:noProof/>
            <w:webHidden/>
          </w:rPr>
          <w:fldChar w:fldCharType="begin"/>
        </w:r>
        <w:r>
          <w:rPr>
            <w:noProof/>
            <w:webHidden/>
          </w:rPr>
          <w:instrText xml:space="preserve"> PAGEREF _Toc190349196 \h </w:instrText>
        </w:r>
        <w:r>
          <w:rPr>
            <w:noProof/>
            <w:webHidden/>
          </w:rPr>
        </w:r>
        <w:r>
          <w:rPr>
            <w:noProof/>
            <w:webHidden/>
          </w:rPr>
          <w:fldChar w:fldCharType="separate"/>
        </w:r>
        <w:r w:rsidR="00294845">
          <w:rPr>
            <w:noProof/>
            <w:webHidden/>
          </w:rPr>
          <w:t>45</w:t>
        </w:r>
        <w:r>
          <w:rPr>
            <w:noProof/>
            <w:webHidden/>
          </w:rPr>
          <w:fldChar w:fldCharType="end"/>
        </w:r>
      </w:hyperlink>
    </w:p>
    <w:p w14:paraId="68687CCD" w14:textId="60D06233" w:rsidR="00805A9C" w:rsidRDefault="00805A9C">
      <w:pPr>
        <w:pStyle w:val="TOC3"/>
        <w:rPr>
          <w:rFonts w:asciiTheme="minorHAnsi" w:eastAsiaTheme="minorEastAsia" w:hAnsiTheme="minorHAnsi"/>
          <w:i w:val="0"/>
          <w:noProof/>
          <w:kern w:val="2"/>
          <w:sz w:val="24"/>
          <w14:ligatures w14:val="standardContextual"/>
        </w:rPr>
      </w:pPr>
      <w:hyperlink w:anchor="_Toc190349197" w:history="1">
        <w:r w:rsidRPr="00B24571">
          <w:rPr>
            <w:rStyle w:val="Hyperlink"/>
            <w:noProof/>
          </w:rPr>
          <w:t>4.4.1 Tiêu chí đánh giá</w:t>
        </w:r>
        <w:r>
          <w:rPr>
            <w:noProof/>
            <w:webHidden/>
          </w:rPr>
          <w:tab/>
        </w:r>
        <w:r>
          <w:rPr>
            <w:noProof/>
            <w:webHidden/>
          </w:rPr>
          <w:fldChar w:fldCharType="begin"/>
        </w:r>
        <w:r>
          <w:rPr>
            <w:noProof/>
            <w:webHidden/>
          </w:rPr>
          <w:instrText xml:space="preserve"> PAGEREF _Toc190349197 \h </w:instrText>
        </w:r>
        <w:r>
          <w:rPr>
            <w:noProof/>
            <w:webHidden/>
          </w:rPr>
        </w:r>
        <w:r>
          <w:rPr>
            <w:noProof/>
            <w:webHidden/>
          </w:rPr>
          <w:fldChar w:fldCharType="separate"/>
        </w:r>
        <w:r w:rsidR="00294845">
          <w:rPr>
            <w:noProof/>
            <w:webHidden/>
          </w:rPr>
          <w:t>45</w:t>
        </w:r>
        <w:r>
          <w:rPr>
            <w:noProof/>
            <w:webHidden/>
          </w:rPr>
          <w:fldChar w:fldCharType="end"/>
        </w:r>
      </w:hyperlink>
    </w:p>
    <w:p w14:paraId="0B88B65E" w14:textId="75F2A2EC" w:rsidR="00805A9C" w:rsidRDefault="00805A9C">
      <w:pPr>
        <w:pStyle w:val="TOC3"/>
        <w:rPr>
          <w:rFonts w:asciiTheme="minorHAnsi" w:eastAsiaTheme="minorEastAsia" w:hAnsiTheme="minorHAnsi"/>
          <w:i w:val="0"/>
          <w:noProof/>
          <w:kern w:val="2"/>
          <w:sz w:val="24"/>
          <w14:ligatures w14:val="standardContextual"/>
        </w:rPr>
      </w:pPr>
      <w:hyperlink w:anchor="_Toc190349198" w:history="1">
        <w:r w:rsidRPr="00B24571">
          <w:rPr>
            <w:rStyle w:val="Hyperlink"/>
            <w:noProof/>
          </w:rPr>
          <w:t>4.4.2 So sánh kết quả huấn luyện giữa các mô hình học máy</w:t>
        </w:r>
        <w:r>
          <w:rPr>
            <w:noProof/>
            <w:webHidden/>
          </w:rPr>
          <w:tab/>
        </w:r>
        <w:r>
          <w:rPr>
            <w:noProof/>
            <w:webHidden/>
          </w:rPr>
          <w:fldChar w:fldCharType="begin"/>
        </w:r>
        <w:r>
          <w:rPr>
            <w:noProof/>
            <w:webHidden/>
          </w:rPr>
          <w:instrText xml:space="preserve"> PAGEREF _Toc190349198 \h </w:instrText>
        </w:r>
        <w:r>
          <w:rPr>
            <w:noProof/>
            <w:webHidden/>
          </w:rPr>
        </w:r>
        <w:r>
          <w:rPr>
            <w:noProof/>
            <w:webHidden/>
          </w:rPr>
          <w:fldChar w:fldCharType="separate"/>
        </w:r>
        <w:r w:rsidR="00294845">
          <w:rPr>
            <w:noProof/>
            <w:webHidden/>
          </w:rPr>
          <w:t>45</w:t>
        </w:r>
        <w:r>
          <w:rPr>
            <w:noProof/>
            <w:webHidden/>
          </w:rPr>
          <w:fldChar w:fldCharType="end"/>
        </w:r>
      </w:hyperlink>
    </w:p>
    <w:p w14:paraId="16C8EB39" w14:textId="422DA0A5" w:rsidR="00805A9C" w:rsidRDefault="00805A9C">
      <w:pPr>
        <w:pStyle w:val="TOC1"/>
        <w:rPr>
          <w:rFonts w:asciiTheme="minorHAnsi" w:eastAsiaTheme="minorEastAsia" w:hAnsiTheme="minorHAnsi"/>
          <w:b w:val="0"/>
          <w:noProof/>
          <w:kern w:val="2"/>
          <w:sz w:val="24"/>
          <w14:ligatures w14:val="standardContextual"/>
        </w:rPr>
      </w:pPr>
      <w:hyperlink w:anchor="_Toc190349199" w:history="1">
        <w:r w:rsidRPr="00B24571">
          <w:rPr>
            <w:rStyle w:val="Hyperlink"/>
            <w:noProof/>
          </w:rPr>
          <w:t>CHƯƠNG 5. KẾT LUẬN</w:t>
        </w:r>
        <w:r>
          <w:rPr>
            <w:noProof/>
            <w:webHidden/>
          </w:rPr>
          <w:tab/>
        </w:r>
        <w:r>
          <w:rPr>
            <w:noProof/>
            <w:webHidden/>
          </w:rPr>
          <w:fldChar w:fldCharType="begin"/>
        </w:r>
        <w:r>
          <w:rPr>
            <w:noProof/>
            <w:webHidden/>
          </w:rPr>
          <w:instrText xml:space="preserve"> PAGEREF _Toc190349199 \h </w:instrText>
        </w:r>
        <w:r>
          <w:rPr>
            <w:noProof/>
            <w:webHidden/>
          </w:rPr>
        </w:r>
        <w:r>
          <w:rPr>
            <w:noProof/>
            <w:webHidden/>
          </w:rPr>
          <w:fldChar w:fldCharType="separate"/>
        </w:r>
        <w:r w:rsidR="00294845">
          <w:rPr>
            <w:noProof/>
            <w:webHidden/>
          </w:rPr>
          <w:t>48</w:t>
        </w:r>
        <w:r>
          <w:rPr>
            <w:noProof/>
            <w:webHidden/>
          </w:rPr>
          <w:fldChar w:fldCharType="end"/>
        </w:r>
      </w:hyperlink>
    </w:p>
    <w:p w14:paraId="34F4B097" w14:textId="10B2900A" w:rsidR="00805A9C" w:rsidRDefault="00805A9C">
      <w:pPr>
        <w:pStyle w:val="TOC2"/>
        <w:rPr>
          <w:rFonts w:asciiTheme="minorHAnsi" w:eastAsiaTheme="minorEastAsia" w:hAnsiTheme="minorHAnsi"/>
          <w:noProof/>
          <w:kern w:val="2"/>
          <w:sz w:val="24"/>
          <w14:ligatures w14:val="standardContextual"/>
        </w:rPr>
      </w:pPr>
      <w:hyperlink w:anchor="_Toc190349200" w:history="1">
        <w:r w:rsidRPr="00B24571">
          <w:rPr>
            <w:rStyle w:val="Hyperlink"/>
            <w:noProof/>
          </w:rPr>
          <w:t>5.1 Kết luận</w:t>
        </w:r>
        <w:r>
          <w:rPr>
            <w:noProof/>
            <w:webHidden/>
          </w:rPr>
          <w:tab/>
        </w:r>
        <w:r>
          <w:rPr>
            <w:noProof/>
            <w:webHidden/>
          </w:rPr>
          <w:fldChar w:fldCharType="begin"/>
        </w:r>
        <w:r>
          <w:rPr>
            <w:noProof/>
            <w:webHidden/>
          </w:rPr>
          <w:instrText xml:space="preserve"> PAGEREF _Toc190349200 \h </w:instrText>
        </w:r>
        <w:r>
          <w:rPr>
            <w:noProof/>
            <w:webHidden/>
          </w:rPr>
        </w:r>
        <w:r>
          <w:rPr>
            <w:noProof/>
            <w:webHidden/>
          </w:rPr>
          <w:fldChar w:fldCharType="separate"/>
        </w:r>
        <w:r w:rsidR="00294845">
          <w:rPr>
            <w:noProof/>
            <w:webHidden/>
          </w:rPr>
          <w:t>48</w:t>
        </w:r>
        <w:r>
          <w:rPr>
            <w:noProof/>
            <w:webHidden/>
          </w:rPr>
          <w:fldChar w:fldCharType="end"/>
        </w:r>
      </w:hyperlink>
    </w:p>
    <w:p w14:paraId="2A276441" w14:textId="6AD02088" w:rsidR="00805A9C" w:rsidRDefault="00805A9C">
      <w:pPr>
        <w:pStyle w:val="TOC2"/>
        <w:rPr>
          <w:rFonts w:asciiTheme="minorHAnsi" w:eastAsiaTheme="minorEastAsia" w:hAnsiTheme="minorHAnsi"/>
          <w:noProof/>
          <w:kern w:val="2"/>
          <w:sz w:val="24"/>
          <w14:ligatures w14:val="standardContextual"/>
        </w:rPr>
      </w:pPr>
      <w:hyperlink w:anchor="_Toc190349201" w:history="1">
        <w:r w:rsidRPr="00B24571">
          <w:rPr>
            <w:rStyle w:val="Hyperlink"/>
            <w:noProof/>
          </w:rPr>
          <w:t>5.2 Hướng phát triển</w:t>
        </w:r>
        <w:r>
          <w:rPr>
            <w:noProof/>
            <w:webHidden/>
          </w:rPr>
          <w:tab/>
        </w:r>
        <w:r>
          <w:rPr>
            <w:noProof/>
            <w:webHidden/>
          </w:rPr>
          <w:fldChar w:fldCharType="begin"/>
        </w:r>
        <w:r>
          <w:rPr>
            <w:noProof/>
            <w:webHidden/>
          </w:rPr>
          <w:instrText xml:space="preserve"> PAGEREF _Toc190349201 \h </w:instrText>
        </w:r>
        <w:r>
          <w:rPr>
            <w:noProof/>
            <w:webHidden/>
          </w:rPr>
        </w:r>
        <w:r>
          <w:rPr>
            <w:noProof/>
            <w:webHidden/>
          </w:rPr>
          <w:fldChar w:fldCharType="separate"/>
        </w:r>
        <w:r w:rsidR="00294845">
          <w:rPr>
            <w:noProof/>
            <w:webHidden/>
          </w:rPr>
          <w:t>48</w:t>
        </w:r>
        <w:r>
          <w:rPr>
            <w:noProof/>
            <w:webHidden/>
          </w:rPr>
          <w:fldChar w:fldCharType="end"/>
        </w:r>
      </w:hyperlink>
    </w:p>
    <w:p w14:paraId="443DCB75" w14:textId="4E0FE24D" w:rsidR="00805A9C" w:rsidRDefault="00805A9C">
      <w:pPr>
        <w:pStyle w:val="TOC1"/>
        <w:rPr>
          <w:rFonts w:asciiTheme="minorHAnsi" w:eastAsiaTheme="minorEastAsia" w:hAnsiTheme="minorHAnsi"/>
          <w:b w:val="0"/>
          <w:noProof/>
          <w:kern w:val="2"/>
          <w:sz w:val="24"/>
          <w14:ligatures w14:val="standardContextual"/>
        </w:rPr>
      </w:pPr>
      <w:hyperlink w:anchor="_Toc190349202" w:history="1">
        <w:r w:rsidRPr="00B24571">
          <w:rPr>
            <w:rStyle w:val="Hyperlink"/>
            <w:noProof/>
          </w:rPr>
          <w:t>TÀI LIỆU THAM KHẢO</w:t>
        </w:r>
        <w:r>
          <w:rPr>
            <w:noProof/>
            <w:webHidden/>
          </w:rPr>
          <w:tab/>
        </w:r>
        <w:r>
          <w:rPr>
            <w:noProof/>
            <w:webHidden/>
          </w:rPr>
          <w:fldChar w:fldCharType="begin"/>
        </w:r>
        <w:r>
          <w:rPr>
            <w:noProof/>
            <w:webHidden/>
          </w:rPr>
          <w:instrText xml:space="preserve"> PAGEREF _Toc190349202 \h </w:instrText>
        </w:r>
        <w:r>
          <w:rPr>
            <w:noProof/>
            <w:webHidden/>
          </w:rPr>
        </w:r>
        <w:r>
          <w:rPr>
            <w:noProof/>
            <w:webHidden/>
          </w:rPr>
          <w:fldChar w:fldCharType="separate"/>
        </w:r>
        <w:r w:rsidR="00294845">
          <w:rPr>
            <w:noProof/>
            <w:webHidden/>
          </w:rPr>
          <w:t>49</w:t>
        </w:r>
        <w:r>
          <w:rPr>
            <w:noProof/>
            <w:webHidden/>
          </w:rPr>
          <w:fldChar w:fldCharType="end"/>
        </w:r>
      </w:hyperlink>
    </w:p>
    <w:p w14:paraId="3FAF7C0C" w14:textId="11B32A0A" w:rsidR="00B127A5" w:rsidRDefault="00BB5900" w:rsidP="00CD62B5">
      <w:pPr>
        <w:pStyle w:val="Nidungvnbn"/>
        <w:ind w:firstLine="0"/>
        <w:rPr>
          <w:lang w:val="vi-VN"/>
        </w:rPr>
      </w:pPr>
      <w:r>
        <w:rPr>
          <w:b/>
          <w:szCs w:val="24"/>
        </w:rPr>
        <w:fldChar w:fldCharType="end"/>
      </w:r>
      <w:r w:rsidR="00B127A5">
        <w:br w:type="page"/>
      </w:r>
    </w:p>
    <w:p w14:paraId="4A36B9FE" w14:textId="77777777" w:rsidR="000044BC" w:rsidRPr="00B127A5" w:rsidRDefault="000044BC" w:rsidP="00B127A5">
      <w:pPr>
        <w:pStyle w:val="Heading1"/>
        <w:numPr>
          <w:ilvl w:val="0"/>
          <w:numId w:val="0"/>
        </w:numPr>
        <w:ind w:left="284" w:hanging="284"/>
        <w:jc w:val="center"/>
        <w:rPr>
          <w:sz w:val="26"/>
          <w:szCs w:val="26"/>
        </w:rPr>
      </w:pPr>
      <w:bookmarkStart w:id="1" w:name="_Toc190349127"/>
      <w:r w:rsidRPr="000044BC">
        <w:lastRenderedPageBreak/>
        <w:t>DANH MỤC HÌNH VẼ</w:t>
      </w:r>
      <w:bookmarkEnd w:id="1"/>
    </w:p>
    <w:p w14:paraId="1E1B404E" w14:textId="3ED49496" w:rsidR="00ED0046" w:rsidRPr="00ED0046" w:rsidRDefault="00A8636A">
      <w:pPr>
        <w:pStyle w:val="TOC1"/>
        <w:rPr>
          <w:rFonts w:asciiTheme="minorHAnsi" w:eastAsiaTheme="minorEastAsia" w:hAnsiTheme="minorHAnsi"/>
          <w:b w:val="0"/>
          <w:bCs/>
          <w:noProof/>
          <w:kern w:val="2"/>
          <w:sz w:val="24"/>
          <w14:ligatures w14:val="standardContextual"/>
        </w:rPr>
      </w:pPr>
      <w:r w:rsidRPr="00ED0046">
        <w:rPr>
          <w:b w:val="0"/>
          <w:bCs/>
          <w:szCs w:val="26"/>
        </w:rPr>
        <w:fldChar w:fldCharType="begin"/>
      </w:r>
      <w:r w:rsidRPr="00ED0046">
        <w:rPr>
          <w:b w:val="0"/>
          <w:bCs/>
          <w:szCs w:val="26"/>
        </w:rPr>
        <w:instrText xml:space="preserve"> TOC \h \z \t "Caption,1" </w:instrText>
      </w:r>
      <w:r w:rsidRPr="00ED0046">
        <w:rPr>
          <w:b w:val="0"/>
          <w:bCs/>
          <w:szCs w:val="26"/>
        </w:rPr>
        <w:fldChar w:fldCharType="separate"/>
      </w:r>
      <w:hyperlink w:anchor="_Toc190347699" w:history="1">
        <w:r w:rsidR="00ED0046" w:rsidRPr="00ED0046">
          <w:rPr>
            <w:rStyle w:val="Hyperlink"/>
            <w:b w:val="0"/>
            <w:bCs/>
            <w:noProof/>
          </w:rPr>
          <w:t>Hình 2.1 Sự khác nhau giữa mạng SDN và mạng truyền thống</w:t>
        </w:r>
        <w:r w:rsidR="00ED0046" w:rsidRPr="00ED0046">
          <w:rPr>
            <w:b w:val="0"/>
            <w:bCs/>
            <w:noProof/>
            <w:webHidden/>
          </w:rPr>
          <w:tab/>
        </w:r>
        <w:r w:rsidR="00ED0046" w:rsidRPr="00ED0046">
          <w:rPr>
            <w:b w:val="0"/>
            <w:bCs/>
            <w:noProof/>
            <w:webHidden/>
          </w:rPr>
          <w:fldChar w:fldCharType="begin"/>
        </w:r>
        <w:r w:rsidR="00ED0046" w:rsidRPr="00ED0046">
          <w:rPr>
            <w:b w:val="0"/>
            <w:bCs/>
            <w:noProof/>
            <w:webHidden/>
          </w:rPr>
          <w:instrText xml:space="preserve"> PAGEREF _Toc190347699 \h </w:instrText>
        </w:r>
        <w:r w:rsidR="00ED0046" w:rsidRPr="00ED0046">
          <w:rPr>
            <w:b w:val="0"/>
            <w:bCs/>
            <w:noProof/>
            <w:webHidden/>
          </w:rPr>
        </w:r>
        <w:r w:rsidR="00ED0046" w:rsidRPr="00ED0046">
          <w:rPr>
            <w:b w:val="0"/>
            <w:bCs/>
            <w:noProof/>
            <w:webHidden/>
          </w:rPr>
          <w:fldChar w:fldCharType="separate"/>
        </w:r>
        <w:r w:rsidR="00294845">
          <w:rPr>
            <w:b w:val="0"/>
            <w:bCs/>
            <w:noProof/>
            <w:webHidden/>
          </w:rPr>
          <w:t>3</w:t>
        </w:r>
        <w:r w:rsidR="00ED0046" w:rsidRPr="00ED0046">
          <w:rPr>
            <w:b w:val="0"/>
            <w:bCs/>
            <w:noProof/>
            <w:webHidden/>
          </w:rPr>
          <w:fldChar w:fldCharType="end"/>
        </w:r>
      </w:hyperlink>
    </w:p>
    <w:p w14:paraId="167EB7F8" w14:textId="64D3063C"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00" w:history="1">
        <w:r w:rsidRPr="00ED0046">
          <w:rPr>
            <w:rStyle w:val="Hyperlink"/>
            <w:b w:val="0"/>
            <w:bCs/>
            <w:noProof/>
          </w:rPr>
          <w:t>Hình 2.2 Kiến trúc mạng SDN</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_Toc190347700 \h </w:instrText>
        </w:r>
        <w:r w:rsidRPr="00ED0046">
          <w:rPr>
            <w:b w:val="0"/>
            <w:bCs/>
            <w:noProof/>
            <w:webHidden/>
          </w:rPr>
        </w:r>
        <w:r w:rsidRPr="00ED0046">
          <w:rPr>
            <w:b w:val="0"/>
            <w:bCs/>
            <w:noProof/>
            <w:webHidden/>
          </w:rPr>
          <w:fldChar w:fldCharType="separate"/>
        </w:r>
        <w:r w:rsidR="00294845">
          <w:rPr>
            <w:b w:val="0"/>
            <w:bCs/>
            <w:noProof/>
            <w:webHidden/>
          </w:rPr>
          <w:t>4</w:t>
        </w:r>
        <w:r w:rsidRPr="00ED0046">
          <w:rPr>
            <w:b w:val="0"/>
            <w:bCs/>
            <w:noProof/>
            <w:webHidden/>
          </w:rPr>
          <w:fldChar w:fldCharType="end"/>
        </w:r>
      </w:hyperlink>
    </w:p>
    <w:p w14:paraId="16647173" w14:textId="20E23B75"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01" w:history="1">
        <w:r w:rsidRPr="00ED0046">
          <w:rPr>
            <w:rStyle w:val="Hyperlink"/>
            <w:b w:val="0"/>
            <w:bCs/>
            <w:noProof/>
          </w:rPr>
          <w:t>Hình 2.3 Các loại tấn công DDOS</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_Toc190347701 \h </w:instrText>
        </w:r>
        <w:r w:rsidRPr="00ED0046">
          <w:rPr>
            <w:b w:val="0"/>
            <w:bCs/>
            <w:noProof/>
            <w:webHidden/>
          </w:rPr>
        </w:r>
        <w:r w:rsidRPr="00ED0046">
          <w:rPr>
            <w:b w:val="0"/>
            <w:bCs/>
            <w:noProof/>
            <w:webHidden/>
          </w:rPr>
          <w:fldChar w:fldCharType="separate"/>
        </w:r>
        <w:r w:rsidR="00294845">
          <w:rPr>
            <w:b w:val="0"/>
            <w:bCs/>
            <w:noProof/>
            <w:webHidden/>
          </w:rPr>
          <w:t>13</w:t>
        </w:r>
        <w:r w:rsidRPr="00ED0046">
          <w:rPr>
            <w:b w:val="0"/>
            <w:bCs/>
            <w:noProof/>
            <w:webHidden/>
          </w:rPr>
          <w:fldChar w:fldCharType="end"/>
        </w:r>
      </w:hyperlink>
    </w:p>
    <w:p w14:paraId="2660FFC7" w14:textId="4E362FD2"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02" w:history="1">
        <w:r w:rsidRPr="00ED0046">
          <w:rPr>
            <w:rStyle w:val="Hyperlink"/>
            <w:b w:val="0"/>
            <w:bCs/>
            <w:noProof/>
          </w:rPr>
          <w:t>Hình 2.4 Packet-In Saturation</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_Toc190347702 \h </w:instrText>
        </w:r>
        <w:r w:rsidRPr="00ED0046">
          <w:rPr>
            <w:b w:val="0"/>
            <w:bCs/>
            <w:noProof/>
            <w:webHidden/>
          </w:rPr>
        </w:r>
        <w:r w:rsidRPr="00ED0046">
          <w:rPr>
            <w:b w:val="0"/>
            <w:bCs/>
            <w:noProof/>
            <w:webHidden/>
          </w:rPr>
          <w:fldChar w:fldCharType="separate"/>
        </w:r>
        <w:r w:rsidR="00294845">
          <w:rPr>
            <w:b w:val="0"/>
            <w:bCs/>
            <w:noProof/>
            <w:webHidden/>
          </w:rPr>
          <w:t>14</w:t>
        </w:r>
        <w:r w:rsidRPr="00ED0046">
          <w:rPr>
            <w:b w:val="0"/>
            <w:bCs/>
            <w:noProof/>
            <w:webHidden/>
          </w:rPr>
          <w:fldChar w:fldCharType="end"/>
        </w:r>
      </w:hyperlink>
    </w:p>
    <w:p w14:paraId="72413534" w14:textId="09532C21"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03" w:history="1">
        <w:r w:rsidRPr="00ED0046">
          <w:rPr>
            <w:rStyle w:val="Hyperlink"/>
            <w:b w:val="0"/>
            <w:bCs/>
            <w:noProof/>
          </w:rPr>
          <w:t>Hình 2.5 IP Spoofing Attack</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_Toc190347703 \h </w:instrText>
        </w:r>
        <w:r w:rsidRPr="00ED0046">
          <w:rPr>
            <w:b w:val="0"/>
            <w:bCs/>
            <w:noProof/>
            <w:webHidden/>
          </w:rPr>
        </w:r>
        <w:r w:rsidRPr="00ED0046">
          <w:rPr>
            <w:b w:val="0"/>
            <w:bCs/>
            <w:noProof/>
            <w:webHidden/>
          </w:rPr>
          <w:fldChar w:fldCharType="separate"/>
        </w:r>
        <w:r w:rsidR="00294845">
          <w:rPr>
            <w:b w:val="0"/>
            <w:bCs/>
            <w:noProof/>
            <w:webHidden/>
          </w:rPr>
          <w:t>15</w:t>
        </w:r>
        <w:r w:rsidRPr="00ED0046">
          <w:rPr>
            <w:b w:val="0"/>
            <w:bCs/>
            <w:noProof/>
            <w:webHidden/>
          </w:rPr>
          <w:fldChar w:fldCharType="end"/>
        </w:r>
      </w:hyperlink>
    </w:p>
    <w:p w14:paraId="4AA309C5" w14:textId="1C39AAA1"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04" w:history="1">
        <w:r w:rsidRPr="00ED0046">
          <w:rPr>
            <w:rStyle w:val="Hyperlink"/>
            <w:b w:val="0"/>
            <w:bCs/>
            <w:noProof/>
          </w:rPr>
          <w:t>Hình 2.6 ARP Poisoning / Spoofing</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_Toc190347704 \h </w:instrText>
        </w:r>
        <w:r w:rsidRPr="00ED0046">
          <w:rPr>
            <w:b w:val="0"/>
            <w:bCs/>
            <w:noProof/>
            <w:webHidden/>
          </w:rPr>
        </w:r>
        <w:r w:rsidRPr="00ED0046">
          <w:rPr>
            <w:b w:val="0"/>
            <w:bCs/>
            <w:noProof/>
            <w:webHidden/>
          </w:rPr>
          <w:fldChar w:fldCharType="separate"/>
        </w:r>
        <w:r w:rsidR="00294845">
          <w:rPr>
            <w:b w:val="0"/>
            <w:bCs/>
            <w:noProof/>
            <w:webHidden/>
          </w:rPr>
          <w:t>16</w:t>
        </w:r>
        <w:r w:rsidRPr="00ED0046">
          <w:rPr>
            <w:b w:val="0"/>
            <w:bCs/>
            <w:noProof/>
            <w:webHidden/>
          </w:rPr>
          <w:fldChar w:fldCharType="end"/>
        </w:r>
      </w:hyperlink>
    </w:p>
    <w:p w14:paraId="6BBAAA66" w14:textId="03FA1062"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05" w:history="1">
        <w:r w:rsidRPr="00ED0046">
          <w:rPr>
            <w:rStyle w:val="Hyperlink"/>
            <w:b w:val="0"/>
            <w:bCs/>
            <w:noProof/>
          </w:rPr>
          <w:t>Hình 2.7 HTTP Flood</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_Toc190347705 \h </w:instrText>
        </w:r>
        <w:r w:rsidRPr="00ED0046">
          <w:rPr>
            <w:b w:val="0"/>
            <w:bCs/>
            <w:noProof/>
            <w:webHidden/>
          </w:rPr>
        </w:r>
        <w:r w:rsidRPr="00ED0046">
          <w:rPr>
            <w:b w:val="0"/>
            <w:bCs/>
            <w:noProof/>
            <w:webHidden/>
          </w:rPr>
          <w:fldChar w:fldCharType="separate"/>
        </w:r>
        <w:r w:rsidR="00294845">
          <w:rPr>
            <w:b w:val="0"/>
            <w:bCs/>
            <w:noProof/>
            <w:webHidden/>
          </w:rPr>
          <w:t>17</w:t>
        </w:r>
        <w:r w:rsidRPr="00ED0046">
          <w:rPr>
            <w:b w:val="0"/>
            <w:bCs/>
            <w:noProof/>
            <w:webHidden/>
          </w:rPr>
          <w:fldChar w:fldCharType="end"/>
        </w:r>
      </w:hyperlink>
    </w:p>
    <w:p w14:paraId="7327F11B" w14:textId="34313D0A"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06" w:history="1">
        <w:r w:rsidRPr="00ED0046">
          <w:rPr>
            <w:rStyle w:val="Hyperlink"/>
            <w:b w:val="0"/>
            <w:bCs/>
            <w:noProof/>
          </w:rPr>
          <w:t>Hình 2.8 UDP/TCP SYN Flood</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_Toc190347706 \h </w:instrText>
        </w:r>
        <w:r w:rsidRPr="00ED0046">
          <w:rPr>
            <w:b w:val="0"/>
            <w:bCs/>
            <w:noProof/>
            <w:webHidden/>
          </w:rPr>
        </w:r>
        <w:r w:rsidRPr="00ED0046">
          <w:rPr>
            <w:b w:val="0"/>
            <w:bCs/>
            <w:noProof/>
            <w:webHidden/>
          </w:rPr>
          <w:fldChar w:fldCharType="separate"/>
        </w:r>
        <w:r w:rsidR="00294845">
          <w:rPr>
            <w:b w:val="0"/>
            <w:bCs/>
            <w:noProof/>
            <w:webHidden/>
          </w:rPr>
          <w:t>18</w:t>
        </w:r>
        <w:r w:rsidRPr="00ED0046">
          <w:rPr>
            <w:b w:val="0"/>
            <w:bCs/>
            <w:noProof/>
            <w:webHidden/>
          </w:rPr>
          <w:fldChar w:fldCharType="end"/>
        </w:r>
      </w:hyperlink>
    </w:p>
    <w:p w14:paraId="5E5981EE" w14:textId="6632052A"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07" w:history="1">
        <w:r w:rsidRPr="00ED0046">
          <w:rPr>
            <w:rStyle w:val="Hyperlink"/>
            <w:b w:val="0"/>
            <w:bCs/>
            <w:noProof/>
          </w:rPr>
          <w:t>Hình 2.9 BGP Hijacking</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_Toc190347707 \h </w:instrText>
        </w:r>
        <w:r w:rsidRPr="00ED0046">
          <w:rPr>
            <w:b w:val="0"/>
            <w:bCs/>
            <w:noProof/>
            <w:webHidden/>
          </w:rPr>
        </w:r>
        <w:r w:rsidRPr="00ED0046">
          <w:rPr>
            <w:b w:val="0"/>
            <w:bCs/>
            <w:noProof/>
            <w:webHidden/>
          </w:rPr>
          <w:fldChar w:fldCharType="separate"/>
        </w:r>
        <w:r w:rsidR="00294845">
          <w:rPr>
            <w:b w:val="0"/>
            <w:bCs/>
            <w:noProof/>
            <w:webHidden/>
          </w:rPr>
          <w:t>19</w:t>
        </w:r>
        <w:r w:rsidRPr="00ED0046">
          <w:rPr>
            <w:b w:val="0"/>
            <w:bCs/>
            <w:noProof/>
            <w:webHidden/>
          </w:rPr>
          <w:fldChar w:fldCharType="end"/>
        </w:r>
      </w:hyperlink>
    </w:p>
    <w:p w14:paraId="2ADA81AC" w14:textId="31934B10"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08" w:history="1">
        <w:r w:rsidRPr="00ED0046">
          <w:rPr>
            <w:rStyle w:val="Hyperlink"/>
            <w:b w:val="0"/>
            <w:bCs/>
            <w:noProof/>
          </w:rPr>
          <w:t>Hình 2.10 Các phương pháp giảm thiểu DDOS trong mạng SDN</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_Toc190347708 \h </w:instrText>
        </w:r>
        <w:r w:rsidRPr="00ED0046">
          <w:rPr>
            <w:b w:val="0"/>
            <w:bCs/>
            <w:noProof/>
            <w:webHidden/>
          </w:rPr>
        </w:r>
        <w:r w:rsidRPr="00ED0046">
          <w:rPr>
            <w:b w:val="0"/>
            <w:bCs/>
            <w:noProof/>
            <w:webHidden/>
          </w:rPr>
          <w:fldChar w:fldCharType="separate"/>
        </w:r>
        <w:r w:rsidR="00294845">
          <w:rPr>
            <w:b w:val="0"/>
            <w:bCs/>
            <w:noProof/>
            <w:webHidden/>
          </w:rPr>
          <w:t>19</w:t>
        </w:r>
        <w:r w:rsidRPr="00ED0046">
          <w:rPr>
            <w:b w:val="0"/>
            <w:bCs/>
            <w:noProof/>
            <w:webHidden/>
          </w:rPr>
          <w:fldChar w:fldCharType="end"/>
        </w:r>
      </w:hyperlink>
    </w:p>
    <w:p w14:paraId="1BAD60C7" w14:textId="4F430A0D"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09" w:history="1">
        <w:r w:rsidRPr="00ED0046">
          <w:rPr>
            <w:rStyle w:val="Hyperlink"/>
            <w:b w:val="0"/>
            <w:bCs/>
            <w:noProof/>
          </w:rPr>
          <w:t>Hình 2.11 Các phương pháp Machine Learning phát hiện DDOS</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_Toc190347709 \h </w:instrText>
        </w:r>
        <w:r w:rsidRPr="00ED0046">
          <w:rPr>
            <w:b w:val="0"/>
            <w:bCs/>
            <w:noProof/>
            <w:webHidden/>
          </w:rPr>
        </w:r>
        <w:r w:rsidRPr="00ED0046">
          <w:rPr>
            <w:b w:val="0"/>
            <w:bCs/>
            <w:noProof/>
            <w:webHidden/>
          </w:rPr>
          <w:fldChar w:fldCharType="separate"/>
        </w:r>
        <w:r w:rsidR="00294845">
          <w:rPr>
            <w:b w:val="0"/>
            <w:bCs/>
            <w:noProof/>
            <w:webHidden/>
          </w:rPr>
          <w:t>22</w:t>
        </w:r>
        <w:r w:rsidRPr="00ED0046">
          <w:rPr>
            <w:b w:val="0"/>
            <w:bCs/>
            <w:noProof/>
            <w:webHidden/>
          </w:rPr>
          <w:fldChar w:fldCharType="end"/>
        </w:r>
      </w:hyperlink>
    </w:p>
    <w:p w14:paraId="65667C18" w14:textId="53844853"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10" w:history="1">
        <w:r w:rsidRPr="00ED0046">
          <w:rPr>
            <w:rStyle w:val="Hyperlink"/>
            <w:b w:val="0"/>
            <w:bCs/>
            <w:noProof/>
          </w:rPr>
          <w:t>Hình 3.1 Mô hình mạng tổng quát</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_Toc190347710 \h </w:instrText>
        </w:r>
        <w:r w:rsidRPr="00ED0046">
          <w:rPr>
            <w:b w:val="0"/>
            <w:bCs/>
            <w:noProof/>
            <w:webHidden/>
          </w:rPr>
        </w:r>
        <w:r w:rsidRPr="00ED0046">
          <w:rPr>
            <w:b w:val="0"/>
            <w:bCs/>
            <w:noProof/>
            <w:webHidden/>
          </w:rPr>
          <w:fldChar w:fldCharType="separate"/>
        </w:r>
        <w:r w:rsidR="00294845">
          <w:rPr>
            <w:b w:val="0"/>
            <w:bCs/>
            <w:noProof/>
            <w:webHidden/>
          </w:rPr>
          <w:t>27</w:t>
        </w:r>
        <w:r w:rsidRPr="00ED0046">
          <w:rPr>
            <w:b w:val="0"/>
            <w:bCs/>
            <w:noProof/>
            <w:webHidden/>
          </w:rPr>
          <w:fldChar w:fldCharType="end"/>
        </w:r>
      </w:hyperlink>
    </w:p>
    <w:p w14:paraId="27B3A1B3" w14:textId="2C08833C"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11" w:history="1">
        <w:r w:rsidRPr="00ED0046">
          <w:rPr>
            <w:rStyle w:val="Hyperlink"/>
            <w:b w:val="0"/>
            <w:bCs/>
            <w:noProof/>
          </w:rPr>
          <w:t>Hình 4.1 Khởi tạo mininet</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_Toc190347711 \h </w:instrText>
        </w:r>
        <w:r w:rsidRPr="00ED0046">
          <w:rPr>
            <w:b w:val="0"/>
            <w:bCs/>
            <w:noProof/>
            <w:webHidden/>
          </w:rPr>
        </w:r>
        <w:r w:rsidRPr="00ED0046">
          <w:rPr>
            <w:b w:val="0"/>
            <w:bCs/>
            <w:noProof/>
            <w:webHidden/>
          </w:rPr>
          <w:fldChar w:fldCharType="separate"/>
        </w:r>
        <w:r w:rsidR="00294845">
          <w:rPr>
            <w:b w:val="0"/>
            <w:bCs/>
            <w:noProof/>
            <w:webHidden/>
          </w:rPr>
          <w:t>32</w:t>
        </w:r>
        <w:r w:rsidRPr="00ED0046">
          <w:rPr>
            <w:b w:val="0"/>
            <w:bCs/>
            <w:noProof/>
            <w:webHidden/>
          </w:rPr>
          <w:fldChar w:fldCharType="end"/>
        </w:r>
      </w:hyperlink>
    </w:p>
    <w:p w14:paraId="314F28F8" w14:textId="468CCA19"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12" w:history="1">
        <w:r w:rsidRPr="00ED0046">
          <w:rPr>
            <w:rStyle w:val="Hyperlink"/>
            <w:b w:val="0"/>
            <w:bCs/>
            <w:noProof/>
          </w:rPr>
          <w:t>Hình 4.2 Khởi tạo và thu thập lưu lượng bình thường</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_Toc190347712 \h </w:instrText>
        </w:r>
        <w:r w:rsidRPr="00ED0046">
          <w:rPr>
            <w:b w:val="0"/>
            <w:bCs/>
            <w:noProof/>
            <w:webHidden/>
          </w:rPr>
        </w:r>
        <w:r w:rsidRPr="00ED0046">
          <w:rPr>
            <w:b w:val="0"/>
            <w:bCs/>
            <w:noProof/>
            <w:webHidden/>
          </w:rPr>
          <w:fldChar w:fldCharType="separate"/>
        </w:r>
        <w:r w:rsidR="00294845">
          <w:rPr>
            <w:b w:val="0"/>
            <w:bCs/>
            <w:noProof/>
            <w:webHidden/>
          </w:rPr>
          <w:t>33</w:t>
        </w:r>
        <w:r w:rsidRPr="00ED0046">
          <w:rPr>
            <w:b w:val="0"/>
            <w:bCs/>
            <w:noProof/>
            <w:webHidden/>
          </w:rPr>
          <w:fldChar w:fldCharType="end"/>
        </w:r>
      </w:hyperlink>
    </w:p>
    <w:p w14:paraId="44E37CDF" w14:textId="702F5B87"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13" w:history="1">
        <w:r w:rsidRPr="00ED0046">
          <w:rPr>
            <w:rStyle w:val="Hyperlink"/>
            <w:b w:val="0"/>
            <w:bCs/>
            <w:noProof/>
          </w:rPr>
          <w:t>Hình 4.3 Khởi tạo và thu thập lưu lượng DDOS</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_Toc190347713 \h </w:instrText>
        </w:r>
        <w:r w:rsidRPr="00ED0046">
          <w:rPr>
            <w:b w:val="0"/>
            <w:bCs/>
            <w:noProof/>
            <w:webHidden/>
          </w:rPr>
        </w:r>
        <w:r w:rsidRPr="00ED0046">
          <w:rPr>
            <w:b w:val="0"/>
            <w:bCs/>
            <w:noProof/>
            <w:webHidden/>
          </w:rPr>
          <w:fldChar w:fldCharType="separate"/>
        </w:r>
        <w:r w:rsidR="00294845">
          <w:rPr>
            <w:b w:val="0"/>
            <w:bCs/>
            <w:noProof/>
            <w:webHidden/>
          </w:rPr>
          <w:t>34</w:t>
        </w:r>
        <w:r w:rsidRPr="00ED0046">
          <w:rPr>
            <w:b w:val="0"/>
            <w:bCs/>
            <w:noProof/>
            <w:webHidden/>
          </w:rPr>
          <w:fldChar w:fldCharType="end"/>
        </w:r>
      </w:hyperlink>
    </w:p>
    <w:p w14:paraId="663A5B7D" w14:textId="537C3953"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14" w:history="1">
        <w:r w:rsidRPr="00ED0046">
          <w:rPr>
            <w:rStyle w:val="Hyperlink"/>
            <w:b w:val="0"/>
            <w:bCs/>
            <w:noProof/>
          </w:rPr>
          <w:t>Hình 4.4 Kết quả thu thập dữ liệu bình thường và DDOS</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_Toc190347714 \h </w:instrText>
        </w:r>
        <w:r w:rsidRPr="00ED0046">
          <w:rPr>
            <w:b w:val="0"/>
            <w:bCs/>
            <w:noProof/>
            <w:webHidden/>
          </w:rPr>
        </w:r>
        <w:r w:rsidRPr="00ED0046">
          <w:rPr>
            <w:b w:val="0"/>
            <w:bCs/>
            <w:noProof/>
            <w:webHidden/>
          </w:rPr>
          <w:fldChar w:fldCharType="separate"/>
        </w:r>
        <w:r w:rsidR="00294845">
          <w:rPr>
            <w:b w:val="0"/>
            <w:bCs/>
            <w:noProof/>
            <w:webHidden/>
          </w:rPr>
          <w:t>34</w:t>
        </w:r>
        <w:r w:rsidRPr="00ED0046">
          <w:rPr>
            <w:b w:val="0"/>
            <w:bCs/>
            <w:noProof/>
            <w:webHidden/>
          </w:rPr>
          <w:fldChar w:fldCharType="end"/>
        </w:r>
      </w:hyperlink>
    </w:p>
    <w:p w14:paraId="67D4BA80" w14:textId="7FE43046"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15" w:history="1">
        <w:r w:rsidRPr="00ED0046">
          <w:rPr>
            <w:rStyle w:val="Hyperlink"/>
            <w:b w:val="0"/>
            <w:bCs/>
            <w:noProof/>
          </w:rPr>
          <w:t>Hình 4.5 Tiền xử lý dữ liệu</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_Toc190347715 \h </w:instrText>
        </w:r>
        <w:r w:rsidRPr="00ED0046">
          <w:rPr>
            <w:b w:val="0"/>
            <w:bCs/>
            <w:noProof/>
            <w:webHidden/>
          </w:rPr>
        </w:r>
        <w:r w:rsidRPr="00ED0046">
          <w:rPr>
            <w:b w:val="0"/>
            <w:bCs/>
            <w:noProof/>
            <w:webHidden/>
          </w:rPr>
          <w:fldChar w:fldCharType="separate"/>
        </w:r>
        <w:r w:rsidR="00294845">
          <w:rPr>
            <w:b w:val="0"/>
            <w:bCs/>
            <w:noProof/>
            <w:webHidden/>
          </w:rPr>
          <w:t>37</w:t>
        </w:r>
        <w:r w:rsidRPr="00ED0046">
          <w:rPr>
            <w:b w:val="0"/>
            <w:bCs/>
            <w:noProof/>
            <w:webHidden/>
          </w:rPr>
          <w:fldChar w:fldCharType="end"/>
        </w:r>
      </w:hyperlink>
    </w:p>
    <w:p w14:paraId="6703B683" w14:textId="22BAFBAB"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16" w:history="1">
        <w:r w:rsidRPr="00ED0046">
          <w:rPr>
            <w:rStyle w:val="Hyperlink"/>
            <w:b w:val="0"/>
            <w:bCs/>
            <w:noProof/>
          </w:rPr>
          <w:t>Hình 4.6 Huấn luyện Logistic Regression</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_Toc190347716 \h </w:instrText>
        </w:r>
        <w:r w:rsidRPr="00ED0046">
          <w:rPr>
            <w:b w:val="0"/>
            <w:bCs/>
            <w:noProof/>
            <w:webHidden/>
          </w:rPr>
        </w:r>
        <w:r w:rsidRPr="00ED0046">
          <w:rPr>
            <w:b w:val="0"/>
            <w:bCs/>
            <w:noProof/>
            <w:webHidden/>
          </w:rPr>
          <w:fldChar w:fldCharType="separate"/>
        </w:r>
        <w:r w:rsidR="00294845">
          <w:rPr>
            <w:b w:val="0"/>
            <w:bCs/>
            <w:noProof/>
            <w:webHidden/>
          </w:rPr>
          <w:t>38</w:t>
        </w:r>
        <w:r w:rsidRPr="00ED0046">
          <w:rPr>
            <w:b w:val="0"/>
            <w:bCs/>
            <w:noProof/>
            <w:webHidden/>
          </w:rPr>
          <w:fldChar w:fldCharType="end"/>
        </w:r>
      </w:hyperlink>
    </w:p>
    <w:p w14:paraId="147D9CA7" w14:textId="424E41E7"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17" w:history="1">
        <w:r w:rsidRPr="00ED0046">
          <w:rPr>
            <w:rStyle w:val="Hyperlink"/>
            <w:b w:val="0"/>
            <w:bCs/>
            <w:noProof/>
          </w:rPr>
          <w:t>Hình 4.7 Huấn luyện Decision Tree</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_Toc190347717 \h </w:instrText>
        </w:r>
        <w:r w:rsidRPr="00ED0046">
          <w:rPr>
            <w:b w:val="0"/>
            <w:bCs/>
            <w:noProof/>
            <w:webHidden/>
          </w:rPr>
        </w:r>
        <w:r w:rsidRPr="00ED0046">
          <w:rPr>
            <w:b w:val="0"/>
            <w:bCs/>
            <w:noProof/>
            <w:webHidden/>
          </w:rPr>
          <w:fldChar w:fldCharType="separate"/>
        </w:r>
        <w:r w:rsidR="00294845">
          <w:rPr>
            <w:b w:val="0"/>
            <w:bCs/>
            <w:noProof/>
            <w:webHidden/>
          </w:rPr>
          <w:t>38</w:t>
        </w:r>
        <w:r w:rsidRPr="00ED0046">
          <w:rPr>
            <w:b w:val="0"/>
            <w:bCs/>
            <w:noProof/>
            <w:webHidden/>
          </w:rPr>
          <w:fldChar w:fldCharType="end"/>
        </w:r>
      </w:hyperlink>
    </w:p>
    <w:p w14:paraId="31EF7D13" w14:textId="5B97271D"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18" w:history="1">
        <w:r w:rsidRPr="00ED0046">
          <w:rPr>
            <w:rStyle w:val="Hyperlink"/>
            <w:b w:val="0"/>
            <w:bCs/>
            <w:noProof/>
          </w:rPr>
          <w:t>Hình 4.8 Huấn luyện KNN</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_Toc190347718 \h </w:instrText>
        </w:r>
        <w:r w:rsidRPr="00ED0046">
          <w:rPr>
            <w:b w:val="0"/>
            <w:bCs/>
            <w:noProof/>
            <w:webHidden/>
          </w:rPr>
        </w:r>
        <w:r w:rsidRPr="00ED0046">
          <w:rPr>
            <w:b w:val="0"/>
            <w:bCs/>
            <w:noProof/>
            <w:webHidden/>
          </w:rPr>
          <w:fldChar w:fldCharType="separate"/>
        </w:r>
        <w:r w:rsidR="00294845">
          <w:rPr>
            <w:b w:val="0"/>
            <w:bCs/>
            <w:noProof/>
            <w:webHidden/>
          </w:rPr>
          <w:t>39</w:t>
        </w:r>
        <w:r w:rsidRPr="00ED0046">
          <w:rPr>
            <w:b w:val="0"/>
            <w:bCs/>
            <w:noProof/>
            <w:webHidden/>
          </w:rPr>
          <w:fldChar w:fldCharType="end"/>
        </w:r>
      </w:hyperlink>
    </w:p>
    <w:p w14:paraId="4B9E038A" w14:textId="18FCB504"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19" w:history="1">
        <w:r w:rsidRPr="00ED0046">
          <w:rPr>
            <w:rStyle w:val="Hyperlink"/>
            <w:b w:val="0"/>
            <w:bCs/>
            <w:noProof/>
          </w:rPr>
          <w:t>Hình 4.9 Huấn luyện SVM</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_Toc190347719 \h </w:instrText>
        </w:r>
        <w:r w:rsidRPr="00ED0046">
          <w:rPr>
            <w:b w:val="0"/>
            <w:bCs/>
            <w:noProof/>
            <w:webHidden/>
          </w:rPr>
        </w:r>
        <w:r w:rsidRPr="00ED0046">
          <w:rPr>
            <w:b w:val="0"/>
            <w:bCs/>
            <w:noProof/>
            <w:webHidden/>
          </w:rPr>
          <w:fldChar w:fldCharType="separate"/>
        </w:r>
        <w:r w:rsidR="00294845">
          <w:rPr>
            <w:b w:val="0"/>
            <w:bCs/>
            <w:noProof/>
            <w:webHidden/>
          </w:rPr>
          <w:t>40</w:t>
        </w:r>
        <w:r w:rsidRPr="00ED0046">
          <w:rPr>
            <w:b w:val="0"/>
            <w:bCs/>
            <w:noProof/>
            <w:webHidden/>
          </w:rPr>
          <w:fldChar w:fldCharType="end"/>
        </w:r>
      </w:hyperlink>
    </w:p>
    <w:p w14:paraId="07FAA379" w14:textId="22C2BBDC"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20" w:history="1">
        <w:r w:rsidRPr="00ED0046">
          <w:rPr>
            <w:rStyle w:val="Hyperlink"/>
            <w:b w:val="0"/>
            <w:bCs/>
            <w:noProof/>
          </w:rPr>
          <w:t>Hình 4.10 Lưu lượng bình thường</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_Toc190347720 \h </w:instrText>
        </w:r>
        <w:r w:rsidRPr="00ED0046">
          <w:rPr>
            <w:b w:val="0"/>
            <w:bCs/>
            <w:noProof/>
            <w:webHidden/>
          </w:rPr>
        </w:r>
        <w:r w:rsidRPr="00ED0046">
          <w:rPr>
            <w:b w:val="0"/>
            <w:bCs/>
            <w:noProof/>
            <w:webHidden/>
          </w:rPr>
          <w:fldChar w:fldCharType="separate"/>
        </w:r>
        <w:r w:rsidR="00294845">
          <w:rPr>
            <w:b w:val="0"/>
            <w:bCs/>
            <w:noProof/>
            <w:webHidden/>
          </w:rPr>
          <w:t>40</w:t>
        </w:r>
        <w:r w:rsidRPr="00ED0046">
          <w:rPr>
            <w:b w:val="0"/>
            <w:bCs/>
            <w:noProof/>
            <w:webHidden/>
          </w:rPr>
          <w:fldChar w:fldCharType="end"/>
        </w:r>
      </w:hyperlink>
    </w:p>
    <w:p w14:paraId="355E005F" w14:textId="595626B4"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21" w:history="1">
        <w:r w:rsidRPr="00ED0046">
          <w:rPr>
            <w:rStyle w:val="Hyperlink"/>
            <w:b w:val="0"/>
            <w:bCs/>
            <w:noProof/>
          </w:rPr>
          <w:t>Hình 4.11 Biểu đồ phân tích lưu lượng bình thường</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_Toc190347721 \h </w:instrText>
        </w:r>
        <w:r w:rsidRPr="00ED0046">
          <w:rPr>
            <w:b w:val="0"/>
            <w:bCs/>
            <w:noProof/>
            <w:webHidden/>
          </w:rPr>
        </w:r>
        <w:r w:rsidRPr="00ED0046">
          <w:rPr>
            <w:b w:val="0"/>
            <w:bCs/>
            <w:noProof/>
            <w:webHidden/>
          </w:rPr>
          <w:fldChar w:fldCharType="separate"/>
        </w:r>
        <w:r w:rsidR="00294845">
          <w:rPr>
            <w:b w:val="0"/>
            <w:bCs/>
            <w:noProof/>
            <w:webHidden/>
          </w:rPr>
          <w:t>41</w:t>
        </w:r>
        <w:r w:rsidRPr="00ED0046">
          <w:rPr>
            <w:b w:val="0"/>
            <w:bCs/>
            <w:noProof/>
            <w:webHidden/>
          </w:rPr>
          <w:fldChar w:fldCharType="end"/>
        </w:r>
      </w:hyperlink>
    </w:p>
    <w:p w14:paraId="724104D1" w14:textId="7CE70B34"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22" w:history="1">
        <w:r w:rsidRPr="00ED0046">
          <w:rPr>
            <w:rStyle w:val="Hyperlink"/>
            <w:b w:val="0"/>
            <w:bCs/>
            <w:noProof/>
          </w:rPr>
          <w:t xml:space="preserve">Hình 4.12 </w:t>
        </w:r>
        <w:r w:rsidR="006A0293">
          <w:rPr>
            <w:rStyle w:val="Hyperlink"/>
            <w:b w:val="0"/>
            <w:bCs/>
            <w:noProof/>
          </w:rPr>
          <w:t>L</w:t>
        </w:r>
        <w:r w:rsidRPr="00ED0046">
          <w:rPr>
            <w:rStyle w:val="Hyperlink"/>
            <w:b w:val="0"/>
            <w:bCs/>
            <w:noProof/>
          </w:rPr>
          <w:t>ưu lượng DDOS</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_Toc190347722 \h </w:instrText>
        </w:r>
        <w:r w:rsidRPr="00ED0046">
          <w:rPr>
            <w:b w:val="0"/>
            <w:bCs/>
            <w:noProof/>
            <w:webHidden/>
          </w:rPr>
        </w:r>
        <w:r w:rsidRPr="00ED0046">
          <w:rPr>
            <w:b w:val="0"/>
            <w:bCs/>
            <w:noProof/>
            <w:webHidden/>
          </w:rPr>
          <w:fldChar w:fldCharType="separate"/>
        </w:r>
        <w:r w:rsidR="00294845">
          <w:rPr>
            <w:b w:val="0"/>
            <w:bCs/>
            <w:noProof/>
            <w:webHidden/>
          </w:rPr>
          <w:t>42</w:t>
        </w:r>
        <w:r w:rsidRPr="00ED0046">
          <w:rPr>
            <w:b w:val="0"/>
            <w:bCs/>
            <w:noProof/>
            <w:webHidden/>
          </w:rPr>
          <w:fldChar w:fldCharType="end"/>
        </w:r>
      </w:hyperlink>
      <w:r w:rsidR="005B3497">
        <w:rPr>
          <w:rStyle w:val="Hyperlink"/>
          <w:b w:val="0"/>
          <w:bCs/>
          <w:noProof/>
        </w:rPr>
        <w:t xml:space="preserve"> </w:t>
      </w:r>
    </w:p>
    <w:p w14:paraId="4362AAA1" w14:textId="5F3BA400"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23" w:history="1">
        <w:r w:rsidRPr="00ED0046">
          <w:rPr>
            <w:rStyle w:val="Hyperlink"/>
            <w:b w:val="0"/>
            <w:bCs/>
            <w:noProof/>
          </w:rPr>
          <w:t>Hình 4.13 Biểu đồ phân tích lưu lượng DDOS</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_Toc190347723 \h </w:instrText>
        </w:r>
        <w:r w:rsidRPr="00ED0046">
          <w:rPr>
            <w:b w:val="0"/>
            <w:bCs/>
            <w:noProof/>
            <w:webHidden/>
          </w:rPr>
        </w:r>
        <w:r w:rsidRPr="00ED0046">
          <w:rPr>
            <w:b w:val="0"/>
            <w:bCs/>
            <w:noProof/>
            <w:webHidden/>
          </w:rPr>
          <w:fldChar w:fldCharType="separate"/>
        </w:r>
        <w:r w:rsidR="00294845">
          <w:rPr>
            <w:b w:val="0"/>
            <w:bCs/>
            <w:noProof/>
            <w:webHidden/>
          </w:rPr>
          <w:t>43</w:t>
        </w:r>
        <w:r w:rsidRPr="00ED0046">
          <w:rPr>
            <w:b w:val="0"/>
            <w:bCs/>
            <w:noProof/>
            <w:webHidden/>
          </w:rPr>
          <w:fldChar w:fldCharType="end"/>
        </w:r>
      </w:hyperlink>
    </w:p>
    <w:p w14:paraId="3B38C120" w14:textId="051A530F"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24" w:history="1">
        <w:r w:rsidRPr="00ED0046">
          <w:rPr>
            <w:rStyle w:val="Hyperlink"/>
            <w:b w:val="0"/>
            <w:bCs/>
            <w:noProof/>
          </w:rPr>
          <w:t>Hình 4.14 Controller phát hiện DDOS</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_Toc190347724 \h </w:instrText>
        </w:r>
        <w:r w:rsidRPr="00ED0046">
          <w:rPr>
            <w:b w:val="0"/>
            <w:bCs/>
            <w:noProof/>
            <w:webHidden/>
          </w:rPr>
        </w:r>
        <w:r w:rsidRPr="00ED0046">
          <w:rPr>
            <w:b w:val="0"/>
            <w:bCs/>
            <w:noProof/>
            <w:webHidden/>
          </w:rPr>
          <w:fldChar w:fldCharType="separate"/>
        </w:r>
        <w:r w:rsidR="00294845">
          <w:rPr>
            <w:b w:val="0"/>
            <w:bCs/>
            <w:noProof/>
            <w:webHidden/>
          </w:rPr>
          <w:t>44</w:t>
        </w:r>
        <w:r w:rsidRPr="00ED0046">
          <w:rPr>
            <w:b w:val="0"/>
            <w:bCs/>
            <w:noProof/>
            <w:webHidden/>
          </w:rPr>
          <w:fldChar w:fldCharType="end"/>
        </w:r>
      </w:hyperlink>
    </w:p>
    <w:p w14:paraId="0B55ABEA" w14:textId="077EF3A0"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25" w:history="1">
        <w:r w:rsidRPr="00ED0046">
          <w:rPr>
            <w:rStyle w:val="Hyperlink"/>
            <w:b w:val="0"/>
            <w:bCs/>
            <w:noProof/>
          </w:rPr>
          <w:t>Hình 4.15 Block port chống DDOS</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_Toc190347725 \h </w:instrText>
        </w:r>
        <w:r w:rsidRPr="00ED0046">
          <w:rPr>
            <w:b w:val="0"/>
            <w:bCs/>
            <w:noProof/>
            <w:webHidden/>
          </w:rPr>
        </w:r>
        <w:r w:rsidRPr="00ED0046">
          <w:rPr>
            <w:b w:val="0"/>
            <w:bCs/>
            <w:noProof/>
            <w:webHidden/>
          </w:rPr>
          <w:fldChar w:fldCharType="separate"/>
        </w:r>
        <w:r w:rsidR="00294845">
          <w:rPr>
            <w:b w:val="0"/>
            <w:bCs/>
            <w:noProof/>
            <w:webHidden/>
          </w:rPr>
          <w:t>44</w:t>
        </w:r>
        <w:r w:rsidRPr="00ED0046">
          <w:rPr>
            <w:b w:val="0"/>
            <w:bCs/>
            <w:noProof/>
            <w:webHidden/>
          </w:rPr>
          <w:fldChar w:fldCharType="end"/>
        </w:r>
      </w:hyperlink>
    </w:p>
    <w:p w14:paraId="70B0E7D4" w14:textId="50D6F986"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26" w:history="1">
        <w:r w:rsidRPr="00ED0046">
          <w:rPr>
            <w:rStyle w:val="Hyperlink"/>
            <w:b w:val="0"/>
            <w:bCs/>
            <w:noProof/>
          </w:rPr>
          <w:t>Hình 4.16 Chỉ số đánh giá giữa các mô hình</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_Toc190347726 \h </w:instrText>
        </w:r>
        <w:r w:rsidRPr="00ED0046">
          <w:rPr>
            <w:b w:val="0"/>
            <w:bCs/>
            <w:noProof/>
            <w:webHidden/>
          </w:rPr>
        </w:r>
        <w:r w:rsidRPr="00ED0046">
          <w:rPr>
            <w:b w:val="0"/>
            <w:bCs/>
            <w:noProof/>
            <w:webHidden/>
          </w:rPr>
          <w:fldChar w:fldCharType="separate"/>
        </w:r>
        <w:r w:rsidR="00294845">
          <w:rPr>
            <w:b w:val="0"/>
            <w:bCs/>
            <w:noProof/>
            <w:webHidden/>
          </w:rPr>
          <w:t>46</w:t>
        </w:r>
        <w:r w:rsidRPr="00ED0046">
          <w:rPr>
            <w:b w:val="0"/>
            <w:bCs/>
            <w:noProof/>
            <w:webHidden/>
          </w:rPr>
          <w:fldChar w:fldCharType="end"/>
        </w:r>
      </w:hyperlink>
    </w:p>
    <w:p w14:paraId="4DBA9638" w14:textId="5031C9AB" w:rsidR="00ED0046" w:rsidRPr="00ED0046" w:rsidRDefault="00ED0046">
      <w:pPr>
        <w:pStyle w:val="TOC1"/>
        <w:rPr>
          <w:rFonts w:asciiTheme="minorHAnsi" w:eastAsiaTheme="minorEastAsia" w:hAnsiTheme="minorHAnsi"/>
          <w:b w:val="0"/>
          <w:bCs/>
          <w:noProof/>
          <w:kern w:val="2"/>
          <w:sz w:val="24"/>
          <w14:ligatures w14:val="standardContextual"/>
        </w:rPr>
      </w:pPr>
      <w:hyperlink w:anchor="_Toc190347727" w:history="1">
        <w:r w:rsidRPr="00ED0046">
          <w:rPr>
            <w:rStyle w:val="Hyperlink"/>
            <w:b w:val="0"/>
            <w:bCs/>
            <w:noProof/>
          </w:rPr>
          <w:t>Hình 4.17 Accuracy giữa các mô hình</w:t>
        </w:r>
        <w:r w:rsidRPr="00ED0046">
          <w:rPr>
            <w:b w:val="0"/>
            <w:bCs/>
            <w:noProof/>
            <w:webHidden/>
          </w:rPr>
          <w:tab/>
        </w:r>
        <w:r w:rsidRPr="00ED0046">
          <w:rPr>
            <w:b w:val="0"/>
            <w:bCs/>
            <w:noProof/>
            <w:webHidden/>
          </w:rPr>
          <w:fldChar w:fldCharType="begin"/>
        </w:r>
        <w:r w:rsidRPr="00ED0046">
          <w:rPr>
            <w:b w:val="0"/>
            <w:bCs/>
            <w:noProof/>
            <w:webHidden/>
          </w:rPr>
          <w:instrText xml:space="preserve"> PAGEREF _Toc190347727 \h </w:instrText>
        </w:r>
        <w:r w:rsidRPr="00ED0046">
          <w:rPr>
            <w:b w:val="0"/>
            <w:bCs/>
            <w:noProof/>
            <w:webHidden/>
          </w:rPr>
        </w:r>
        <w:r w:rsidRPr="00ED0046">
          <w:rPr>
            <w:b w:val="0"/>
            <w:bCs/>
            <w:noProof/>
            <w:webHidden/>
          </w:rPr>
          <w:fldChar w:fldCharType="separate"/>
        </w:r>
        <w:r w:rsidR="00294845">
          <w:rPr>
            <w:b w:val="0"/>
            <w:bCs/>
            <w:noProof/>
            <w:webHidden/>
          </w:rPr>
          <w:t>47</w:t>
        </w:r>
        <w:r w:rsidRPr="00ED0046">
          <w:rPr>
            <w:b w:val="0"/>
            <w:bCs/>
            <w:noProof/>
            <w:webHidden/>
          </w:rPr>
          <w:fldChar w:fldCharType="end"/>
        </w:r>
      </w:hyperlink>
    </w:p>
    <w:p w14:paraId="3BFE228C" w14:textId="0A21B2E5" w:rsidR="007E6AB9" w:rsidRDefault="00A8636A">
      <w:pPr>
        <w:spacing w:after="200" w:line="276" w:lineRule="auto"/>
        <w:rPr>
          <w:sz w:val="26"/>
          <w:szCs w:val="26"/>
        </w:rPr>
      </w:pPr>
      <w:r w:rsidRPr="00ED0046">
        <w:rPr>
          <w:bCs/>
          <w:sz w:val="26"/>
          <w:szCs w:val="26"/>
        </w:rPr>
        <w:fldChar w:fldCharType="end"/>
      </w:r>
    </w:p>
    <w:p w14:paraId="1F8023B0" w14:textId="77777777" w:rsidR="002C7D83" w:rsidRDefault="002C7D83">
      <w:pPr>
        <w:spacing w:after="200" w:line="276" w:lineRule="auto"/>
        <w:rPr>
          <w:b/>
          <w:sz w:val="32"/>
          <w:szCs w:val="32"/>
          <w:lang w:val="vi-VN"/>
        </w:rPr>
      </w:pPr>
      <w:r>
        <w:br w:type="page"/>
      </w:r>
    </w:p>
    <w:p w14:paraId="092E2525" w14:textId="265F417D" w:rsidR="00D450C2" w:rsidRPr="00D450C2" w:rsidRDefault="000044BC" w:rsidP="00D450C2">
      <w:pPr>
        <w:pStyle w:val="Heading1"/>
        <w:numPr>
          <w:ilvl w:val="0"/>
          <w:numId w:val="0"/>
        </w:numPr>
        <w:jc w:val="center"/>
        <w:rPr>
          <w:lang w:val="en-US"/>
        </w:rPr>
      </w:pPr>
      <w:bookmarkStart w:id="2" w:name="_Toc190349128"/>
      <w:r w:rsidRPr="000044BC">
        <w:lastRenderedPageBreak/>
        <w:t xml:space="preserve">DANH MỤC </w:t>
      </w:r>
      <w:r>
        <w:rPr>
          <w:lang w:val="en-US"/>
        </w:rPr>
        <w:t>BẢNG BIỂU</w:t>
      </w:r>
      <w:bookmarkEnd w:id="2"/>
      <w:r w:rsidR="00D450C2" w:rsidRPr="00D450C2">
        <w:rPr>
          <w:b w:val="0"/>
        </w:rPr>
        <w:fldChar w:fldCharType="begin"/>
      </w:r>
      <w:r w:rsidR="00D450C2" w:rsidRPr="00D450C2">
        <w:rPr>
          <w:b w:val="0"/>
        </w:rPr>
        <w:instrText xml:space="preserve"> TOC \h \z \t "Caption,1" </w:instrText>
      </w:r>
      <w:r w:rsidR="00D450C2" w:rsidRPr="00D450C2">
        <w:rPr>
          <w:b w:val="0"/>
        </w:rPr>
        <w:fldChar w:fldCharType="separate"/>
      </w:r>
    </w:p>
    <w:p w14:paraId="14E0EF4B" w14:textId="5D2D5A15" w:rsidR="000044BC" w:rsidRPr="00D450C2" w:rsidRDefault="00D450C2" w:rsidP="00D450C2">
      <w:pPr>
        <w:pStyle w:val="TOC1"/>
        <w:rPr>
          <w:rFonts w:asciiTheme="minorHAnsi" w:eastAsiaTheme="minorEastAsia" w:hAnsiTheme="minorHAnsi"/>
          <w:b w:val="0"/>
          <w:noProof/>
          <w:kern w:val="2"/>
          <w:sz w:val="24"/>
          <w14:ligatures w14:val="standardContextual"/>
        </w:rPr>
      </w:pPr>
      <w:hyperlink w:anchor="_Toc190703307" w:history="1">
        <w:r w:rsidRPr="00D450C2">
          <w:rPr>
            <w:rStyle w:val="Hyperlink"/>
            <w:b w:val="0"/>
            <w:noProof/>
          </w:rPr>
          <w:t>Bảng 4.1 Mô tả các đặc trưng của dữ liệu thu thập</w:t>
        </w:r>
        <w:r w:rsidRPr="00D450C2">
          <w:rPr>
            <w:b w:val="0"/>
            <w:noProof/>
            <w:webHidden/>
          </w:rPr>
          <w:tab/>
        </w:r>
        <w:r w:rsidRPr="00D450C2">
          <w:rPr>
            <w:b w:val="0"/>
            <w:noProof/>
            <w:webHidden/>
          </w:rPr>
          <w:fldChar w:fldCharType="begin"/>
        </w:r>
        <w:r w:rsidRPr="00D450C2">
          <w:rPr>
            <w:b w:val="0"/>
            <w:noProof/>
            <w:webHidden/>
          </w:rPr>
          <w:instrText xml:space="preserve"> PAGEREF _Toc190703307 \h </w:instrText>
        </w:r>
        <w:r w:rsidRPr="00D450C2">
          <w:rPr>
            <w:b w:val="0"/>
            <w:noProof/>
            <w:webHidden/>
          </w:rPr>
        </w:r>
        <w:r w:rsidRPr="00D450C2">
          <w:rPr>
            <w:b w:val="0"/>
            <w:noProof/>
            <w:webHidden/>
          </w:rPr>
          <w:fldChar w:fldCharType="separate"/>
        </w:r>
        <w:r w:rsidR="00294845">
          <w:rPr>
            <w:b w:val="0"/>
            <w:noProof/>
            <w:webHidden/>
          </w:rPr>
          <w:t>36</w:t>
        </w:r>
        <w:r w:rsidRPr="00D450C2">
          <w:rPr>
            <w:b w:val="0"/>
            <w:noProof/>
            <w:webHidden/>
          </w:rPr>
          <w:fldChar w:fldCharType="end"/>
        </w:r>
      </w:hyperlink>
      <w:r w:rsidRPr="00D450C2">
        <w:rPr>
          <w:b w:val="0"/>
          <w:sz w:val="32"/>
          <w:szCs w:val="32"/>
          <w:lang w:val="vi-VN"/>
        </w:rPr>
        <w:fldChar w:fldCharType="end"/>
      </w:r>
    </w:p>
    <w:p w14:paraId="1448C898" w14:textId="20F7C63F" w:rsidR="00D013C2" w:rsidRDefault="00D013C2">
      <w:pPr>
        <w:spacing w:before="0" w:after="200" w:line="276" w:lineRule="auto"/>
      </w:pPr>
    </w:p>
    <w:p w14:paraId="470236C4" w14:textId="77777777" w:rsidR="0076431C" w:rsidRDefault="0076431C">
      <w:pPr>
        <w:spacing w:before="0" w:after="200" w:line="276" w:lineRule="auto"/>
      </w:pPr>
    </w:p>
    <w:p w14:paraId="69505FDB" w14:textId="77777777" w:rsidR="0076431C" w:rsidRDefault="0076431C">
      <w:pPr>
        <w:spacing w:before="0" w:after="200" w:line="276" w:lineRule="auto"/>
      </w:pPr>
    </w:p>
    <w:p w14:paraId="48365027" w14:textId="77777777" w:rsidR="0076431C" w:rsidRDefault="0076431C">
      <w:pPr>
        <w:spacing w:before="0" w:after="200" w:line="276" w:lineRule="auto"/>
      </w:pPr>
    </w:p>
    <w:p w14:paraId="614DFD76" w14:textId="77777777" w:rsidR="0076431C" w:rsidRDefault="0076431C">
      <w:pPr>
        <w:spacing w:before="0" w:after="200" w:line="276" w:lineRule="auto"/>
      </w:pPr>
    </w:p>
    <w:p w14:paraId="426E3044" w14:textId="77777777" w:rsidR="0076431C" w:rsidRDefault="0076431C">
      <w:pPr>
        <w:spacing w:before="0" w:after="200" w:line="276" w:lineRule="auto"/>
      </w:pPr>
    </w:p>
    <w:p w14:paraId="0EC9FC46" w14:textId="77777777" w:rsidR="0076431C" w:rsidRDefault="0076431C">
      <w:pPr>
        <w:spacing w:before="0" w:after="200" w:line="276" w:lineRule="auto"/>
      </w:pPr>
    </w:p>
    <w:p w14:paraId="1B946EF0" w14:textId="77777777" w:rsidR="0076431C" w:rsidRDefault="0076431C">
      <w:pPr>
        <w:spacing w:before="0" w:after="200" w:line="276" w:lineRule="auto"/>
      </w:pPr>
    </w:p>
    <w:p w14:paraId="31DFE13B" w14:textId="77777777" w:rsidR="0076431C" w:rsidRDefault="0076431C">
      <w:pPr>
        <w:spacing w:before="0" w:after="200" w:line="276" w:lineRule="auto"/>
      </w:pPr>
    </w:p>
    <w:p w14:paraId="096BB474" w14:textId="77777777" w:rsidR="0076431C" w:rsidRDefault="0076431C">
      <w:pPr>
        <w:spacing w:before="0" w:after="200" w:line="276" w:lineRule="auto"/>
      </w:pPr>
    </w:p>
    <w:p w14:paraId="38B45F0C" w14:textId="77777777" w:rsidR="0076431C" w:rsidRDefault="0076431C">
      <w:pPr>
        <w:spacing w:before="0" w:after="200" w:line="276" w:lineRule="auto"/>
      </w:pPr>
    </w:p>
    <w:p w14:paraId="79EC4DB3" w14:textId="77777777" w:rsidR="0076431C" w:rsidRDefault="0076431C">
      <w:pPr>
        <w:spacing w:before="0" w:after="200" w:line="276" w:lineRule="auto"/>
      </w:pPr>
    </w:p>
    <w:p w14:paraId="60D50638" w14:textId="77777777" w:rsidR="0076431C" w:rsidRDefault="0076431C">
      <w:pPr>
        <w:spacing w:before="0" w:after="200" w:line="276" w:lineRule="auto"/>
      </w:pPr>
    </w:p>
    <w:p w14:paraId="543FFD5D" w14:textId="77777777" w:rsidR="0076431C" w:rsidRDefault="0076431C">
      <w:pPr>
        <w:spacing w:before="0" w:after="200" w:line="276" w:lineRule="auto"/>
      </w:pPr>
    </w:p>
    <w:p w14:paraId="7AB9E15E" w14:textId="77777777" w:rsidR="0076431C" w:rsidRDefault="0076431C">
      <w:pPr>
        <w:spacing w:before="0" w:after="200" w:line="276" w:lineRule="auto"/>
      </w:pPr>
    </w:p>
    <w:p w14:paraId="7ADEE63C" w14:textId="77777777" w:rsidR="0076431C" w:rsidRDefault="0076431C">
      <w:pPr>
        <w:spacing w:before="0" w:after="200" w:line="276" w:lineRule="auto"/>
      </w:pPr>
    </w:p>
    <w:p w14:paraId="469CFA47" w14:textId="77777777" w:rsidR="0076431C" w:rsidRDefault="0076431C">
      <w:pPr>
        <w:spacing w:before="0" w:after="200" w:line="276" w:lineRule="auto"/>
      </w:pPr>
    </w:p>
    <w:p w14:paraId="19A2E86D" w14:textId="77777777" w:rsidR="0076431C" w:rsidRDefault="0076431C">
      <w:pPr>
        <w:spacing w:before="0" w:after="200" w:line="276" w:lineRule="auto"/>
      </w:pPr>
    </w:p>
    <w:p w14:paraId="01ACB4ED" w14:textId="77777777" w:rsidR="0076431C" w:rsidRDefault="0076431C">
      <w:pPr>
        <w:spacing w:before="0" w:after="200" w:line="276" w:lineRule="auto"/>
      </w:pPr>
    </w:p>
    <w:p w14:paraId="06336D1D" w14:textId="77777777" w:rsidR="0076431C" w:rsidRDefault="0076431C">
      <w:pPr>
        <w:spacing w:before="0" w:after="200" w:line="276" w:lineRule="auto"/>
      </w:pPr>
    </w:p>
    <w:p w14:paraId="08332138" w14:textId="77777777" w:rsidR="0076431C" w:rsidRDefault="0076431C">
      <w:pPr>
        <w:spacing w:before="0" w:after="200" w:line="276" w:lineRule="auto"/>
      </w:pPr>
    </w:p>
    <w:p w14:paraId="7B57F388" w14:textId="77777777" w:rsidR="0076431C" w:rsidRDefault="0076431C">
      <w:pPr>
        <w:spacing w:before="0" w:after="200" w:line="276" w:lineRule="auto"/>
      </w:pPr>
    </w:p>
    <w:p w14:paraId="4264E334" w14:textId="77777777" w:rsidR="0076431C" w:rsidRDefault="0076431C">
      <w:pPr>
        <w:spacing w:before="0" w:after="200" w:line="276" w:lineRule="auto"/>
        <w:rPr>
          <w:b/>
          <w:sz w:val="32"/>
          <w:szCs w:val="32"/>
          <w:lang w:val="vi-VN"/>
        </w:rPr>
      </w:pPr>
    </w:p>
    <w:p w14:paraId="47443979" w14:textId="77777777" w:rsidR="000044BC" w:rsidRDefault="000044BC" w:rsidP="00BF2FF1">
      <w:pPr>
        <w:pStyle w:val="Heading1"/>
        <w:numPr>
          <w:ilvl w:val="0"/>
          <w:numId w:val="0"/>
        </w:numPr>
        <w:jc w:val="center"/>
      </w:pPr>
      <w:bookmarkStart w:id="3" w:name="_Toc190349129"/>
      <w:r w:rsidRPr="000044BC">
        <w:lastRenderedPageBreak/>
        <w:t>DANH MỤC CÁC CHỮ VIẾT TẮT</w:t>
      </w:r>
      <w:bookmarkEnd w:id="3"/>
    </w:p>
    <w:p w14:paraId="1F5DB106"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5"/>
        <w:gridCol w:w="5942"/>
      </w:tblGrid>
      <w:tr w:rsidR="005530F2" w:rsidRPr="00E357F4" w14:paraId="772A0031" w14:textId="77777777" w:rsidTr="00724969">
        <w:tc>
          <w:tcPr>
            <w:tcW w:w="2948" w:type="dxa"/>
          </w:tcPr>
          <w:p w14:paraId="685CF364" w14:textId="7378A429" w:rsidR="005530F2" w:rsidRPr="00475513" w:rsidRDefault="00475513" w:rsidP="009C6D6C">
            <w:pPr>
              <w:spacing w:line="360" w:lineRule="auto"/>
              <w:rPr>
                <w:sz w:val="26"/>
                <w:szCs w:val="26"/>
                <w:lang w:val="vi-VN"/>
              </w:rPr>
            </w:pPr>
            <w:r>
              <w:rPr>
                <w:sz w:val="26"/>
                <w:szCs w:val="26"/>
                <w:lang w:val="vi-VN"/>
              </w:rPr>
              <w:t>DDOS</w:t>
            </w:r>
          </w:p>
        </w:tc>
        <w:tc>
          <w:tcPr>
            <w:tcW w:w="6173" w:type="dxa"/>
          </w:tcPr>
          <w:p w14:paraId="50F236B8" w14:textId="459DDE6B" w:rsidR="005530F2" w:rsidRPr="00E357F4" w:rsidRDefault="00475513" w:rsidP="009C6D6C">
            <w:pPr>
              <w:spacing w:line="360" w:lineRule="auto"/>
              <w:rPr>
                <w:sz w:val="26"/>
                <w:szCs w:val="26"/>
                <w:lang w:val="vi-VN"/>
              </w:rPr>
            </w:pPr>
            <w:r>
              <w:rPr>
                <w:sz w:val="26"/>
                <w:szCs w:val="26"/>
                <w:lang w:val="vi-VN"/>
              </w:rPr>
              <w:t>Distributed Denial of Service</w:t>
            </w:r>
          </w:p>
        </w:tc>
      </w:tr>
      <w:tr w:rsidR="005530F2" w:rsidRPr="00E357F4" w14:paraId="36DF0C5F" w14:textId="77777777" w:rsidTr="00724969">
        <w:tc>
          <w:tcPr>
            <w:tcW w:w="2948" w:type="dxa"/>
          </w:tcPr>
          <w:p w14:paraId="21563F5B" w14:textId="7A48BE1E" w:rsidR="005530F2" w:rsidRPr="00CF18D3" w:rsidRDefault="00CF18D3" w:rsidP="005530F2">
            <w:pPr>
              <w:spacing w:line="360" w:lineRule="auto"/>
              <w:rPr>
                <w:sz w:val="26"/>
                <w:szCs w:val="26"/>
              </w:rPr>
            </w:pPr>
            <w:r w:rsidRPr="00CF18D3">
              <w:rPr>
                <w:sz w:val="26"/>
                <w:szCs w:val="26"/>
              </w:rPr>
              <w:t>SDN</w:t>
            </w:r>
          </w:p>
        </w:tc>
        <w:tc>
          <w:tcPr>
            <w:tcW w:w="6173" w:type="dxa"/>
          </w:tcPr>
          <w:p w14:paraId="04C93ABD" w14:textId="21134148" w:rsidR="005530F2" w:rsidRPr="00D013C2" w:rsidRDefault="00AB4C86" w:rsidP="005530F2">
            <w:pPr>
              <w:spacing w:line="360" w:lineRule="auto"/>
              <w:rPr>
                <w:sz w:val="26"/>
                <w:szCs w:val="26"/>
              </w:rPr>
            </w:pPr>
            <w:r>
              <w:rPr>
                <w:sz w:val="26"/>
                <w:szCs w:val="26"/>
              </w:rPr>
              <w:t>Software Defined Networking</w:t>
            </w:r>
          </w:p>
        </w:tc>
      </w:tr>
      <w:tr w:rsidR="005530F2" w:rsidRPr="00E357F4" w14:paraId="366FDC73" w14:textId="77777777" w:rsidTr="00724969">
        <w:tc>
          <w:tcPr>
            <w:tcW w:w="2948" w:type="dxa"/>
          </w:tcPr>
          <w:p w14:paraId="25EA7CB1" w14:textId="20DA7672" w:rsidR="005530F2" w:rsidRDefault="00CF18D3" w:rsidP="005530F2">
            <w:pPr>
              <w:spacing w:line="360" w:lineRule="auto"/>
              <w:rPr>
                <w:sz w:val="26"/>
                <w:szCs w:val="26"/>
              </w:rPr>
            </w:pPr>
            <w:r>
              <w:rPr>
                <w:sz w:val="26"/>
                <w:szCs w:val="26"/>
              </w:rPr>
              <w:t>ODL</w:t>
            </w:r>
          </w:p>
        </w:tc>
        <w:tc>
          <w:tcPr>
            <w:tcW w:w="6173" w:type="dxa"/>
          </w:tcPr>
          <w:p w14:paraId="2FBE6686" w14:textId="7D6F466E" w:rsidR="005530F2" w:rsidRPr="00D013C2" w:rsidRDefault="00AB4C86" w:rsidP="005530F2">
            <w:pPr>
              <w:spacing w:line="360" w:lineRule="auto"/>
              <w:rPr>
                <w:sz w:val="26"/>
                <w:szCs w:val="26"/>
                <w:lang w:val="vi-VN"/>
              </w:rPr>
            </w:pPr>
            <w:r>
              <w:rPr>
                <w:sz w:val="26"/>
                <w:szCs w:val="26"/>
              </w:rPr>
              <w:t>Open Day Light</w:t>
            </w:r>
          </w:p>
        </w:tc>
      </w:tr>
      <w:tr w:rsidR="005530F2" w:rsidRPr="00E357F4" w14:paraId="3DADFB7D" w14:textId="77777777" w:rsidTr="00724969">
        <w:tc>
          <w:tcPr>
            <w:tcW w:w="2948" w:type="dxa"/>
          </w:tcPr>
          <w:p w14:paraId="7C690356" w14:textId="184EC0F7" w:rsidR="005530F2" w:rsidRPr="00C91212" w:rsidRDefault="00CF18D3" w:rsidP="005530F2">
            <w:pPr>
              <w:spacing w:line="360" w:lineRule="auto"/>
              <w:rPr>
                <w:sz w:val="26"/>
                <w:szCs w:val="26"/>
              </w:rPr>
            </w:pPr>
            <w:r>
              <w:rPr>
                <w:sz w:val="26"/>
                <w:szCs w:val="26"/>
              </w:rPr>
              <w:t>ONOS</w:t>
            </w:r>
          </w:p>
        </w:tc>
        <w:tc>
          <w:tcPr>
            <w:tcW w:w="6173" w:type="dxa"/>
          </w:tcPr>
          <w:p w14:paraId="63B1F918" w14:textId="37982F97" w:rsidR="005530F2" w:rsidRPr="00C91212" w:rsidRDefault="000C465B" w:rsidP="005530F2">
            <w:pPr>
              <w:spacing w:line="360" w:lineRule="auto"/>
              <w:rPr>
                <w:sz w:val="26"/>
                <w:szCs w:val="26"/>
              </w:rPr>
            </w:pPr>
            <w:r w:rsidRPr="000C465B">
              <w:rPr>
                <w:sz w:val="26"/>
                <w:szCs w:val="26"/>
                <w:lang w:val="vi-VN"/>
              </w:rPr>
              <w:t>Open Network Operating System</w:t>
            </w:r>
          </w:p>
        </w:tc>
      </w:tr>
      <w:tr w:rsidR="005530F2" w:rsidRPr="00E357F4" w14:paraId="63A2CF54" w14:textId="77777777" w:rsidTr="00724969">
        <w:tc>
          <w:tcPr>
            <w:tcW w:w="2948" w:type="dxa"/>
          </w:tcPr>
          <w:p w14:paraId="7FA9EED4" w14:textId="6049497F" w:rsidR="005530F2" w:rsidRPr="00CF18D3" w:rsidRDefault="00CF18D3" w:rsidP="005530F2">
            <w:pPr>
              <w:spacing w:line="360" w:lineRule="auto"/>
              <w:rPr>
                <w:sz w:val="26"/>
                <w:szCs w:val="26"/>
              </w:rPr>
            </w:pPr>
            <w:r>
              <w:rPr>
                <w:sz w:val="26"/>
                <w:szCs w:val="26"/>
              </w:rPr>
              <w:t>API</w:t>
            </w:r>
          </w:p>
          <w:p w14:paraId="5695C838" w14:textId="4B3648B7" w:rsidR="00475513" w:rsidRPr="00CF18D3" w:rsidRDefault="0069308E" w:rsidP="005530F2">
            <w:pPr>
              <w:spacing w:line="360" w:lineRule="auto"/>
              <w:rPr>
                <w:sz w:val="26"/>
                <w:szCs w:val="26"/>
              </w:rPr>
            </w:pPr>
            <w:r>
              <w:rPr>
                <w:sz w:val="26"/>
                <w:szCs w:val="26"/>
              </w:rPr>
              <w:t>KNN</w:t>
            </w:r>
          </w:p>
        </w:tc>
        <w:tc>
          <w:tcPr>
            <w:tcW w:w="6173" w:type="dxa"/>
          </w:tcPr>
          <w:p w14:paraId="5BFCEC1C" w14:textId="424FD100" w:rsidR="005530F2" w:rsidRPr="00AB4C86" w:rsidRDefault="00AB4C86" w:rsidP="005530F2">
            <w:pPr>
              <w:spacing w:line="360" w:lineRule="auto"/>
              <w:rPr>
                <w:sz w:val="26"/>
                <w:szCs w:val="26"/>
              </w:rPr>
            </w:pPr>
            <w:r>
              <w:rPr>
                <w:sz w:val="26"/>
                <w:szCs w:val="26"/>
              </w:rPr>
              <w:t>Application Programming Language</w:t>
            </w:r>
          </w:p>
          <w:p w14:paraId="4B2EF611" w14:textId="79D73B82" w:rsidR="00475513" w:rsidRPr="00DB2364" w:rsidRDefault="0069308E" w:rsidP="005530F2">
            <w:pPr>
              <w:spacing w:line="360" w:lineRule="auto"/>
              <w:rPr>
                <w:sz w:val="26"/>
                <w:szCs w:val="26"/>
                <w:lang w:val="vi-VN"/>
              </w:rPr>
            </w:pPr>
            <w:r w:rsidRPr="0069308E">
              <w:rPr>
                <w:sz w:val="26"/>
                <w:szCs w:val="26"/>
                <w:lang w:val="vi-VN"/>
              </w:rPr>
              <w:t>K-nearest neighbors</w:t>
            </w:r>
          </w:p>
        </w:tc>
      </w:tr>
      <w:tr w:rsidR="0069308E" w:rsidRPr="00E357F4" w14:paraId="13F57FB4" w14:textId="77777777" w:rsidTr="00724969">
        <w:tc>
          <w:tcPr>
            <w:tcW w:w="2948" w:type="dxa"/>
          </w:tcPr>
          <w:p w14:paraId="464362D2" w14:textId="77777777" w:rsidR="0069308E" w:rsidRDefault="0069308E" w:rsidP="005530F2">
            <w:pPr>
              <w:spacing w:line="360" w:lineRule="auto"/>
              <w:rPr>
                <w:sz w:val="26"/>
                <w:szCs w:val="26"/>
              </w:rPr>
            </w:pPr>
            <w:r>
              <w:rPr>
                <w:sz w:val="26"/>
                <w:szCs w:val="26"/>
              </w:rPr>
              <w:t>SVM</w:t>
            </w:r>
          </w:p>
          <w:p w14:paraId="255A4C88" w14:textId="3D31F2F3" w:rsidR="0069308E" w:rsidRDefault="0069308E" w:rsidP="005530F2">
            <w:pPr>
              <w:spacing w:line="360" w:lineRule="auto"/>
              <w:rPr>
                <w:sz w:val="26"/>
                <w:szCs w:val="26"/>
              </w:rPr>
            </w:pPr>
          </w:p>
        </w:tc>
        <w:tc>
          <w:tcPr>
            <w:tcW w:w="6173" w:type="dxa"/>
          </w:tcPr>
          <w:p w14:paraId="1436C378" w14:textId="31FE8AC1" w:rsidR="0069308E" w:rsidRDefault="0069308E" w:rsidP="005530F2">
            <w:pPr>
              <w:spacing w:line="360" w:lineRule="auto"/>
              <w:rPr>
                <w:sz w:val="26"/>
                <w:szCs w:val="26"/>
              </w:rPr>
            </w:pPr>
            <w:r w:rsidRPr="0069308E">
              <w:rPr>
                <w:sz w:val="26"/>
                <w:szCs w:val="26"/>
              </w:rPr>
              <w:t>Support Vector Machine</w:t>
            </w:r>
          </w:p>
        </w:tc>
      </w:tr>
      <w:tr w:rsidR="00CF18D3" w:rsidRPr="00E357F4" w14:paraId="4AA4C6E2" w14:textId="77777777" w:rsidTr="00724969">
        <w:tc>
          <w:tcPr>
            <w:tcW w:w="2948" w:type="dxa"/>
          </w:tcPr>
          <w:p w14:paraId="3951164B" w14:textId="77777777" w:rsidR="00CF18D3" w:rsidRDefault="00CF18D3" w:rsidP="005530F2">
            <w:pPr>
              <w:spacing w:line="360" w:lineRule="auto"/>
              <w:rPr>
                <w:sz w:val="26"/>
                <w:szCs w:val="26"/>
              </w:rPr>
            </w:pPr>
          </w:p>
        </w:tc>
        <w:tc>
          <w:tcPr>
            <w:tcW w:w="6173" w:type="dxa"/>
          </w:tcPr>
          <w:p w14:paraId="76D0FDC8" w14:textId="77777777" w:rsidR="00CF18D3" w:rsidRPr="005530F2" w:rsidRDefault="00CF18D3" w:rsidP="005530F2">
            <w:pPr>
              <w:spacing w:line="360" w:lineRule="auto"/>
              <w:rPr>
                <w:sz w:val="26"/>
                <w:szCs w:val="26"/>
                <w:lang w:val="vi-VN"/>
              </w:rPr>
            </w:pPr>
          </w:p>
        </w:tc>
      </w:tr>
    </w:tbl>
    <w:p w14:paraId="77F8AB98" w14:textId="77777777" w:rsidR="00DB2364" w:rsidRDefault="00DB2364">
      <w:pPr>
        <w:spacing w:after="200" w:line="276" w:lineRule="auto"/>
        <w:rPr>
          <w:sz w:val="26"/>
          <w:szCs w:val="26"/>
        </w:rPr>
      </w:pPr>
    </w:p>
    <w:p w14:paraId="19DBDD82"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22CD7E4C" w14:textId="77777777" w:rsidR="00AA35D1" w:rsidRPr="00BF2FF1" w:rsidRDefault="000044BC" w:rsidP="00BF2FF1">
      <w:pPr>
        <w:pStyle w:val="Heading1"/>
      </w:pPr>
      <w:bookmarkStart w:id="4" w:name="_Toc190349130"/>
      <w:r w:rsidRPr="00BF2FF1">
        <w:lastRenderedPageBreak/>
        <w:t>MỞ ĐẦU</w:t>
      </w:r>
      <w:r w:rsidR="00F772AD">
        <w:rPr>
          <w:lang w:val="en-US"/>
        </w:rPr>
        <w:t xml:space="preserve"> VÀ TỔNG QUAN ĐỀ TÀI</w:t>
      </w:r>
      <w:bookmarkEnd w:id="4"/>
    </w:p>
    <w:p w14:paraId="4072FAAF" w14:textId="77777777" w:rsidR="00DB2364" w:rsidRDefault="00BF2FF1" w:rsidP="005530F2">
      <w:pPr>
        <w:pStyle w:val="Heading2"/>
        <w:rPr>
          <w:lang w:val="en-US"/>
        </w:rPr>
      </w:pPr>
      <w:bookmarkStart w:id="5" w:name="_Toc190349131"/>
      <w:r w:rsidRPr="00BF2FF1">
        <w:t>Lý do chọn đề tài</w:t>
      </w:r>
      <w:bookmarkEnd w:id="5"/>
    </w:p>
    <w:p w14:paraId="07C73ABF" w14:textId="77777777" w:rsidR="00E7638A" w:rsidRDefault="00E7638A" w:rsidP="00E7638A">
      <w:pPr>
        <w:pStyle w:val="Nidungvnbn"/>
      </w:pPr>
      <w:r w:rsidRPr="00E7638A">
        <w:t>Mạng điều khiển bằng phần mềm (SDN) mang lại nhiều lợi ích trong việc quản lý linh hoạt và tối ưu hóa tài nguyên mạng. Tuy nhiên, do kiến trúc tập trung của SDN, hệ thống dễ trở thành mục tiêu của các cuộc tấn công từ chối dịch vụ phân tán (DDoS), gây ảnh hưởng nghiêm trọng đến hiệu suất hoạt động. Các phương pháp phát hiện tấn công truyền thống, chẳng hạn như dựa trên quy tắc hoặc chữ ký, thường không đủ hiệu quả trước sự phát triển phức tạp và liên tục thay đổi của các kiểu tấn công mới.</w:t>
      </w:r>
    </w:p>
    <w:p w14:paraId="04414EA0" w14:textId="245263B1" w:rsidR="00E7638A" w:rsidRPr="00E7638A" w:rsidRDefault="00E7638A" w:rsidP="00E7638A">
      <w:pPr>
        <w:pStyle w:val="Nidungvnbn"/>
      </w:pPr>
      <w:r w:rsidRPr="00E7638A">
        <w:t xml:space="preserve"> Vì vậy, nghiên cứu và đề xuất giải pháp phát hiện DDoS trong SDN là một yêu cầu cấp thiết nhằm bảo đảm an toàn mạng. Việc ứng dụng các phương pháp tiên tiến, đặc biệt là học máy, giúp nâng cao khả năng nhận diện các dấu hiệu bất thường trong lưu lượng mạng, đồng thời thích ứng tốt với những biến thể mới của tấn công. Đề tài này không chỉ có giá trị nghiên cứu mà còn mang tính ứng dụng cao, góp phần cải thiện khả năng bảo vệ hệ thống SDN trước các mối đe dọa an ninh mạng ngày càng gia tăng.</w:t>
      </w:r>
    </w:p>
    <w:p w14:paraId="454CC3F6" w14:textId="77777777" w:rsidR="00BF2FF1" w:rsidRDefault="00BF2FF1" w:rsidP="00B806C7">
      <w:pPr>
        <w:pStyle w:val="Heading2"/>
        <w:rPr>
          <w:lang w:val="en-US"/>
        </w:rPr>
      </w:pPr>
      <w:bookmarkStart w:id="6" w:name="_Toc190349132"/>
      <w:r w:rsidRPr="00BF2FF1">
        <w:t>Mục tiêu thực hiện đề tài</w:t>
      </w:r>
      <w:bookmarkEnd w:id="6"/>
    </w:p>
    <w:p w14:paraId="377AE73E" w14:textId="77777777" w:rsidR="00DC74A2" w:rsidRPr="00DC74A2" w:rsidRDefault="00DC74A2" w:rsidP="00DC74A2">
      <w:pPr>
        <w:pStyle w:val="Nidungvnbn"/>
      </w:pPr>
      <w:r w:rsidRPr="00DC74A2">
        <w:t>Đề tài hướng đến việc nghiên cứu và đề xuất giải pháp nhằm phát hiện hiệu quả các cuộc tấn công từ chối dịch vụ phân tán (DDoS) trong mạng điều khiển bằng phần mềm (SDN). Cụ thể, các mục tiêu chính bao gồm:</w:t>
      </w:r>
    </w:p>
    <w:p w14:paraId="0105F78A" w14:textId="77777777" w:rsidR="00DC74A2" w:rsidRPr="00DC74A2" w:rsidRDefault="00DC74A2" w:rsidP="00DC74A2">
      <w:pPr>
        <w:pStyle w:val="Nidungvnbn"/>
        <w:numPr>
          <w:ilvl w:val="0"/>
          <w:numId w:val="32"/>
        </w:numPr>
      </w:pPr>
      <w:r w:rsidRPr="00DC74A2">
        <w:t>Tìm hiểu tổng quan về SDN và các lỗ hổng bảo mật liên quan, đặc biệt là các hình thức tấn công DDoS có thể khai thác kiến trúc tập trung của SDN.</w:t>
      </w:r>
    </w:p>
    <w:p w14:paraId="5CF61D95" w14:textId="77777777" w:rsidR="00DC74A2" w:rsidRPr="00DC74A2" w:rsidRDefault="00DC74A2" w:rsidP="00DC74A2">
      <w:pPr>
        <w:pStyle w:val="Nidungvnbn"/>
        <w:numPr>
          <w:ilvl w:val="0"/>
          <w:numId w:val="32"/>
        </w:numPr>
      </w:pPr>
      <w:r w:rsidRPr="00DC74A2">
        <w:t>Phân tích các phương pháp phát hiện tấn công DDoS hiện có, bao gồm các cách tiếp cận truyền thống (dựa trên chữ ký, quy tắc) và hiện đại (học máy, học sâu).</w:t>
      </w:r>
    </w:p>
    <w:p w14:paraId="68D9BCA9" w14:textId="77777777" w:rsidR="00DC74A2" w:rsidRPr="00DC74A2" w:rsidRDefault="00DC74A2" w:rsidP="00DC74A2">
      <w:pPr>
        <w:pStyle w:val="Nidungvnbn"/>
        <w:numPr>
          <w:ilvl w:val="0"/>
          <w:numId w:val="32"/>
        </w:numPr>
      </w:pPr>
      <w:r w:rsidRPr="00DC74A2">
        <w:t>Đề xuất mô hình phát hiện tấn công DDoS phù hợp với môi trường SDN, đảm bảo khả năng nhận diện chính xác các cuộc tấn công với độ trễ thấp.</w:t>
      </w:r>
    </w:p>
    <w:p w14:paraId="04279B68" w14:textId="77777777" w:rsidR="00DC74A2" w:rsidRPr="00DC74A2" w:rsidRDefault="00DC74A2" w:rsidP="00DC74A2">
      <w:pPr>
        <w:pStyle w:val="Nidungvnbn"/>
        <w:numPr>
          <w:ilvl w:val="0"/>
          <w:numId w:val="32"/>
        </w:numPr>
      </w:pPr>
      <w:r w:rsidRPr="00DC74A2">
        <w:lastRenderedPageBreak/>
        <w:t>Thử nghiệm và đánh giá hiệu suất của mô hình đề xuất, thông qua việc áp dụng trên tập dữ liệu mạng thực tế hoặc mô phỏng.</w:t>
      </w:r>
    </w:p>
    <w:p w14:paraId="5E15CC7C" w14:textId="0CEA6528" w:rsidR="00DC74A2" w:rsidRPr="00DC74A2" w:rsidRDefault="00DC74A2" w:rsidP="00DC74A2">
      <w:pPr>
        <w:pStyle w:val="Nidungvnbn"/>
        <w:numPr>
          <w:ilvl w:val="0"/>
          <w:numId w:val="32"/>
        </w:numPr>
      </w:pPr>
      <w:r w:rsidRPr="00DC74A2">
        <w:t>So sánh mô hình với các phương pháp hiện có, từ đó rút ra những ưu điểm, hạn chế và đề xuất hướng cải thiện trong tương lai.</w:t>
      </w:r>
    </w:p>
    <w:p w14:paraId="4A84A720" w14:textId="1D9804D7" w:rsidR="00DC74A2" w:rsidRPr="00DC74A2" w:rsidRDefault="00DC74A2" w:rsidP="00DC74A2">
      <w:pPr>
        <w:pStyle w:val="Nidungvnbn"/>
      </w:pPr>
      <w:r w:rsidRPr="00DC74A2">
        <w:t xml:space="preserve">Mục tiêu </w:t>
      </w:r>
      <w:r w:rsidR="00F824AC">
        <w:t>chính</w:t>
      </w:r>
      <w:r w:rsidRPr="00DC74A2">
        <w:t xml:space="preserve"> là xây dựng một giải pháp hiệu quả,</w:t>
      </w:r>
      <w:r w:rsidR="00D43B96">
        <w:t xml:space="preserve"> </w:t>
      </w:r>
      <w:r w:rsidRPr="00DC74A2">
        <w:t>ứng dụng cao, góp phần nâng cao khả năng bảo vệ mạng SDN trước các mối đe dọa từ tấn công DDoS.</w:t>
      </w:r>
    </w:p>
    <w:p w14:paraId="2C3D3CFC" w14:textId="77777777" w:rsidR="00DC74A2" w:rsidRPr="00DC74A2" w:rsidRDefault="00DC74A2" w:rsidP="00DC74A2">
      <w:pPr>
        <w:pStyle w:val="Nidungvnbn"/>
      </w:pPr>
    </w:p>
    <w:p w14:paraId="6CFAF669" w14:textId="15F2B5CF" w:rsidR="0091566D" w:rsidRDefault="0091566D" w:rsidP="00E570FB">
      <w:pPr>
        <w:pStyle w:val="Nidungvnbn"/>
        <w:rPr>
          <w:b/>
          <w:sz w:val="32"/>
          <w:szCs w:val="32"/>
        </w:rPr>
      </w:pPr>
      <w:r>
        <w:br w:type="page"/>
      </w:r>
    </w:p>
    <w:p w14:paraId="3DAE611E" w14:textId="25C3089F" w:rsidR="00E570FB" w:rsidRDefault="00872606" w:rsidP="0034181A">
      <w:pPr>
        <w:pStyle w:val="Heading1"/>
        <w:rPr>
          <w:lang w:val="en-US"/>
        </w:rPr>
      </w:pPr>
      <w:bookmarkStart w:id="7" w:name="_Toc190349133"/>
      <w:r>
        <w:rPr>
          <w:lang w:val="en-US"/>
        </w:rPr>
        <w:lastRenderedPageBreak/>
        <w:t>CƠ SỞ LÝ THUYẾT</w:t>
      </w:r>
      <w:bookmarkEnd w:id="7"/>
    </w:p>
    <w:p w14:paraId="06C4B1D1" w14:textId="13CDCCE9" w:rsidR="0034181A" w:rsidRPr="00BB5900" w:rsidRDefault="001248D2" w:rsidP="00BB5900">
      <w:pPr>
        <w:pStyle w:val="Heading2"/>
      </w:pPr>
      <w:bookmarkStart w:id="8" w:name="_Toc190349134"/>
      <w:r w:rsidRPr="00BB5900">
        <w:t xml:space="preserve">Mạng </w:t>
      </w:r>
      <w:r w:rsidR="00B21D72" w:rsidRPr="00BB5900">
        <w:t>điều khiển bằng phần mềm (SDN)</w:t>
      </w:r>
      <w:bookmarkEnd w:id="8"/>
    </w:p>
    <w:p w14:paraId="3BAFCDB5" w14:textId="4B19A16E" w:rsidR="0034181A" w:rsidRDefault="00141F40" w:rsidP="00141F40">
      <w:pPr>
        <w:pStyle w:val="Heading3"/>
      </w:pPr>
      <w:bookmarkStart w:id="9" w:name="_Toc190349135"/>
      <w:r>
        <w:t>Giới thiệu về mạng SDN</w:t>
      </w:r>
      <w:bookmarkEnd w:id="9"/>
    </w:p>
    <w:p w14:paraId="07471B99" w14:textId="7AB716CA" w:rsidR="00141F40" w:rsidRDefault="00141F40" w:rsidP="00141F40">
      <w:pPr>
        <w:pStyle w:val="Nidungvnbn"/>
      </w:pPr>
      <w:r w:rsidRPr="00141F40">
        <w:t xml:space="preserve">Mạng điều khiển bằng phần mềm (Software-Defined Networking - SDN) là một kiến trúc mạng tiên tiến, giúp tối ưu hóa quản lý, giảm chi phí và tăng khả năng mở rộng. Điểm đặc trưng của SDN là </w:t>
      </w:r>
      <w:r w:rsidR="000C3980">
        <w:t>sự</w:t>
      </w:r>
      <w:r w:rsidRPr="00141F40">
        <w:t xml:space="preserve"> tách biệt các chức năng quản lý mạng ra khỏi phần cứng, cho phép điều khiển thông qua phần mềm. Kiến trúc này chia hệ thống thành hai phần chính: lớp điều khiển (Control Plane), chịu trách nhiệm đưa ra quyết định về định tuyến và quản lý mạng, và lớp dữ liệu (Data Plane), thực hiện chức năng chuyển tiếp gói tin. Sự phân tách này giúp SDN trở nên linh hoạt hơn, dễ dàng thích ứng trong bối cảnh nhu cầu ngày càng gia tăng.</w:t>
      </w:r>
    </w:p>
    <w:p w14:paraId="04BEC3C6" w14:textId="6DFC887E" w:rsidR="007C1FA7" w:rsidRDefault="00D5598E" w:rsidP="007C1FA7">
      <w:pPr>
        <w:pStyle w:val="Heading3"/>
      </w:pPr>
      <w:bookmarkStart w:id="10" w:name="_Toc190349136"/>
      <w:r>
        <w:t>Kiến trúc của mạng SDN</w:t>
      </w:r>
      <w:bookmarkEnd w:id="10"/>
    </w:p>
    <w:p w14:paraId="79B97241" w14:textId="26347003" w:rsidR="004307EF" w:rsidRPr="004307EF" w:rsidRDefault="004307EF" w:rsidP="004307EF">
      <w:pPr>
        <w:pStyle w:val="Heading4"/>
      </w:pPr>
      <w:bookmarkStart w:id="11" w:name="_Toc190349137"/>
      <w:r>
        <w:t>Sự khác biệt giữa mạng SDN với mạng truyền thống</w:t>
      </w:r>
      <w:bookmarkEnd w:id="11"/>
    </w:p>
    <w:p w14:paraId="0DF4580D" w14:textId="444EE8A2" w:rsidR="00D5598E" w:rsidRDefault="00D5598E" w:rsidP="0057265E">
      <w:pPr>
        <w:pStyle w:val="Nidungvnbn"/>
        <w:jc w:val="left"/>
      </w:pPr>
      <w:r>
        <w:rPr>
          <w:noProof/>
        </w:rPr>
        <w:drawing>
          <wp:inline distT="0" distB="0" distL="0" distR="0" wp14:anchorId="223F647F" wp14:editId="7BB51B6B">
            <wp:extent cx="4856018" cy="2730299"/>
            <wp:effectExtent l="0" t="0" r="1905" b="0"/>
            <wp:docPr id="1065059764" name="Picture 3" descr="Traditional network versus SDN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ditional network versus SDN network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569" cy="2735107"/>
                    </a:xfrm>
                    <a:prstGeom prst="rect">
                      <a:avLst/>
                    </a:prstGeom>
                    <a:noFill/>
                    <a:ln>
                      <a:noFill/>
                    </a:ln>
                  </pic:spPr>
                </pic:pic>
              </a:graphicData>
            </a:graphic>
          </wp:inline>
        </w:drawing>
      </w:r>
    </w:p>
    <w:p w14:paraId="79ABFC2A" w14:textId="63EE0160" w:rsidR="002C45B3" w:rsidRDefault="003F075B" w:rsidP="003F075B">
      <w:pPr>
        <w:pStyle w:val="Caption"/>
      </w:pPr>
      <w:bookmarkStart w:id="12" w:name="_Toc190347699"/>
      <w:bookmarkStart w:id="13" w:name="_Toc190703291"/>
      <w:r w:rsidRPr="00400B8E">
        <w:t>Hình 2.1 Sự khác nhau giữa mạng SDN và mạng truyền thống</w:t>
      </w:r>
      <w:bookmarkEnd w:id="12"/>
      <w:bookmarkEnd w:id="13"/>
    </w:p>
    <w:p w14:paraId="75C7FE31" w14:textId="3482C1B8" w:rsidR="003F075B" w:rsidRPr="0019229B" w:rsidRDefault="008B2D71" w:rsidP="0019229B">
      <w:pPr>
        <w:pStyle w:val="Nidungvnbn"/>
        <w:rPr>
          <w:rStyle w:val="Hyperlink"/>
          <w:color w:val="000000" w:themeColor="text1"/>
          <w:u w:val="none"/>
        </w:rPr>
      </w:pPr>
      <w:r w:rsidRPr="0019229B">
        <w:fldChar w:fldCharType="begin"/>
      </w:r>
      <w:r w:rsidRPr="0019229B">
        <w:instrText>HYPERLINK "https://www.researchgate.net/publication/332466286_Performance_analysis_of_SDN_controllers_POX_Floodlight_and_Opendaylight"</w:instrText>
      </w:r>
      <w:r w:rsidRPr="0019229B">
        <w:fldChar w:fldCharType="separate"/>
      </w:r>
      <w:r w:rsidR="003F075B" w:rsidRPr="0019229B">
        <w:rPr>
          <w:rStyle w:val="Hyperlink"/>
          <w:i/>
          <w:iCs/>
          <w:color w:val="000000" w:themeColor="text1"/>
          <w:u w:val="none"/>
        </w:rPr>
        <w:t xml:space="preserve"> </w:t>
      </w:r>
      <w:r w:rsidR="002C45B3" w:rsidRPr="0019229B">
        <w:rPr>
          <w:rStyle w:val="Hyperlink"/>
          <w:i/>
          <w:iCs/>
          <w:color w:val="000000" w:themeColor="text1"/>
          <w:u w:val="none"/>
        </w:rPr>
        <w:t>(</w:t>
      </w:r>
      <w:r w:rsidR="002C45B3" w:rsidRPr="00FD597E">
        <w:rPr>
          <w:rStyle w:val="Hyperlink"/>
          <w:color w:val="000000" w:themeColor="text1"/>
          <w:u w:val="none"/>
        </w:rPr>
        <w:t>Nguồn: Rahim, M. K. A., Habaebi, M. H., &amp; et al., 2019</w:t>
      </w:r>
      <w:r w:rsidR="002C45B3" w:rsidRPr="0019229B">
        <w:rPr>
          <w:rStyle w:val="Hyperlink"/>
          <w:i/>
          <w:iCs/>
          <w:color w:val="000000" w:themeColor="text1"/>
          <w:u w:val="none"/>
        </w:rPr>
        <w:t>. Performance Analysis of SDN Controllers: POX, Floodlight, and OpenDaylight. ResearchGate.)</w:t>
      </w:r>
    </w:p>
    <w:p w14:paraId="1FF6A94F" w14:textId="7B5CD51D" w:rsidR="005A2DCF" w:rsidRDefault="008B2D71" w:rsidP="0019229B">
      <w:pPr>
        <w:pStyle w:val="Nidungvnbn"/>
      </w:pPr>
      <w:r w:rsidRPr="0019229B">
        <w:rPr>
          <w:bCs/>
          <w:szCs w:val="24"/>
        </w:rPr>
        <w:lastRenderedPageBreak/>
        <w:fldChar w:fldCharType="end"/>
      </w:r>
      <w:r w:rsidR="005A2DCF" w:rsidRPr="005A2DCF">
        <w:t>Mạng SDN phân tách việc lập trình khỏi phần cứng, điều này mang lại sự linh hoạt cao và khả năng quản lý mạng hiệu quả. Việc truyền tải thông tin trong SDN được thực hiện theo cách tập trung hóa, qua đó, quá trình điều khiển mạng có thể được lập trình trên lớp điều khiển. Kiến trúc của SDN tuân theo mô hình ba lớp, bao gồm lớp ứng dụng, lớp điều khiển và lớp dữ liệu, giúp tách biệt rõ ràng các chức năng mạng. Trong mô hình này, các quyết định về định tuyến không được thực hiện trực tiếp trên mặt phẳng dữ liệu mà được chuyển giao sang mặt phẳng điều khiển. Mặt phẳng điều khiển có trách nhiệm đưa ra các quyết định về đường dẫn cho dữ liệu, trong khi mặt phẳng dữ liệu chỉ thực hiện việc chuyển tiếp dữ liệu một cách đơn giản qua các thiết bị như bộ định tuyến và bộ chuyển mạch, theo các quyết định đã được đưa ra.</w:t>
      </w:r>
    </w:p>
    <w:p w14:paraId="630EC247" w14:textId="484010F5" w:rsidR="005A2DCF" w:rsidRDefault="005A2DCF" w:rsidP="000F29F5">
      <w:pPr>
        <w:pStyle w:val="Nidungvnbn"/>
        <w:jc w:val="center"/>
      </w:pPr>
      <w:r w:rsidRPr="007C1D16">
        <w:rPr>
          <w:rFonts w:cs="Times New Roman"/>
          <w:b/>
          <w:bCs/>
          <w:noProof/>
        </w:rPr>
        <w:drawing>
          <wp:inline distT="0" distB="0" distL="0" distR="0" wp14:anchorId="5CD767CF" wp14:editId="31124ADF">
            <wp:extent cx="5389125" cy="3519054"/>
            <wp:effectExtent l="0" t="0" r="2540" b="5715"/>
            <wp:docPr id="199809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95186" name=""/>
                    <pic:cNvPicPr/>
                  </pic:nvPicPr>
                  <pic:blipFill>
                    <a:blip r:embed="rId13"/>
                    <a:stretch>
                      <a:fillRect/>
                    </a:stretch>
                  </pic:blipFill>
                  <pic:spPr>
                    <a:xfrm>
                      <a:off x="0" y="0"/>
                      <a:ext cx="5432449" cy="3547344"/>
                    </a:xfrm>
                    <a:prstGeom prst="rect">
                      <a:avLst/>
                    </a:prstGeom>
                  </pic:spPr>
                </pic:pic>
              </a:graphicData>
            </a:graphic>
          </wp:inline>
        </w:drawing>
      </w:r>
    </w:p>
    <w:p w14:paraId="6629D3F9" w14:textId="4E2EFB65" w:rsidR="000E2ED1" w:rsidRDefault="000E2ED1" w:rsidP="00B00D59">
      <w:pPr>
        <w:pStyle w:val="Caption"/>
      </w:pPr>
      <w:bookmarkStart w:id="14" w:name="_Toc190347700"/>
      <w:bookmarkStart w:id="15" w:name="_Toc190703292"/>
      <w:r>
        <w:t>Hình 2.2 Kiến trúc mạng SDN</w:t>
      </w:r>
      <w:bookmarkEnd w:id="14"/>
      <w:bookmarkEnd w:id="15"/>
    </w:p>
    <w:p w14:paraId="5FF3FEF4" w14:textId="16998B33" w:rsidR="00B0583D" w:rsidRPr="00FD597E" w:rsidRDefault="00B0583D" w:rsidP="00B0583D">
      <w:pPr>
        <w:pStyle w:val="Nidungvnbn"/>
        <w:rPr>
          <w:color w:val="000000" w:themeColor="text1"/>
        </w:rPr>
      </w:pPr>
      <w:hyperlink r:id="rId14" w:history="1">
        <w:r w:rsidRPr="00FD597E">
          <w:rPr>
            <w:rStyle w:val="Hyperlink"/>
            <w:color w:val="000000" w:themeColor="text1"/>
            <w:u w:val="none"/>
          </w:rPr>
          <w:t xml:space="preserve">(Nguồn: Rahouti, M., Xiong, K., Xin, Y., Jagatheesaperumal, S. K., Ayyash, M., &amp; Shaheed, M. (2022). </w:t>
        </w:r>
        <w:r w:rsidRPr="00FD597E">
          <w:rPr>
            <w:rStyle w:val="Hyperlink"/>
            <w:i/>
            <w:iCs/>
            <w:color w:val="000000" w:themeColor="text1"/>
            <w:u w:val="none"/>
          </w:rPr>
          <w:t>SDN security review: Threat taxonomy, implications, and open challenges</w:t>
        </w:r>
        <w:r w:rsidRPr="00FD597E">
          <w:rPr>
            <w:rStyle w:val="Hyperlink"/>
            <w:color w:val="000000" w:themeColor="text1"/>
            <w:u w:val="none"/>
          </w:rPr>
          <w:t>. IEEE Access, 10, 43176-43203.)</w:t>
        </w:r>
      </w:hyperlink>
    </w:p>
    <w:p w14:paraId="0CFAFC8E" w14:textId="19724AA6" w:rsidR="005A2DCF" w:rsidRDefault="005A2DCF" w:rsidP="005A2DCF">
      <w:pPr>
        <w:pStyle w:val="Heading4"/>
      </w:pPr>
      <w:bookmarkStart w:id="16" w:name="_Toc190349138"/>
      <w:r>
        <w:t>Lớp điều khiển (Control Plane)</w:t>
      </w:r>
      <w:bookmarkEnd w:id="16"/>
    </w:p>
    <w:p w14:paraId="2CB33540" w14:textId="48719B14" w:rsidR="00716BA1" w:rsidRDefault="00716BA1" w:rsidP="00611BEF">
      <w:pPr>
        <w:pStyle w:val="Nidungvnbn"/>
      </w:pPr>
      <w:r>
        <w:lastRenderedPageBreak/>
        <w:t>Lớp Điều khiển đóng vai trò là "bộ não" của mạng SDN, trong đó Bộ điều khiển SDN chịu trách nhiệm đưa ra các quyết định định tuyến. Các nhà cung cấp khác nhau đã phát triển và cung cấp các bộ điều khiển SDN, với những đại diện nổi bật như Open Daylight (ODL), Hệ điều hành mạng mở (ONOS), Hệ điều hành mạng (NOX), Hệ thống điều hành Python (POX), Beacon và Ryu. Trong số đó, ODL và ONOS là hai bộ điều khiển phổ biến và được ưa chuộng nhất trên thị trường hiện nay.</w:t>
      </w:r>
    </w:p>
    <w:p w14:paraId="3588B3EC" w14:textId="2238C283" w:rsidR="00716BA1" w:rsidRDefault="00716BA1" w:rsidP="00716BA1">
      <w:pPr>
        <w:pStyle w:val="Nidungvnbn"/>
      </w:pPr>
      <w:r>
        <w:t>Bộ điều khiển ODL sử dụng giao thức OpenFlow để thiết lập giao tiếp giữa Mặt phẳng Dữ liệu và Mặt phẳng Điều khiển của SDN. Các quyết định định tuyến chính được đưa ra bởi lớp Điều khiển, trong khi lớp Dữ liệu chỉ đảm nhận vai trò chuyển tiếp dữ liệu đến các cổng cụ thể, theo các quy tắc đã được xác định. Bộ điều khiển SDN còn cung cấp các thông tin quan trọng về tình trạng và hiệu suất của mạng, chẳng hạn như số lượng gói tin, lưu lượng mạng, các luồng dữ liệu (flow), thiết bị trong mạng, và trạng thái các kết nối.</w:t>
      </w:r>
    </w:p>
    <w:p w14:paraId="7EB94D6A" w14:textId="586B2A0B" w:rsidR="00716BA1" w:rsidRPr="00716BA1" w:rsidRDefault="00716BA1" w:rsidP="00716BA1">
      <w:pPr>
        <w:pStyle w:val="Nidungvnbn"/>
      </w:pPr>
      <w:r>
        <w:t>Điều đặc biệt của SDN là khả năng thay đổi chính sách mạng mà không cần lo lắng về phần cứng bên dưới, nhờ vào giao diện lập trình có thể cấu hình. Quản trị viên mạng có thể điều chỉnh các chính sách mạng thông qua giao diện lập trình này một cách dễ dàng. Giao diện Lập trình Ứng dụng (API) SouthBound đóng vai trò như một cầu nối giữa Bộ điều khiển SDN và Mặt phẳng Dữ liệu, cho phép giao tiếp giữa các phần này. Giao tiếp này được thực hiện thông qua Giao thức OpenFlow, qua đó, Bộ điều khiển có thể trực tiếp cập nhật các quy tắc bảng luồng trên bộ chuyển mạch OpenFlow của Mặt phẳng Dữ liệu.</w:t>
      </w:r>
    </w:p>
    <w:p w14:paraId="75EFCB8C" w14:textId="5810D96F" w:rsidR="005A2DCF" w:rsidRDefault="005A2DCF" w:rsidP="005A2DCF">
      <w:pPr>
        <w:pStyle w:val="Heading4"/>
      </w:pPr>
      <w:bookmarkStart w:id="17" w:name="_Toc190349139"/>
      <w:r>
        <w:t>Lớp Cơ sở hạ tầng (Data Plane)</w:t>
      </w:r>
      <w:bookmarkEnd w:id="17"/>
    </w:p>
    <w:p w14:paraId="53F08D6C" w14:textId="4B5568F8" w:rsidR="00716BA1" w:rsidRDefault="00716BA1" w:rsidP="00716BA1">
      <w:pPr>
        <w:pStyle w:val="Nidungvnbn"/>
      </w:pPr>
      <w:r>
        <w:t xml:space="preserve">Lớp Dữ liệu, lớp thấp nhất trong kiến trúc SDN, bao gồm các bộ chuyển mạch, được gọi chung là Bộ chuyển mạch. Các bộ chuyển mạch OpenFlow chứa bảng luồng (flow table), nơi lưu trữ các quy tắc định tuyến dữ liệu. Bộ chuyển mạch OpenFlow chỉ gửi dữ liệu đến cổng đích theo các quy tắc đã được xác định trong bảng luồng, đảm bảo </w:t>
      </w:r>
      <w:r w:rsidR="00C11A06">
        <w:t>độ</w:t>
      </w:r>
      <w:r>
        <w:t xml:space="preserve"> chính xác và hiệu quả trong việc </w:t>
      </w:r>
      <w:r w:rsidR="004331EE">
        <w:t>truyền</w:t>
      </w:r>
      <w:r>
        <w:t xml:space="preserve"> thông tin.</w:t>
      </w:r>
    </w:p>
    <w:p w14:paraId="26BB82EE" w14:textId="4E6E44D8" w:rsidR="00716BA1" w:rsidRPr="00716BA1" w:rsidRDefault="00716BA1" w:rsidP="00716BA1">
      <w:pPr>
        <w:pStyle w:val="Nidungvnbn"/>
      </w:pPr>
      <w:r>
        <w:t xml:space="preserve">Điều quan trọng là, bộ chuyển mạch OpenFlow không tự quyết định các quy tắc này mà chỉ nhận hướng dẫn từ Bộ điều khiển SDN. Giao tiếp giữa Bộ điều khiển </w:t>
      </w:r>
      <w:r>
        <w:lastRenderedPageBreak/>
        <w:t>SDN và bộ chuyển mạch OpenFlow được thực hiện một cách an toàn thông qua Giao thức OpenFlow, giúp đảm bảo tính bảo mật và tính toàn vẹn của dữ liệu. Đặc biệt, Giao thức OpenFlow sử dụng Lớp Ổ cắm Bảo mật (SSL) để bảo vệ dữ liệu trong quá trình giao tiếp, ngăn ngừa sự xâm nhập và bảo vệ các thông tin quan trọng trong mạng.</w:t>
      </w:r>
    </w:p>
    <w:p w14:paraId="5B93A8F9" w14:textId="50A6752E" w:rsidR="005A2DCF" w:rsidRDefault="005A2DCF" w:rsidP="005A2DCF">
      <w:pPr>
        <w:pStyle w:val="Heading4"/>
      </w:pPr>
      <w:bookmarkStart w:id="18" w:name="_Toc190349140"/>
      <w:r>
        <w:t>Lớp Ứng dụng (Application Plane)</w:t>
      </w:r>
      <w:bookmarkEnd w:id="18"/>
    </w:p>
    <w:p w14:paraId="7C734B65" w14:textId="5ED6C86D" w:rsidR="00AB7162" w:rsidRDefault="00AB7162" w:rsidP="00AB7162">
      <w:pPr>
        <w:pStyle w:val="Nidungvnbn"/>
      </w:pPr>
      <w:r>
        <w:t>Lớp Ứng dụng SDN, lớp trên cùng trong kiến trúc SDN, bao gồm các ứng dụng mạng quan trọng như Hệ thống Phát hiện Xâm nhập (IDS), Hệ thống Ngăn chặn Xâm nhập (IPS), tường lửa, và các ứng dụng quản lý đám mây. Ngoài ra, lớp này còn chứa các ứng dụng như cân bằng tải, thực thi chính sách, trình xem topo, tự động hóa mạng và các công cụ quản lý mạng.</w:t>
      </w:r>
    </w:p>
    <w:p w14:paraId="686FE15B" w14:textId="70D3E2F9" w:rsidR="00AB7162" w:rsidRDefault="00AB7162" w:rsidP="00AB7162">
      <w:pPr>
        <w:pStyle w:val="Nidungvnbn"/>
      </w:pPr>
      <w:r>
        <w:t>Giao tiếp giữa Lớp Ứng dụng và Lớp Điều khiển được thực hiện thông qua Giao diện Hướng Bắc (NorthBound Interface). Thông qua lớp ứng dụng, quản trị viên mạng có thể lập trình Bộ điều khiển SDN để thực hiện các chính sách quản lý mới, đồng thời điều khiển các bộ chuyển mạch một cách tập trung. Các nhà cung cấp mạng cũng có thể bổ sung các ứng dụng mới vào lớp ứng dụng, sử dụng các số liệu thống kê mạng, topo mạng và thông tin về trạng thái mạng.</w:t>
      </w:r>
    </w:p>
    <w:p w14:paraId="76E693F0" w14:textId="27255912" w:rsidR="00AB7162" w:rsidRDefault="00AB7162" w:rsidP="00AB7162">
      <w:pPr>
        <w:pStyle w:val="Nidungvnbn"/>
      </w:pPr>
      <w:r>
        <w:t>Giao diện Lập trình Ứng dụng NorthBound hoạt động như cầu nối giữa các ứng dụng SDN và Lớp Điều khiển, cho phép các ứng dụng gửi yêu cầu đến bộ điều khiển. Thông qua Giao diện Người dùng Đồ họa (GUI), quản trị viên mạng có thể truy cập API NorthBound, yêu cầu bộ điều khiển thay đổi cấu hình mạng, áp dụng các chính sách bảo mật, hoặc cung cấp thông tin về hiệu suất và trạng thái mạng.</w:t>
      </w:r>
    </w:p>
    <w:p w14:paraId="004ADCA4" w14:textId="74B57B3F" w:rsidR="00F97CCE" w:rsidRDefault="00AB7162" w:rsidP="00F97CCE">
      <w:pPr>
        <w:pStyle w:val="Heading3"/>
      </w:pPr>
      <w:bookmarkStart w:id="19" w:name="_Toc190349141"/>
      <w:r>
        <w:t>Các thành phần của flow table</w:t>
      </w:r>
      <w:bookmarkEnd w:id="19"/>
    </w:p>
    <w:p w14:paraId="59A8C7FC" w14:textId="24A0A08D" w:rsidR="002610C1" w:rsidRDefault="002610C1" w:rsidP="002610C1">
      <w:pPr>
        <w:pStyle w:val="Nidungvnbn"/>
      </w:pPr>
      <w:r w:rsidRPr="002610C1">
        <w:t xml:space="preserve">Flow table là một bảng trong bộ chuyển mạch (switch) SDN, nơi lưu trữ các mục nhập (flow entries) để xử lý lưu lượng mạng. Mỗi mục nhập trong flow table bao gồm các </w:t>
      </w:r>
      <w:r w:rsidR="005A27ED">
        <w:t>thành phần như sau:</w:t>
      </w:r>
    </w:p>
    <w:p w14:paraId="4AFEA241" w14:textId="77777777" w:rsidR="002610C1" w:rsidRPr="002610C1" w:rsidRDefault="002610C1" w:rsidP="002610C1">
      <w:pPr>
        <w:pStyle w:val="Nidungvnbn"/>
      </w:pPr>
      <w:r w:rsidRPr="002610C1">
        <w:t>Trường khớp (Match Fields): Đây là các tiêu chí dùng để so sánh gói tin với các mục nhập trong bảng lưu lượng. Các trường này có thể bao gồm:</w:t>
      </w:r>
    </w:p>
    <w:p w14:paraId="25A37AF8" w14:textId="77777777" w:rsidR="002610C1" w:rsidRPr="002610C1" w:rsidRDefault="002610C1" w:rsidP="002610C1">
      <w:pPr>
        <w:pStyle w:val="Nidungvnbn"/>
        <w:numPr>
          <w:ilvl w:val="0"/>
          <w:numId w:val="33"/>
        </w:numPr>
      </w:pPr>
      <w:r w:rsidRPr="002610C1">
        <w:lastRenderedPageBreak/>
        <w:t>Địa chỉ MAC nguồn và đích.</w:t>
      </w:r>
    </w:p>
    <w:p w14:paraId="0BB15064" w14:textId="77777777" w:rsidR="002610C1" w:rsidRPr="002610C1" w:rsidRDefault="002610C1" w:rsidP="002610C1">
      <w:pPr>
        <w:pStyle w:val="Nidungvnbn"/>
        <w:numPr>
          <w:ilvl w:val="0"/>
          <w:numId w:val="33"/>
        </w:numPr>
      </w:pPr>
      <w:r w:rsidRPr="002610C1">
        <w:t>Địa chỉ IP nguồn và đích.</w:t>
      </w:r>
    </w:p>
    <w:p w14:paraId="2C65CD11" w14:textId="77777777" w:rsidR="002610C1" w:rsidRPr="002610C1" w:rsidRDefault="002610C1" w:rsidP="002610C1">
      <w:pPr>
        <w:pStyle w:val="Nidungvnbn"/>
        <w:numPr>
          <w:ilvl w:val="0"/>
          <w:numId w:val="33"/>
        </w:numPr>
      </w:pPr>
      <w:r w:rsidRPr="002610C1">
        <w:t>Số cổng giao thức TCP/UDP.</w:t>
      </w:r>
    </w:p>
    <w:p w14:paraId="5878DC9E" w14:textId="77777777" w:rsidR="002610C1" w:rsidRPr="002610C1" w:rsidRDefault="002610C1" w:rsidP="002610C1">
      <w:pPr>
        <w:pStyle w:val="Nidungvnbn"/>
        <w:numPr>
          <w:ilvl w:val="0"/>
          <w:numId w:val="33"/>
        </w:numPr>
      </w:pPr>
      <w:r w:rsidRPr="002610C1">
        <w:t>Loại giao thức (ví dụ: TCP, UDP, ICMP).</w:t>
      </w:r>
    </w:p>
    <w:p w14:paraId="2FB47244" w14:textId="77777777" w:rsidR="002610C1" w:rsidRPr="002610C1" w:rsidRDefault="002610C1" w:rsidP="002610C1">
      <w:pPr>
        <w:pStyle w:val="Nidungvnbn"/>
        <w:numPr>
          <w:ilvl w:val="0"/>
          <w:numId w:val="33"/>
        </w:numPr>
      </w:pPr>
      <w:r w:rsidRPr="002610C1">
        <w:t>VLAN ID (nếu có sử dụng VLAN).</w:t>
      </w:r>
    </w:p>
    <w:p w14:paraId="38905E84" w14:textId="77777777" w:rsidR="002610C1" w:rsidRPr="002610C1" w:rsidRDefault="002610C1" w:rsidP="002610C1">
      <w:pPr>
        <w:pStyle w:val="Nidungvnbn"/>
        <w:numPr>
          <w:ilvl w:val="0"/>
          <w:numId w:val="33"/>
        </w:numPr>
      </w:pPr>
      <w:r w:rsidRPr="002610C1">
        <w:t>Độ ưu tiên của luồng.</w:t>
      </w:r>
    </w:p>
    <w:p w14:paraId="1586B031" w14:textId="77777777" w:rsidR="002610C1" w:rsidRPr="002610C1" w:rsidRDefault="002610C1" w:rsidP="002610C1">
      <w:pPr>
        <w:pStyle w:val="Nidungvnbn"/>
      </w:pPr>
      <w:r w:rsidRPr="002610C1">
        <w:t>Khi một gói tin đi qua bộ chuyển mạch, nó sẽ được so sánh với các trường khớp để xác định hành động cần thực hiện.</w:t>
      </w:r>
    </w:p>
    <w:p w14:paraId="69BF4DEF" w14:textId="5ACED29F" w:rsidR="002610C1" w:rsidRPr="002610C1" w:rsidRDefault="002610C1" w:rsidP="002610C1">
      <w:pPr>
        <w:pStyle w:val="Nidungvnbn"/>
      </w:pPr>
      <w:r w:rsidRPr="002610C1">
        <w:t>Hành động (Action): Nếu một gói tin khớp với mục nhập trong bảng lưu lượng, bộ chuyển mạch sẽ thực hiện các hành động đã được xác định. Các hành động có thể bao gồm:</w:t>
      </w:r>
    </w:p>
    <w:p w14:paraId="6B1DB63E" w14:textId="77777777" w:rsidR="002610C1" w:rsidRPr="002610C1" w:rsidRDefault="002610C1" w:rsidP="002610C1">
      <w:pPr>
        <w:pStyle w:val="Nidungvnbn"/>
        <w:numPr>
          <w:ilvl w:val="0"/>
          <w:numId w:val="34"/>
        </w:numPr>
      </w:pPr>
      <w:r w:rsidRPr="002610C1">
        <w:t>Chuyển tiếp (Forward) gói tin đến một cổng cụ thể.</w:t>
      </w:r>
    </w:p>
    <w:p w14:paraId="6DE5625B" w14:textId="77777777" w:rsidR="002610C1" w:rsidRPr="002610C1" w:rsidRDefault="002610C1" w:rsidP="002610C1">
      <w:pPr>
        <w:pStyle w:val="Nidungvnbn"/>
        <w:numPr>
          <w:ilvl w:val="0"/>
          <w:numId w:val="34"/>
        </w:numPr>
      </w:pPr>
      <w:r w:rsidRPr="002610C1">
        <w:t>Drop (loại bỏ) gói tin.</w:t>
      </w:r>
    </w:p>
    <w:p w14:paraId="13FB2463" w14:textId="77777777" w:rsidR="002610C1" w:rsidRPr="002610C1" w:rsidRDefault="002610C1" w:rsidP="002610C1">
      <w:pPr>
        <w:pStyle w:val="Nidungvnbn"/>
        <w:numPr>
          <w:ilvl w:val="0"/>
          <w:numId w:val="34"/>
        </w:numPr>
      </w:pPr>
      <w:r w:rsidRPr="002610C1">
        <w:t>Modify (sửa đổi) các trường trong gói tin, ví dụ như thay đổi địa chỉ MAC hoặc IP.</w:t>
      </w:r>
    </w:p>
    <w:p w14:paraId="24AFB006" w14:textId="77777777" w:rsidR="002610C1" w:rsidRPr="002610C1" w:rsidRDefault="002610C1" w:rsidP="002610C1">
      <w:pPr>
        <w:pStyle w:val="Nidungvnbn"/>
        <w:numPr>
          <w:ilvl w:val="0"/>
          <w:numId w:val="34"/>
        </w:numPr>
      </w:pPr>
      <w:r w:rsidRPr="002610C1">
        <w:t>Redirect (chuyển hướng) gói tin đến bộ điều khiển.</w:t>
      </w:r>
    </w:p>
    <w:p w14:paraId="0300A9A7" w14:textId="0B69CB69" w:rsidR="002610C1" w:rsidRPr="002610C1" w:rsidRDefault="002610C1" w:rsidP="002610C1">
      <w:pPr>
        <w:pStyle w:val="Nidungvnbn"/>
      </w:pPr>
      <w:r w:rsidRPr="002610C1">
        <w:t xml:space="preserve">Bộ đếm (Counters): Các bộ đếm lưu trữ thông tin về số lượng gói tin hoặc byte đã khớp với mục nhập trong bảng lưu lượng. Dữ liệu này rất hữu ích </w:t>
      </w:r>
      <w:r w:rsidR="009756B1">
        <w:t>cho việc</w:t>
      </w:r>
      <w:r w:rsidRPr="002610C1">
        <w:t xml:space="preserve"> giám sát và thu thập số liệu thống kê mạng.</w:t>
      </w:r>
    </w:p>
    <w:p w14:paraId="0E032175" w14:textId="654BE5A5" w:rsidR="002610C1" w:rsidRPr="002610C1" w:rsidRDefault="002610C1" w:rsidP="005A27ED">
      <w:pPr>
        <w:pStyle w:val="Nidungvnbn"/>
      </w:pPr>
      <w:r w:rsidRPr="002610C1">
        <w:t>Độ ưu tiên (Priority): Mỗi mục nhập trong bảng lưu lượng có một mức độ ưu tiên riêng. Nếu một gói tin khớp với nhiều mục nhập, mục nhập có độ ưu tiên cao hơn sẽ được áp dụng để xử lý gói tin.</w:t>
      </w:r>
    </w:p>
    <w:p w14:paraId="6A5566D7" w14:textId="4B4B7BD7" w:rsidR="001E488D" w:rsidRDefault="001E488D" w:rsidP="001E488D">
      <w:pPr>
        <w:pStyle w:val="Heading3"/>
      </w:pPr>
      <w:bookmarkStart w:id="20" w:name="_Toc190349142"/>
      <w:r>
        <w:t>Giao thức OpenFLow</w:t>
      </w:r>
      <w:bookmarkEnd w:id="20"/>
    </w:p>
    <w:p w14:paraId="045896B6" w14:textId="367E919C" w:rsidR="00BD6795" w:rsidRPr="00BD6795" w:rsidRDefault="0096393B" w:rsidP="0096393B">
      <w:pPr>
        <w:pStyle w:val="Nidungvnbn"/>
      </w:pPr>
      <w:r w:rsidRPr="0096393B">
        <w:t xml:space="preserve">OpenFlow là một giao thức điều khiển trong hệ thống mạng SDN, có chức năng kết nối bộ điều khiển với các bộ chuyển mạch hỗ trợ OpenFlow. Giao thức này cho phép bộ điều khiển điều chỉnh và quản lý các bảng lưu lượng (flow table) của các thiết bị chuyển mạch. Thông qua OpenFlow, </w:t>
      </w:r>
      <w:r w:rsidR="00251FD3">
        <w:t xml:space="preserve">controller </w:t>
      </w:r>
      <w:r w:rsidRPr="0096393B">
        <w:t xml:space="preserve">có thể thay đổi các mục nhập trong bảng lưu lượng, thiết lập các quy tắc xử lý gói tin hoặc thay đổi các hành động đối với các gói tin. Đồng thời, OpenFlow cũng hỗ trợ bộ điều khiển theo dõi lưu </w:t>
      </w:r>
      <w:r w:rsidRPr="0096393B">
        <w:lastRenderedPageBreak/>
        <w:t>lượng mạng và thực hiện các điều chỉnh trong mạng mà không cần can thiệp vào phần cứng của thiết bị chuyển mạch.</w:t>
      </w:r>
      <w:r w:rsidR="00BD6795" w:rsidRPr="00BD6795">
        <w:t xml:space="preserve">Cấu trúc </w:t>
      </w:r>
      <w:r w:rsidR="002C6AF5" w:rsidRPr="0096393B">
        <w:t xml:space="preserve">của giao thức này </w:t>
      </w:r>
      <w:r w:rsidR="00BD6795" w:rsidRPr="00BD6795">
        <w:t>hoạt động theo các bước sau:</w:t>
      </w:r>
    </w:p>
    <w:p w14:paraId="559A7E7C" w14:textId="77777777" w:rsidR="00BD6795" w:rsidRPr="00BD6795" w:rsidRDefault="00BD6795" w:rsidP="001E488D">
      <w:pPr>
        <w:pStyle w:val="Nidungvnbn"/>
        <w:numPr>
          <w:ilvl w:val="0"/>
          <w:numId w:val="37"/>
        </w:numPr>
      </w:pPr>
      <w:r w:rsidRPr="00BD6795">
        <w:t>Packet-In: Khi bộ chuyển mạch nhận một gói tin mà không có quy tắc phù hợp trong bảng luồng (flow table), nó sẽ gửi gói tin đó đến bộ điều khiển để yêu cầu quyết định xử lý.</w:t>
      </w:r>
    </w:p>
    <w:p w14:paraId="22F347FF" w14:textId="77777777" w:rsidR="00BD6795" w:rsidRPr="00BD6795" w:rsidRDefault="00BD6795" w:rsidP="001E488D">
      <w:pPr>
        <w:pStyle w:val="Nidungvnbn"/>
        <w:numPr>
          <w:ilvl w:val="0"/>
          <w:numId w:val="37"/>
        </w:numPr>
      </w:pPr>
      <w:r w:rsidRPr="00BD6795">
        <w:t>Flow-Mod: Bộ điều khiển nhận thông tin từ bộ chuyển mạch và đưa ra quy tắc xử lý gói tin, như quyết định chuyển tiếp hoặc bỏ qua gói tin.</w:t>
      </w:r>
    </w:p>
    <w:p w14:paraId="6A1DB928" w14:textId="77777777" w:rsidR="00BD6795" w:rsidRPr="001E488D" w:rsidRDefault="00BD6795" w:rsidP="001E488D">
      <w:pPr>
        <w:pStyle w:val="Nidungvnbn"/>
        <w:numPr>
          <w:ilvl w:val="0"/>
          <w:numId w:val="37"/>
        </w:numPr>
      </w:pPr>
      <w:r w:rsidRPr="00BD6795">
        <w:t>Packet-Out: Sau khi nhận được chỉ thị từ bộ điều khiển, bộ chuyển mạch thực hiện việc chuyển tiếp gói tin đến thiết bị đích hoặc tiếp tục gửi nó về bộ điều khiển.</w:t>
      </w:r>
    </w:p>
    <w:p w14:paraId="65D49FB7" w14:textId="35CC697A" w:rsidR="00BD6795" w:rsidRPr="00BD6795" w:rsidRDefault="001E488D" w:rsidP="001E488D">
      <w:pPr>
        <w:pStyle w:val="Heading3"/>
        <w:rPr>
          <w:sz w:val="26"/>
        </w:rPr>
      </w:pPr>
      <w:bookmarkStart w:id="21" w:name="_Toc190349143"/>
      <w:r>
        <w:t>Quy trình xử lý gói tin trong mạng SDN</w:t>
      </w:r>
      <w:bookmarkEnd w:id="21"/>
    </w:p>
    <w:p w14:paraId="1155243A" w14:textId="1D4C4BA9" w:rsidR="00BD6795" w:rsidRPr="00BD6795" w:rsidRDefault="00BD6795" w:rsidP="00BD6795">
      <w:pPr>
        <w:pStyle w:val="Nidungvnbn"/>
      </w:pPr>
      <w:r w:rsidRPr="00BD6795">
        <w:t>Khi một gói tin bắt nguồn từ lớp ứng dụng, quá trình xử lý diễn ra như sau:</w:t>
      </w:r>
    </w:p>
    <w:p w14:paraId="0A5B7FBE" w14:textId="77777777" w:rsidR="00BD6795" w:rsidRPr="00BD6795" w:rsidRDefault="00BD6795" w:rsidP="00BD6795">
      <w:pPr>
        <w:pStyle w:val="Nidungvnbn"/>
        <w:numPr>
          <w:ilvl w:val="0"/>
          <w:numId w:val="36"/>
        </w:numPr>
      </w:pPr>
      <w:r w:rsidRPr="00BD6795">
        <w:t>Khi một gói tin yêu cầu từ địa chỉ IP bên ngoài đến bộ chuyển mạch OpenFlow, bộ chuyển mạch sẽ kiểm tra bảng luồng của nó để tìm quy tắc (flow rule) phù hợp với gói tin.</w:t>
      </w:r>
    </w:p>
    <w:p w14:paraId="7340581D" w14:textId="77777777" w:rsidR="00BD6795" w:rsidRPr="00BD6795" w:rsidRDefault="00BD6795" w:rsidP="00BD6795">
      <w:pPr>
        <w:pStyle w:val="Nidungvnbn"/>
        <w:numPr>
          <w:ilvl w:val="0"/>
          <w:numId w:val="36"/>
        </w:numPr>
      </w:pPr>
      <w:r w:rsidRPr="00BD6795">
        <w:t>Nếu tìm thấy quy tắc phù hợp, gói tin sẽ được chuyển đến cổng đích đã chỉ định.</w:t>
      </w:r>
    </w:p>
    <w:p w14:paraId="0681444E" w14:textId="77777777" w:rsidR="00BD6795" w:rsidRPr="00BD6795" w:rsidRDefault="00BD6795" w:rsidP="00BD6795">
      <w:pPr>
        <w:pStyle w:val="Nidungvnbn"/>
        <w:numPr>
          <w:ilvl w:val="0"/>
          <w:numId w:val="36"/>
        </w:numPr>
      </w:pPr>
      <w:r w:rsidRPr="00BD6795">
        <w:t>Nếu không tìm thấy quy tắc phù hợp, bộ chuyển mạch sẽ tạo ra một thông báo Packet-In (chứa thông tin về gói tin) và gửi yêu cầu bộ điều khiển xử lý thêm thông qua giao diện Southbound.</w:t>
      </w:r>
    </w:p>
    <w:p w14:paraId="282609E0" w14:textId="77777777" w:rsidR="00BD6795" w:rsidRPr="00BD6795" w:rsidRDefault="00BD6795" w:rsidP="00BD6795">
      <w:pPr>
        <w:pStyle w:val="Nidungvnbn"/>
        <w:numPr>
          <w:ilvl w:val="0"/>
          <w:numId w:val="36"/>
        </w:numPr>
      </w:pPr>
      <w:r w:rsidRPr="00BD6795">
        <w:t>Bộ điều khiển sau đó sẽ quyết định cách thức xử lý và gửi lại quy tắc bảng luồng mới cho bộ chuyển mạch OpenFlow.</w:t>
      </w:r>
    </w:p>
    <w:p w14:paraId="6DF3C27F" w14:textId="7104BA90" w:rsidR="00123A7D" w:rsidRDefault="00BD6795" w:rsidP="0096393B">
      <w:pPr>
        <w:pStyle w:val="Nidungvnbn"/>
        <w:numPr>
          <w:ilvl w:val="0"/>
          <w:numId w:val="36"/>
        </w:numPr>
      </w:pPr>
      <w:r w:rsidRPr="00BD6795">
        <w:t>Bộ chuyển mạch OpenFlow sau đó sẽ chuyển gói tin đến cổng đích theo chỉ dẫn từ bộ điều khiển.</w:t>
      </w:r>
    </w:p>
    <w:p w14:paraId="1177F0D9" w14:textId="55AF9C9E" w:rsidR="0096393B" w:rsidRDefault="0096393B" w:rsidP="0096393B">
      <w:pPr>
        <w:pStyle w:val="Heading3"/>
      </w:pPr>
      <w:bookmarkStart w:id="22" w:name="_Toc190349144"/>
      <w:r>
        <w:t>Mối đe dọa và lổ hổng bảo mật trong mạng SDN</w:t>
      </w:r>
      <w:bookmarkEnd w:id="22"/>
    </w:p>
    <w:p w14:paraId="3D664600" w14:textId="47C6B7C0" w:rsidR="008C4B59" w:rsidRDefault="008C4B59" w:rsidP="008C4B59">
      <w:pPr>
        <w:pStyle w:val="Nidungvnbn"/>
      </w:pPr>
      <w:r>
        <w:t xml:space="preserve">SDN mang lại nhiều lợi ích cho người quản trị mạng, nhưng cũng tạo ra những cơ hội cho các cuộc tấn công vào mạng. Việc tập trung vào lớp điều khiển (Control </w:t>
      </w:r>
      <w:r>
        <w:lastRenderedPageBreak/>
        <w:t>Plane) của SDN, mặc dù đem lại sự linh hoạt, nhưng cũng tạo ra điểm yếu duy nhất là nếu lớp điều khiển bị xâm nhập, toàn bộ mạng có thể bị gián đoạn. Trái ngược với mạng truyền thống, nơi các bộ định tuyến và bộ chuyển mạch được phân tán và bảo vệ riêng biệt, SDN tập trung các chức năng quan trọng tại một điểm, tạo ra một mục tiêu hấp dẫn cho các cuộc tấn công mạng.</w:t>
      </w:r>
    </w:p>
    <w:p w14:paraId="1498D2A9" w14:textId="1798461E" w:rsidR="008C4B59" w:rsidRPr="008C4B59" w:rsidRDefault="008C4B59" w:rsidP="008C4B59">
      <w:pPr>
        <w:pStyle w:val="Nidungvnbn"/>
      </w:pPr>
      <w:r>
        <w:t>Trong mạng truyền thống, các lớp dữ liệu và điều khiển được tích hợp, điều này giúp tăng cường bảo mật và hiệu suất mạng. Đặc biệt, khi thay đổi chính sách mạng, các thiết bị sẽ được cấu hình lại riêng lẻ, điều này tạo ra một rào cản đối với các cuộc tấn công từ bên ngoài. Ngược lại, trong SDN, khi lớp điều khiển bị xâm phạm, toàn bộ mạng có thể bị ảnh hưởng, làm giảm tính bảo mật và làm tăng khả năng bị tấn công. Mạng truyền thống, nhờ vào cấu trúc phân tán, khó bị tấn công hơn, vì các bộ định tuyến, bộ chuyển mạch và cổng phải bị tấn công riêng biệt, làm giảm nguy cơ tổn hại cho toàn bộ hệ thống.</w:t>
      </w:r>
    </w:p>
    <w:p w14:paraId="01AF3463" w14:textId="5EF81107" w:rsidR="00E51055" w:rsidRDefault="005A4D19" w:rsidP="00E51055">
      <w:pPr>
        <w:pStyle w:val="Heading3"/>
      </w:pPr>
      <w:bookmarkStart w:id="23" w:name="_Toc190349145"/>
      <w:r>
        <w:t>Các hình thức tấn công và giải pháp tại từng tầng trong mạng SDN</w:t>
      </w:r>
      <w:bookmarkEnd w:id="23"/>
    </w:p>
    <w:p w14:paraId="50A3AA8C" w14:textId="77777777" w:rsidR="00E51055" w:rsidRPr="00AB7EC8" w:rsidRDefault="00E51055" w:rsidP="00C668F4">
      <w:pPr>
        <w:pStyle w:val="Nidungvnbn"/>
        <w:numPr>
          <w:ilvl w:val="0"/>
          <w:numId w:val="61"/>
        </w:numPr>
        <w:rPr>
          <w:b/>
          <w:bCs/>
        </w:rPr>
      </w:pPr>
      <w:r w:rsidRPr="00AB7EC8">
        <w:rPr>
          <w:b/>
          <w:bCs/>
        </w:rPr>
        <w:t>Tầng Điều Khiển (Control Plane)</w:t>
      </w:r>
    </w:p>
    <w:p w14:paraId="31D2A503" w14:textId="77777777" w:rsidR="00E51055" w:rsidRPr="00AB7EC8" w:rsidRDefault="00E51055" w:rsidP="00C668F4">
      <w:pPr>
        <w:pStyle w:val="Nidungvnbn"/>
        <w:numPr>
          <w:ilvl w:val="0"/>
          <w:numId w:val="61"/>
        </w:numPr>
        <w:rPr>
          <w:b/>
          <w:bCs/>
        </w:rPr>
      </w:pPr>
      <w:r w:rsidRPr="00AB7EC8">
        <w:rPr>
          <w:b/>
          <w:bCs/>
        </w:rPr>
        <w:t>Các Hình Thức Tấn Công:</w:t>
      </w:r>
    </w:p>
    <w:p w14:paraId="791129FF" w14:textId="77777777" w:rsidR="00E51055" w:rsidRDefault="00E51055" w:rsidP="00C668F4">
      <w:pPr>
        <w:pStyle w:val="Nidungvnbn"/>
        <w:numPr>
          <w:ilvl w:val="0"/>
          <w:numId w:val="59"/>
        </w:numPr>
      </w:pPr>
      <w:r>
        <w:t>Chiếm Quyền Vị Trí Máy Chủ (Host Location Hijacking): Kẻ xâm nhập có thể giả mạo địa chỉ MAC để kiểm soát vị trí của bộ điều khiển.</w:t>
      </w:r>
    </w:p>
    <w:p w14:paraId="22850789" w14:textId="77777777" w:rsidR="00E51055" w:rsidRDefault="00E51055" w:rsidP="00C668F4">
      <w:pPr>
        <w:pStyle w:val="Nidungvnbn"/>
        <w:numPr>
          <w:ilvl w:val="0"/>
          <w:numId w:val="59"/>
        </w:numPr>
      </w:pPr>
      <w:r>
        <w:t>Giả Mạo Liên Kết (Link Fabrication Attack): Tạo các liên kết giả để thao túng việc truyền tải dữ liệu.</w:t>
      </w:r>
    </w:p>
    <w:p w14:paraId="647EDBD3" w14:textId="77777777" w:rsidR="00E51055" w:rsidRDefault="00E51055" w:rsidP="00C668F4">
      <w:pPr>
        <w:pStyle w:val="Nidungvnbn"/>
        <w:numPr>
          <w:ilvl w:val="0"/>
          <w:numId w:val="59"/>
        </w:numPr>
      </w:pPr>
      <w:r>
        <w:t>Tấn Công Man-in-the-Middle (MITM): Chặn và sửa đổi lưu lượng truyền giữa bộ điều khiển và các thiết bị trong mạng.</w:t>
      </w:r>
    </w:p>
    <w:p w14:paraId="71C40B4F" w14:textId="77777777" w:rsidR="00E51055" w:rsidRDefault="00E51055" w:rsidP="00C668F4">
      <w:pPr>
        <w:pStyle w:val="Nidungvnbn"/>
        <w:numPr>
          <w:ilvl w:val="0"/>
          <w:numId w:val="59"/>
        </w:numPr>
      </w:pPr>
      <w:r>
        <w:t>Tấn Công Từ Chối Dịch Vụ (DoS/DDoS): Tấn công khiến bộ điều khiển bị quá tải bởi lượng lớn lưu lượng giả.</w:t>
      </w:r>
    </w:p>
    <w:p w14:paraId="08F2D7DA" w14:textId="77777777" w:rsidR="00E51055" w:rsidRPr="00AB7EC8" w:rsidRDefault="00E51055" w:rsidP="00C668F4">
      <w:pPr>
        <w:pStyle w:val="Nidungvnbn"/>
        <w:numPr>
          <w:ilvl w:val="0"/>
          <w:numId w:val="64"/>
        </w:numPr>
        <w:rPr>
          <w:b/>
          <w:bCs/>
        </w:rPr>
      </w:pPr>
      <w:r w:rsidRPr="00AB7EC8">
        <w:rPr>
          <w:b/>
          <w:bCs/>
        </w:rPr>
        <w:t>Giải Pháp:</w:t>
      </w:r>
    </w:p>
    <w:p w14:paraId="674F8D4D" w14:textId="77777777" w:rsidR="00E51055" w:rsidRDefault="00E51055" w:rsidP="00521C16">
      <w:pPr>
        <w:pStyle w:val="Nidungvnbn"/>
        <w:numPr>
          <w:ilvl w:val="0"/>
          <w:numId w:val="65"/>
        </w:numPr>
      </w:pPr>
      <w:r>
        <w:t>Giám Sát Học Máy: Áp dụng các phương pháp học máy giám sát để nhận diện và ngăn chặn chiếm quyền máy chủ.</w:t>
      </w:r>
    </w:p>
    <w:p w14:paraId="71ECAB45" w14:textId="77777777" w:rsidR="00E51055" w:rsidRDefault="00E51055" w:rsidP="00521C16">
      <w:pPr>
        <w:pStyle w:val="Nidungvnbn"/>
        <w:numPr>
          <w:ilvl w:val="0"/>
          <w:numId w:val="65"/>
        </w:numPr>
      </w:pPr>
      <w:r>
        <w:lastRenderedPageBreak/>
        <w:t>Phân Tích và Phương Pháp Chính Thức: Sử dụng các công cụ phân tích độ trễ và phương pháp kiểm tra chính thức để phát hiện liên kết giả.</w:t>
      </w:r>
    </w:p>
    <w:p w14:paraId="1F737047" w14:textId="77777777" w:rsidR="00E51055" w:rsidRDefault="00E51055" w:rsidP="00521C16">
      <w:pPr>
        <w:pStyle w:val="Nidungvnbn"/>
        <w:numPr>
          <w:ilvl w:val="0"/>
          <w:numId w:val="65"/>
        </w:numPr>
      </w:pPr>
      <w:r>
        <w:t>Bảo Mật Qua Mã Hóa và Xác Thực: Thực thi các cơ chế mã hóa như TLS và sử dụng chứng chỉ kỹ thuật số để bảo vệ giao tiếp.</w:t>
      </w:r>
    </w:p>
    <w:p w14:paraId="2AA71129" w14:textId="4FD07066" w:rsidR="00E51055" w:rsidRDefault="00E51055" w:rsidP="00521C16">
      <w:pPr>
        <w:pStyle w:val="Nidungvnbn"/>
        <w:numPr>
          <w:ilvl w:val="0"/>
          <w:numId w:val="65"/>
        </w:numPr>
      </w:pPr>
      <w:r>
        <w:t xml:space="preserve">Phát Hiện DDoS: Triển khai các công cụ phát hiện DDoS như SYNGuard và sử dụng bộ điều khiển phân tán để giảm thiểu </w:t>
      </w:r>
      <w:r w:rsidR="000F1451">
        <w:t>thiệt hại</w:t>
      </w:r>
      <w:r>
        <w:t xml:space="preserve"> của tấn công.</w:t>
      </w:r>
    </w:p>
    <w:p w14:paraId="25D0AADB" w14:textId="57A991C9" w:rsidR="00664E16" w:rsidRPr="00AB7EC8" w:rsidRDefault="00664E16" w:rsidP="00664E16">
      <w:pPr>
        <w:pStyle w:val="Nidungvnbn"/>
        <w:numPr>
          <w:ilvl w:val="0"/>
          <w:numId w:val="61"/>
        </w:numPr>
        <w:rPr>
          <w:b/>
          <w:bCs/>
        </w:rPr>
      </w:pPr>
      <w:r w:rsidRPr="00AB7EC8">
        <w:rPr>
          <w:b/>
          <w:bCs/>
        </w:rPr>
        <w:t xml:space="preserve">Tầng </w:t>
      </w:r>
      <w:r>
        <w:rPr>
          <w:b/>
          <w:bCs/>
        </w:rPr>
        <w:t>Dữ liệu</w:t>
      </w:r>
      <w:r w:rsidRPr="00AB7EC8">
        <w:rPr>
          <w:b/>
          <w:bCs/>
        </w:rPr>
        <w:t xml:space="preserve"> (</w:t>
      </w:r>
      <w:r>
        <w:rPr>
          <w:b/>
          <w:bCs/>
        </w:rPr>
        <w:t>Data</w:t>
      </w:r>
      <w:r w:rsidRPr="00AB7EC8">
        <w:rPr>
          <w:b/>
          <w:bCs/>
        </w:rPr>
        <w:t xml:space="preserve"> Plane)</w:t>
      </w:r>
    </w:p>
    <w:p w14:paraId="5137683A" w14:textId="77777777" w:rsidR="00664E16" w:rsidRPr="00AB7EC8" w:rsidRDefault="00664E16" w:rsidP="00664E16">
      <w:pPr>
        <w:pStyle w:val="Nidungvnbn"/>
        <w:numPr>
          <w:ilvl w:val="0"/>
          <w:numId w:val="61"/>
        </w:numPr>
        <w:rPr>
          <w:b/>
          <w:bCs/>
        </w:rPr>
      </w:pPr>
      <w:r w:rsidRPr="00AB7EC8">
        <w:rPr>
          <w:b/>
          <w:bCs/>
        </w:rPr>
        <w:t>Các Hình Thức Tấn Công:</w:t>
      </w:r>
    </w:p>
    <w:p w14:paraId="1656A2B7" w14:textId="77777777" w:rsidR="00E51055" w:rsidRDefault="00E51055" w:rsidP="002F7D04">
      <w:pPr>
        <w:pStyle w:val="Nidungvnbn"/>
        <w:numPr>
          <w:ilvl w:val="0"/>
          <w:numId w:val="66"/>
        </w:numPr>
      </w:pPr>
      <w:r>
        <w:t>Quy Tắc Luồng Gian Lận (Fraudulent Flow Rules): Kẻ tấn công có thể chèn các quy tắc sai vào các thiết bị trong mạng để chi phối hoặc ngừng truyền dữ liệu.</w:t>
      </w:r>
    </w:p>
    <w:p w14:paraId="14AD0DBE" w14:textId="77777777" w:rsidR="00E51055" w:rsidRDefault="00E51055" w:rsidP="002F7D04">
      <w:pPr>
        <w:pStyle w:val="Nidungvnbn"/>
        <w:numPr>
          <w:ilvl w:val="0"/>
          <w:numId w:val="66"/>
        </w:numPr>
      </w:pPr>
      <w:r>
        <w:t>Chuyển Hướng Lưu Lượng (Traffic Diversion): Lợi dụng các lỗ hổng mạng để chuyển hướng dữ liệu tới những điểm không mong muốn.</w:t>
      </w:r>
    </w:p>
    <w:p w14:paraId="1B1F7E5C" w14:textId="0DECABD1" w:rsidR="00664E16" w:rsidRPr="00AB7EC8" w:rsidRDefault="00664E16" w:rsidP="00664E16">
      <w:pPr>
        <w:pStyle w:val="Nidungvnbn"/>
        <w:numPr>
          <w:ilvl w:val="0"/>
          <w:numId w:val="61"/>
        </w:numPr>
        <w:rPr>
          <w:b/>
          <w:bCs/>
        </w:rPr>
      </w:pPr>
      <w:r>
        <w:rPr>
          <w:b/>
          <w:bCs/>
        </w:rPr>
        <w:t>Giải pháp</w:t>
      </w:r>
      <w:r w:rsidRPr="00AB7EC8">
        <w:rPr>
          <w:b/>
          <w:bCs/>
        </w:rPr>
        <w:t>:</w:t>
      </w:r>
    </w:p>
    <w:p w14:paraId="4596E25F" w14:textId="77777777" w:rsidR="00E51055" w:rsidRDefault="00E51055" w:rsidP="003D1E0D">
      <w:pPr>
        <w:pStyle w:val="Nidungvnbn"/>
        <w:numPr>
          <w:ilvl w:val="1"/>
          <w:numId w:val="70"/>
        </w:numPr>
      </w:pPr>
      <w:r>
        <w:t>Xác Thực Quy Tắc Luồng: Đảm bảo mọi quy tắc luồng đều được xác thực đúng đắn giữa các tầng ứng dụng và điều khiển để tránh rủi ro từ quy tắc giả.</w:t>
      </w:r>
    </w:p>
    <w:p w14:paraId="48773AEA" w14:textId="77777777" w:rsidR="00E51055" w:rsidRDefault="00E51055" w:rsidP="003D1E0D">
      <w:pPr>
        <w:pStyle w:val="Nidungvnbn"/>
        <w:numPr>
          <w:ilvl w:val="1"/>
          <w:numId w:val="70"/>
        </w:numPr>
      </w:pPr>
      <w:r>
        <w:t>Chuyển Hướng Lưu Lượng và Phát Hiện Bất Thường: Sử dụng các thuật toán động để điều chỉnh lưu lượng và áp dụng học máy để nhận diện các chuyển hướng dữ liệu bất thường.</w:t>
      </w:r>
    </w:p>
    <w:p w14:paraId="1408033E" w14:textId="59CE931B" w:rsidR="00664E16" w:rsidRPr="00AB7EC8" w:rsidRDefault="00664E16" w:rsidP="00664E16">
      <w:pPr>
        <w:pStyle w:val="Nidungvnbn"/>
        <w:numPr>
          <w:ilvl w:val="0"/>
          <w:numId w:val="61"/>
        </w:numPr>
        <w:rPr>
          <w:b/>
          <w:bCs/>
        </w:rPr>
      </w:pPr>
      <w:r w:rsidRPr="00AB7EC8">
        <w:rPr>
          <w:b/>
          <w:bCs/>
        </w:rPr>
        <w:t xml:space="preserve">Tầng </w:t>
      </w:r>
      <w:r>
        <w:rPr>
          <w:b/>
          <w:bCs/>
        </w:rPr>
        <w:t>Ứng dụng</w:t>
      </w:r>
      <w:r w:rsidRPr="00AB7EC8">
        <w:rPr>
          <w:b/>
          <w:bCs/>
        </w:rPr>
        <w:t xml:space="preserve"> (</w:t>
      </w:r>
      <w:r>
        <w:rPr>
          <w:b/>
          <w:bCs/>
        </w:rPr>
        <w:t>Application</w:t>
      </w:r>
      <w:r w:rsidRPr="00AB7EC8">
        <w:rPr>
          <w:b/>
          <w:bCs/>
        </w:rPr>
        <w:t xml:space="preserve"> Plane)</w:t>
      </w:r>
    </w:p>
    <w:p w14:paraId="12712796" w14:textId="77777777" w:rsidR="00664E16" w:rsidRPr="00AB7EC8" w:rsidRDefault="00664E16" w:rsidP="00664E16">
      <w:pPr>
        <w:pStyle w:val="Nidungvnbn"/>
        <w:numPr>
          <w:ilvl w:val="0"/>
          <w:numId w:val="61"/>
        </w:numPr>
        <w:rPr>
          <w:b/>
          <w:bCs/>
        </w:rPr>
      </w:pPr>
      <w:r w:rsidRPr="00AB7EC8">
        <w:rPr>
          <w:b/>
          <w:bCs/>
        </w:rPr>
        <w:t>Các Hình Thức Tấn Công:</w:t>
      </w:r>
    </w:p>
    <w:p w14:paraId="417DA9F3" w14:textId="77777777" w:rsidR="00E51055" w:rsidRDefault="00E51055" w:rsidP="0075498E">
      <w:pPr>
        <w:pStyle w:val="Nidungvnbn"/>
        <w:numPr>
          <w:ilvl w:val="0"/>
          <w:numId w:val="71"/>
        </w:numPr>
      </w:pPr>
      <w:r>
        <w:t>Lỗ Hổng trong Kiểm Soát Truy Cập và Trách Nhiệm Giải Trình: Các ứng dụng của bên thứ ba có thể thiếu các chính sách bảo mật chặt chẽ.</w:t>
      </w:r>
    </w:p>
    <w:p w14:paraId="0CED9D35" w14:textId="77777777" w:rsidR="00E51055" w:rsidRDefault="00E51055" w:rsidP="0075498E">
      <w:pPr>
        <w:pStyle w:val="Nidungvnbn"/>
        <w:numPr>
          <w:ilvl w:val="0"/>
          <w:numId w:val="71"/>
        </w:numPr>
      </w:pPr>
      <w:r>
        <w:t>Lỗ Hổng trong Xác Thực: Thiếu cơ chế xác thực vững chắc khi có nhiều ứng dụng được triển khai.</w:t>
      </w:r>
    </w:p>
    <w:p w14:paraId="12B4AA23" w14:textId="77777777" w:rsidR="00E51055" w:rsidRDefault="00E51055" w:rsidP="0075498E">
      <w:pPr>
        <w:pStyle w:val="Nidungvnbn"/>
        <w:numPr>
          <w:ilvl w:val="0"/>
          <w:numId w:val="71"/>
        </w:numPr>
      </w:pPr>
      <w:r>
        <w:t>Chèn Giả Mạo Quy Tắc Luồng/Giao Thông: Các ứng dụng bị tấn công có thể thêm quy tắc giả, đe dọa tính toàn vẹn hệ thống.</w:t>
      </w:r>
    </w:p>
    <w:p w14:paraId="073C3230" w14:textId="60C11C4B" w:rsidR="00664E16" w:rsidRPr="00AB7EC8" w:rsidRDefault="00664E16" w:rsidP="00664E16">
      <w:pPr>
        <w:pStyle w:val="Nidungvnbn"/>
        <w:numPr>
          <w:ilvl w:val="0"/>
          <w:numId w:val="61"/>
        </w:numPr>
        <w:rPr>
          <w:b/>
          <w:bCs/>
        </w:rPr>
      </w:pPr>
      <w:r>
        <w:rPr>
          <w:b/>
          <w:bCs/>
        </w:rPr>
        <w:lastRenderedPageBreak/>
        <w:t>Giải pháp</w:t>
      </w:r>
      <w:r w:rsidRPr="00AB7EC8">
        <w:rPr>
          <w:b/>
          <w:bCs/>
        </w:rPr>
        <w:t>:</w:t>
      </w:r>
    </w:p>
    <w:p w14:paraId="024528F3" w14:textId="77777777" w:rsidR="00E51055" w:rsidRDefault="00E51055" w:rsidP="000315B3">
      <w:pPr>
        <w:pStyle w:val="Nidungvnbn"/>
        <w:numPr>
          <w:ilvl w:val="1"/>
          <w:numId w:val="61"/>
        </w:numPr>
      </w:pPr>
      <w:r>
        <w:t>Phát Hiện Kênh Ẩn (CCD): Kiểm tra và ngăn ngừa các cuộc tấn công kênh ẩn, đồng thời xử lý các xung đột quy tắc.</w:t>
      </w:r>
    </w:p>
    <w:p w14:paraId="3240AE85" w14:textId="77777777" w:rsidR="00E51055" w:rsidRDefault="00E51055" w:rsidP="000315B3">
      <w:pPr>
        <w:pStyle w:val="Nidungvnbn"/>
        <w:numPr>
          <w:ilvl w:val="1"/>
          <w:numId w:val="61"/>
        </w:numPr>
      </w:pPr>
      <w:r>
        <w:t>Kiểm Soát Truy Cập Theo Vai Trò: Cấp quyền cho các ứng dụng dựa trên vai trò thông qua các phần mở rộng của bộ điều khiển SDN.</w:t>
      </w:r>
    </w:p>
    <w:p w14:paraId="24E1737A" w14:textId="7673FFA7" w:rsidR="00E51055" w:rsidRDefault="00E51055" w:rsidP="000315B3">
      <w:pPr>
        <w:pStyle w:val="Nidungvnbn"/>
        <w:numPr>
          <w:ilvl w:val="1"/>
          <w:numId w:val="61"/>
        </w:numPr>
      </w:pPr>
      <w:r>
        <w:t>Kiểm Tra Quy Tắc Luồng và Chính Sách: Sử dụng các công cụ như FlowChecker và VeriFlow để phân tách các quy tắc độc hại và kiểm tra cấu hình trong thời gian thực.</w:t>
      </w:r>
    </w:p>
    <w:p w14:paraId="3C510CAC" w14:textId="06A33BD9" w:rsidR="0037097A" w:rsidRDefault="0037097A" w:rsidP="0037097A">
      <w:pPr>
        <w:pStyle w:val="Heading3"/>
      </w:pPr>
      <w:bookmarkStart w:id="24" w:name="_Toc190349146"/>
      <w:r>
        <w:t>Ưu nhược điểm của mạng SDN</w:t>
      </w:r>
      <w:bookmarkEnd w:id="24"/>
    </w:p>
    <w:p w14:paraId="37CABC3B" w14:textId="1B57123B" w:rsidR="0037097A" w:rsidRPr="0037097A" w:rsidRDefault="0037097A" w:rsidP="00292504">
      <w:pPr>
        <w:pStyle w:val="Nidungvnbn"/>
        <w:numPr>
          <w:ilvl w:val="0"/>
          <w:numId w:val="61"/>
        </w:numPr>
        <w:rPr>
          <w:b/>
          <w:bCs/>
        </w:rPr>
      </w:pPr>
      <w:r w:rsidRPr="0037097A">
        <w:rPr>
          <w:b/>
          <w:bCs/>
        </w:rPr>
        <w:t>Ưu Điểm</w:t>
      </w:r>
      <w:r w:rsidR="00C3629E">
        <w:rPr>
          <w:b/>
          <w:bCs/>
        </w:rPr>
        <w:t>:</w:t>
      </w:r>
    </w:p>
    <w:p w14:paraId="0959EA9F" w14:textId="38576C58" w:rsidR="0037097A" w:rsidRPr="0037097A" w:rsidRDefault="0037097A" w:rsidP="00292504">
      <w:pPr>
        <w:pStyle w:val="Nidungvnbn"/>
        <w:numPr>
          <w:ilvl w:val="1"/>
          <w:numId w:val="45"/>
        </w:numPr>
      </w:pPr>
      <w:r>
        <w:t>Quản Lý Linh Hoạt và Tập Trung</w:t>
      </w:r>
      <w:r w:rsidR="00292504">
        <w:t xml:space="preserve">: </w:t>
      </w:r>
      <w:r w:rsidRPr="0037097A">
        <w:t>SDN giúp tách biệt hoàn toàn giữa phần điều khiển và dữ liệu, cho phép các bộ điều khiển trung tâm quản lý toàn bộ mạng một cách hiệu quả hơn. Điều này giúp dễ dàng điều chỉnh cấu hình, tối ưu hóa lưu lượng và nâng cao hiệu suất tổng thể.</w:t>
      </w:r>
    </w:p>
    <w:p w14:paraId="41EFE932" w14:textId="4057068B" w:rsidR="0037097A" w:rsidRDefault="0037097A" w:rsidP="00292504">
      <w:pPr>
        <w:pStyle w:val="Nidungvnbn"/>
        <w:numPr>
          <w:ilvl w:val="1"/>
          <w:numId w:val="45"/>
        </w:numPr>
      </w:pPr>
      <w:r>
        <w:t>Tối Ưu Hóa Tài Nguyên Mạng</w:t>
      </w:r>
      <w:r w:rsidR="00292504">
        <w:t>:</w:t>
      </w:r>
      <w:r>
        <w:t>Nhờ khả năng lập trình động, SDN cho phép tự động điều chỉnh tài nguyên mạng theo nhu cầu thực tế, cải thiện việc phân bổ băng thông và giảm tắc nghẽn.</w:t>
      </w:r>
    </w:p>
    <w:p w14:paraId="75260381" w14:textId="580156BF" w:rsidR="0037097A" w:rsidRDefault="0037097A" w:rsidP="00292504">
      <w:pPr>
        <w:pStyle w:val="Nidungvnbn"/>
        <w:numPr>
          <w:ilvl w:val="1"/>
          <w:numId w:val="45"/>
        </w:numPr>
      </w:pPr>
      <w:r>
        <w:t>Triển Khai Dịch Vụ Nhanh Chóng</w:t>
      </w:r>
      <w:r w:rsidR="00292504">
        <w:t xml:space="preserve">: </w:t>
      </w:r>
      <w:r>
        <w:t>Các ứng dụng và dịch vụ mới có thể được triển khai linh hoạt thông qua lập trình, giúp các doanh nghiệp và nhà cung cấp dịch vụ nhanh chóng thích ứng với nhu cầu thay đổi.</w:t>
      </w:r>
    </w:p>
    <w:p w14:paraId="27337158" w14:textId="5D7D025D" w:rsidR="0037097A" w:rsidRDefault="0037097A" w:rsidP="00292504">
      <w:pPr>
        <w:pStyle w:val="Nidungvnbn"/>
        <w:numPr>
          <w:ilvl w:val="1"/>
          <w:numId w:val="45"/>
        </w:numPr>
      </w:pPr>
      <w:r>
        <w:t>Hỗ Trợ Ảo Hóa và Điện Toán Đám Mây</w:t>
      </w:r>
      <w:r w:rsidR="00292504">
        <w:t xml:space="preserve">: </w:t>
      </w:r>
      <w:r>
        <w:t>SDN tích hợp tốt với các môi trường ảo hóa và nền tảng đám mây, cho phép quản lý mạng động và hiệu quả hơn trong các hệ thống quy mô lớn.</w:t>
      </w:r>
    </w:p>
    <w:p w14:paraId="382DBF8A" w14:textId="76631821" w:rsidR="008E35A6" w:rsidRPr="0037097A" w:rsidRDefault="008E35A6" w:rsidP="008E35A6">
      <w:pPr>
        <w:pStyle w:val="Nidungvnbn"/>
        <w:numPr>
          <w:ilvl w:val="0"/>
          <w:numId w:val="45"/>
        </w:numPr>
        <w:rPr>
          <w:b/>
          <w:bCs/>
        </w:rPr>
      </w:pPr>
      <w:r>
        <w:rPr>
          <w:b/>
          <w:bCs/>
        </w:rPr>
        <w:t>Nhược</w:t>
      </w:r>
      <w:r w:rsidRPr="0037097A">
        <w:rPr>
          <w:b/>
          <w:bCs/>
        </w:rPr>
        <w:t xml:space="preserve"> Điểm</w:t>
      </w:r>
      <w:r w:rsidR="00C3629E">
        <w:rPr>
          <w:b/>
          <w:bCs/>
        </w:rPr>
        <w:t>:</w:t>
      </w:r>
    </w:p>
    <w:p w14:paraId="25ABAB49" w14:textId="20AA62F0" w:rsidR="0037097A" w:rsidRDefault="0037097A" w:rsidP="008E35A6">
      <w:pPr>
        <w:pStyle w:val="Nidungvnbn"/>
        <w:numPr>
          <w:ilvl w:val="1"/>
          <w:numId w:val="45"/>
        </w:numPr>
      </w:pPr>
      <w:r>
        <w:t>Rủi Ro Tập Trung Điều Khiển</w:t>
      </w:r>
      <w:r w:rsidR="008E35A6">
        <w:t xml:space="preserve">: </w:t>
      </w:r>
      <w:r>
        <w:t>Do bộ điều khiển SDN đóng vai trò cốt lõi trong toàn bộ hệ thống, nếu nó bị lỗi hoặc bị tấn công, toàn bộ mạng có thể bị gián đoạn hoặc gặp sự cố nghiêm trọng.</w:t>
      </w:r>
    </w:p>
    <w:p w14:paraId="5E451CCD" w14:textId="1ABCD8CC" w:rsidR="0037097A" w:rsidRDefault="0037097A" w:rsidP="008E35A6">
      <w:pPr>
        <w:pStyle w:val="Nidungvnbn"/>
        <w:numPr>
          <w:ilvl w:val="1"/>
          <w:numId w:val="45"/>
        </w:numPr>
      </w:pPr>
      <w:r>
        <w:lastRenderedPageBreak/>
        <w:t>Khả Năng Chịu Lỗi Hạn Chế</w:t>
      </w:r>
      <w:r w:rsidR="008E35A6">
        <w:t xml:space="preserve">: </w:t>
      </w:r>
      <w:r>
        <w:t>So với các mô hình mạng truyền thống, SDN phụ thuộc nhiều vào phần mềm, do đó dễ bị ảnh hưởng nếu gặp lỗi hệ thống, lỗi lập trình hoặc các cuộc tấn công bảo mật.</w:t>
      </w:r>
    </w:p>
    <w:p w14:paraId="088B89F3" w14:textId="6F8DE8B1" w:rsidR="0037097A" w:rsidRDefault="0037097A" w:rsidP="008E35A6">
      <w:pPr>
        <w:pStyle w:val="Nidungvnbn"/>
        <w:numPr>
          <w:ilvl w:val="1"/>
          <w:numId w:val="45"/>
        </w:numPr>
      </w:pPr>
      <w:r>
        <w:t>Đòi Hỏi Hạ Tầng Phù Hợp</w:t>
      </w:r>
      <w:r w:rsidR="008E35A6">
        <w:t xml:space="preserve">: </w:t>
      </w:r>
      <w:r>
        <w:t>Việc triển khai SDN yêu cầu các thiết bị phần cứng hỗ trợ giao thức OpenFlow hoặc các tiêu chuẩn SDN khác, gây ra chi phí đầu tư ban đầu cao hơn cho các tổ chức.</w:t>
      </w:r>
    </w:p>
    <w:p w14:paraId="5385E051" w14:textId="29AD0ABD" w:rsidR="0037097A" w:rsidRDefault="0037097A" w:rsidP="008E35A6">
      <w:pPr>
        <w:pStyle w:val="Nidungvnbn"/>
        <w:numPr>
          <w:ilvl w:val="1"/>
          <w:numId w:val="45"/>
        </w:numPr>
      </w:pPr>
      <w:r>
        <w:t>Phức Tạp trong Quản Trị và Vận Hành</w:t>
      </w:r>
      <w:r w:rsidR="008E35A6">
        <w:t>:</w:t>
      </w:r>
      <w:r>
        <w:t>SDN mang lại sự linh hoạt nhưng cũng đòi hỏi đội ngũ quản trị viên có chuyên môn cao để lập trình, triển khai và duy trì hệ thống một cách hiệu quả.</w:t>
      </w:r>
    </w:p>
    <w:p w14:paraId="6E29B7E5" w14:textId="330A8A45" w:rsidR="0037097A" w:rsidRPr="0037097A" w:rsidRDefault="0037097A" w:rsidP="008E35A6">
      <w:pPr>
        <w:pStyle w:val="Nidungvnbn"/>
        <w:numPr>
          <w:ilvl w:val="1"/>
          <w:numId w:val="45"/>
        </w:numPr>
      </w:pPr>
      <w:r>
        <w:t>Tương Thích Ngược với Mạng Truyền Thống</w:t>
      </w:r>
      <w:r w:rsidR="008E35A6">
        <w:t xml:space="preserve">: </w:t>
      </w:r>
      <w:r>
        <w:t>Việc chuyển đổi từ mạng truyền thống sang SDN có thể gặp nhiều thách thức do sự khác biệt về kiến trúc, yêu cầu thiết bị và cách thức hoạt động.</w:t>
      </w:r>
    </w:p>
    <w:p w14:paraId="5553A401" w14:textId="087D3457" w:rsidR="001A44D9" w:rsidRPr="00BB5900" w:rsidRDefault="001A44D9" w:rsidP="00BB5900">
      <w:pPr>
        <w:pStyle w:val="Heading2"/>
      </w:pPr>
      <w:bookmarkStart w:id="25" w:name="_Toc190349147"/>
      <w:r w:rsidRPr="00BB5900">
        <w:t>Tấn công từ chối dịch vụ phân tán (DDoS) trong SDN</w:t>
      </w:r>
      <w:bookmarkEnd w:id="25"/>
    </w:p>
    <w:p w14:paraId="7A69928F" w14:textId="323932CF" w:rsidR="00E570FB" w:rsidRDefault="0046656F" w:rsidP="0046656F">
      <w:pPr>
        <w:pStyle w:val="Heading3"/>
      </w:pPr>
      <w:bookmarkStart w:id="26" w:name="_Toc190349148"/>
      <w:r>
        <w:t>Giới thiệu về DDOS</w:t>
      </w:r>
      <w:bookmarkEnd w:id="26"/>
    </w:p>
    <w:p w14:paraId="4A3A830F" w14:textId="77777777" w:rsidR="0046656F" w:rsidRPr="0046656F" w:rsidRDefault="0046656F" w:rsidP="0046656F">
      <w:pPr>
        <w:pStyle w:val="Nidungvnbn"/>
      </w:pPr>
      <w:r w:rsidRPr="0046656F">
        <w:t>Tấn công DDoS (Distributed Denial-of-Service)</w:t>
      </w:r>
      <w:r>
        <w:t xml:space="preserve"> </w:t>
      </w:r>
      <w:r w:rsidRPr="0046656F">
        <w:t>là một hình thức tấn công mạng phổ biến, trong đó kẻ tấn công lợi dụng nhiều thiết bị bị kiểm soát để tạo ra lượng lớn lưu lượng truy cập đến mục tiêu. Mục đích chính là làm quá tải tài nguyên hệ thống, gây gián đoạn hoặc ngừng hoạt động các dịch vụ hợp pháp.</w:t>
      </w:r>
    </w:p>
    <w:p w14:paraId="41C2B802" w14:textId="512BCB8E" w:rsidR="0046656F" w:rsidRPr="0046656F" w:rsidRDefault="0046656F" w:rsidP="0046656F">
      <w:pPr>
        <w:pStyle w:val="Nidungvnbn"/>
      </w:pPr>
      <w:r>
        <w:t xml:space="preserve">Hình thức </w:t>
      </w:r>
      <w:r w:rsidRPr="0046656F">
        <w:t>tấn công này thường được thực hiện thông qua mạng botnet, bao gồm nhiều thiết bị bị nhiễm mã độc và bị điều khiển từ xa. Khi DDoS diễn ra, máy chủ hoặc hệ thống mục tiêu có thể gặp tình trạng quá tải băng thông, cạn kiệt tài nguyên xử lý, dẫn đến tốc độ phản hồi chậm hoặc mất khả năng phục vụ người dùng thực sự.</w:t>
      </w:r>
    </w:p>
    <w:p w14:paraId="67729DD4" w14:textId="1CCBB159" w:rsidR="00926FFF" w:rsidRDefault="00926FFF" w:rsidP="00926FFF">
      <w:pPr>
        <w:pStyle w:val="Heading3"/>
      </w:pPr>
      <w:bookmarkStart w:id="27" w:name="_Toc190349149"/>
      <w:r>
        <w:t>Các loại tấn công DDOS</w:t>
      </w:r>
      <w:bookmarkEnd w:id="27"/>
    </w:p>
    <w:p w14:paraId="09F01F5C" w14:textId="75118968" w:rsidR="00624F55" w:rsidRPr="00624F55" w:rsidRDefault="00624F55" w:rsidP="00624F55">
      <w:pPr>
        <w:pStyle w:val="Nidungvnbn"/>
      </w:pPr>
      <w:r w:rsidRPr="00624F55">
        <w:t>Trong mô hình SDN, các cuộc tấn công DDoS có thể tác động lên nhiều tầng khác nhau với các mục đích</w:t>
      </w:r>
      <w:r>
        <w:t xml:space="preserve"> riêng biệt</w:t>
      </w:r>
      <w:r w:rsidRPr="00624F55">
        <w:t xml:space="preserve"> </w:t>
      </w:r>
      <w:r>
        <w:t>và nguồn tài nguyên sẽ khai thác</w:t>
      </w:r>
      <w:r w:rsidRPr="00624F55">
        <w:t>. Tấn công DDoS trong SDN thường được phân thành hai nhóm chính: Low-Rate DDoS và High-Rate DDoS, trong đó mỗi loại lại bao gồm nhiều hình thức khác nhau.</w:t>
      </w:r>
    </w:p>
    <w:p w14:paraId="38FFA46A" w14:textId="425356B7" w:rsidR="00926FFF" w:rsidRPr="00926FFF" w:rsidRDefault="00926FFF" w:rsidP="00A54656">
      <w:pPr>
        <w:pStyle w:val="Nidungvnbn"/>
        <w:jc w:val="center"/>
      </w:pPr>
      <w:r w:rsidRPr="00243A15">
        <w:rPr>
          <w:rFonts w:cs="Times New Roman"/>
          <w:noProof/>
          <w:color w:val="FF0000"/>
        </w:rPr>
        <w:lastRenderedPageBreak/>
        <w:drawing>
          <wp:inline distT="0" distB="0" distL="0" distR="0" wp14:anchorId="12328D04" wp14:editId="25E227EE">
            <wp:extent cx="4932218" cy="5366986"/>
            <wp:effectExtent l="0" t="0" r="1905" b="5715"/>
            <wp:docPr id="19810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4564" name=""/>
                    <pic:cNvPicPr/>
                  </pic:nvPicPr>
                  <pic:blipFill>
                    <a:blip r:embed="rId15"/>
                    <a:stretch>
                      <a:fillRect/>
                    </a:stretch>
                  </pic:blipFill>
                  <pic:spPr>
                    <a:xfrm>
                      <a:off x="0" y="0"/>
                      <a:ext cx="5004250" cy="5445368"/>
                    </a:xfrm>
                    <a:prstGeom prst="rect">
                      <a:avLst/>
                    </a:prstGeom>
                  </pic:spPr>
                </pic:pic>
              </a:graphicData>
            </a:graphic>
          </wp:inline>
        </w:drawing>
      </w:r>
    </w:p>
    <w:p w14:paraId="5674F9E3" w14:textId="2BB29C0C" w:rsidR="00E570FB" w:rsidRDefault="00926FFF" w:rsidP="00926FFF">
      <w:pPr>
        <w:pStyle w:val="Caption"/>
      </w:pPr>
      <w:r>
        <w:t xml:space="preserve">  </w:t>
      </w:r>
      <w:bookmarkStart w:id="28" w:name="_Toc190347701"/>
      <w:bookmarkStart w:id="29" w:name="_Toc190703293"/>
      <w:r>
        <w:t>Hình 2.3 Các loại tấn công DDOS</w:t>
      </w:r>
      <w:bookmarkEnd w:id="28"/>
      <w:bookmarkEnd w:id="29"/>
    </w:p>
    <w:p w14:paraId="53FDC034" w14:textId="03E2D408" w:rsidR="005B69D1" w:rsidRPr="005B69D1" w:rsidRDefault="005B69D1" w:rsidP="005B69D1">
      <w:pPr>
        <w:pStyle w:val="Nidungvnbn"/>
        <w:rPr>
          <w:color w:val="000000" w:themeColor="text1"/>
        </w:rPr>
      </w:pPr>
      <w:hyperlink r:id="rId16" w:history="1">
        <w:r w:rsidRPr="005B69D1">
          <w:rPr>
            <w:rStyle w:val="Hyperlink"/>
            <w:color w:val="000000" w:themeColor="text1"/>
            <w:u w:val="none"/>
          </w:rPr>
          <w:t>(Nguồn:</w:t>
        </w:r>
        <w:r w:rsidRPr="005B69D1">
          <w:rPr>
            <w:rStyle w:val="Hyperlink"/>
            <w:b/>
            <w:bCs/>
            <w:color w:val="000000" w:themeColor="text1"/>
            <w:sz w:val="24"/>
            <w:szCs w:val="24"/>
            <w:u w:val="none"/>
          </w:rPr>
          <w:t xml:space="preserve"> </w:t>
        </w:r>
        <w:r w:rsidRPr="005B69D1">
          <w:rPr>
            <w:rStyle w:val="Hyperlink"/>
            <w:color w:val="000000" w:themeColor="text1"/>
            <w:u w:val="none"/>
          </w:rPr>
          <w:t>Tariq, R., Raza, S. H., Shafiq, M., Alhussein, M., Alanazi, E., &amp; Ghouzali, S. (2023)</w:t>
        </w:r>
        <w:r w:rsidRPr="005B69D1">
          <w:rPr>
            <w:rStyle w:val="Hyperlink"/>
            <w:b/>
            <w:bCs/>
            <w:color w:val="000000" w:themeColor="text1"/>
            <w:u w:val="none"/>
          </w:rPr>
          <w:t>.</w:t>
        </w:r>
        <w:r w:rsidRPr="005B69D1">
          <w:rPr>
            <w:rStyle w:val="Hyperlink"/>
            <w:color w:val="000000" w:themeColor="text1"/>
            <w:u w:val="none"/>
          </w:rPr>
          <w:t xml:space="preserve"> </w:t>
        </w:r>
        <w:r w:rsidRPr="005B69D1">
          <w:rPr>
            <w:rStyle w:val="Hyperlink"/>
            <w:i/>
            <w:iCs/>
            <w:color w:val="000000" w:themeColor="text1"/>
            <w:u w:val="none"/>
          </w:rPr>
          <w:t>A comprehensive survey on low-rate and high-rate DDoS defense approaches in SDN: Taxonomy, research challenges, and opportunities.</w:t>
        </w:r>
        <w:r w:rsidRPr="005B69D1">
          <w:rPr>
            <w:rStyle w:val="Hyperlink"/>
            <w:color w:val="000000" w:themeColor="text1"/>
            <w:u w:val="none"/>
          </w:rPr>
          <w:t xml:space="preserve"> ResearchGate.)</w:t>
        </w:r>
      </w:hyperlink>
    </w:p>
    <w:p w14:paraId="528B2EC0" w14:textId="193697E4" w:rsidR="00E570FB" w:rsidRDefault="00C570CA" w:rsidP="00C570CA">
      <w:pPr>
        <w:pStyle w:val="Heading4"/>
      </w:pPr>
      <w:bookmarkStart w:id="30" w:name="_Toc190349150"/>
      <w:r>
        <w:t>Low rate DDOS</w:t>
      </w:r>
      <w:bookmarkEnd w:id="30"/>
    </w:p>
    <w:p w14:paraId="5BEBBB6A" w14:textId="0F68D4A4" w:rsidR="001B6F53" w:rsidRDefault="001679B1" w:rsidP="00730B40">
      <w:pPr>
        <w:pStyle w:val="Nidungvnbn"/>
      </w:pPr>
      <w:r>
        <w:t xml:space="preserve">Đây là nhóm các </w:t>
      </w:r>
      <w:r w:rsidR="000F1451">
        <w:t>kiểu</w:t>
      </w:r>
      <w:r>
        <w:t xml:space="preserve"> t</w:t>
      </w:r>
      <w:r w:rsidRPr="001679B1">
        <w:t>ấn công với tốc độ thấp, thường tận dụng các kỹ thuật tinh vi để làm cạn kiệt tài nguyên mà không tạo ra lưu lượng quá lớn</w:t>
      </w:r>
      <w:r w:rsidR="00745CBD">
        <w:t>. Một số hình thức tấn công tiêu biểu của nhóm low rate ddos như sau:</w:t>
      </w:r>
    </w:p>
    <w:p w14:paraId="6B28A5F2" w14:textId="77777777" w:rsidR="00745CBD" w:rsidRDefault="00745CBD" w:rsidP="00745CBD">
      <w:pPr>
        <w:pStyle w:val="Nidungvnbn"/>
        <w:numPr>
          <w:ilvl w:val="0"/>
          <w:numId w:val="45"/>
        </w:numPr>
        <w:rPr>
          <w:b/>
          <w:bCs/>
        </w:rPr>
      </w:pPr>
      <w:r w:rsidRPr="0087673D">
        <w:rPr>
          <w:b/>
          <w:bCs/>
        </w:rPr>
        <w:lastRenderedPageBreak/>
        <w:t>Packet-In Saturation</w:t>
      </w:r>
    </w:p>
    <w:p w14:paraId="0909BDF5" w14:textId="71F067DE" w:rsidR="008F76C3" w:rsidRPr="00535DFD" w:rsidRDefault="008F76C3" w:rsidP="00535DFD">
      <w:pPr>
        <w:pStyle w:val="Nidungvnbn"/>
      </w:pPr>
      <w:r w:rsidRPr="00BA1F32">
        <w:t>Tấn công Packet-In Saturation lợi dụng cơ chế xử lý gói tin trong SDN để làm suy giảm hiệu suất của bộ điều khiển. Kẻ tấn công phát sinh một lượng lớn gói tin với tiêu đề ngẫu nhiên và gửi đến thiết bị chuyển mạch OpenFlow. Do không có quy tắc xử lý phù hợp, switch sẽ chuyển tiếp những gói tin này lên bộ điều khiển thông qua thông điệp Packet-In. Khi lượng yêu cầu tăng quá mức, bộ điều khiển phải phản hồi liên tục bằng Flow-Mod, làm tiêu tốn tài nguyên xử lý và gây tình trạng quá tải. Ngoài ra, việc trao đổi dữ liệu giữa switch và bộ điều khiển cũng làm nghẽn kênh truyền thông, dẫn đến suy giảm hiệu suất hệ thống. Nếu cuộc tấn công kéo dài, bảng dòng chảy của switch có thể bị đầy, ảnh hưởng đến hoạt động của mạng SDN.</w:t>
      </w:r>
    </w:p>
    <w:p w14:paraId="73D85A8E" w14:textId="77777777" w:rsidR="001B6F53" w:rsidRDefault="001B6F53" w:rsidP="003A7E15">
      <w:pPr>
        <w:pStyle w:val="Nidungvnbn"/>
        <w:ind w:left="720" w:firstLine="0"/>
        <w:jc w:val="center"/>
      </w:pPr>
      <w:r>
        <w:rPr>
          <w:noProof/>
        </w:rPr>
        <w:drawing>
          <wp:inline distT="0" distB="0" distL="0" distR="0" wp14:anchorId="63A47EAE" wp14:editId="66DF4BEC">
            <wp:extent cx="5221809" cy="2881745"/>
            <wp:effectExtent l="0" t="0" r="0" b="0"/>
            <wp:docPr id="957348330" name="Picture 1" descr="An enhanced saturation attack and its mitigation mechanism in  software-defined networking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nhanced saturation attack and its mitigation mechanism in  software-defined networking - ScienceDi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7325" cy="2895827"/>
                    </a:xfrm>
                    <a:prstGeom prst="rect">
                      <a:avLst/>
                    </a:prstGeom>
                    <a:noFill/>
                    <a:ln>
                      <a:noFill/>
                    </a:ln>
                  </pic:spPr>
                </pic:pic>
              </a:graphicData>
            </a:graphic>
          </wp:inline>
        </w:drawing>
      </w:r>
    </w:p>
    <w:p w14:paraId="24B06CA1" w14:textId="5EF97603" w:rsidR="00BA1F32" w:rsidRDefault="001B6F53" w:rsidP="00790E2F">
      <w:pPr>
        <w:pStyle w:val="Caption"/>
      </w:pPr>
      <w:bookmarkStart w:id="31" w:name="_Toc190347702"/>
      <w:bookmarkStart w:id="32" w:name="_Toc190703294"/>
      <w:r w:rsidRPr="00F668DA">
        <w:t>Hình 2.4 Packet-In Saturation</w:t>
      </w:r>
      <w:bookmarkEnd w:id="31"/>
      <w:bookmarkEnd w:id="32"/>
    </w:p>
    <w:p w14:paraId="0F39B906" w14:textId="30EECD05" w:rsidR="008348C5" w:rsidRPr="008348C5" w:rsidRDefault="008348C5" w:rsidP="008348C5">
      <w:pPr>
        <w:pStyle w:val="Nidungvnbn"/>
        <w:rPr>
          <w:color w:val="000000" w:themeColor="text1"/>
        </w:rPr>
      </w:pPr>
      <w:hyperlink r:id="rId18" w:history="1">
        <w:r w:rsidRPr="008348C5">
          <w:rPr>
            <w:rStyle w:val="Hyperlink"/>
            <w:color w:val="000000" w:themeColor="text1"/>
            <w:u w:val="none"/>
          </w:rPr>
          <w:t xml:space="preserve">( Nguồn: Gharaibeh, A., Salahuddin, M. A., Hussain, S. A., Khreishah, A., &amp; Guizani, M. (2020). </w:t>
        </w:r>
        <w:r w:rsidRPr="008348C5">
          <w:rPr>
            <w:rStyle w:val="Hyperlink"/>
            <w:i/>
            <w:iCs/>
            <w:color w:val="000000" w:themeColor="text1"/>
            <w:u w:val="none"/>
          </w:rPr>
          <w:t>Smart detection of distributed denial of service attacks using support vector machine in software-defined networking.</w:t>
        </w:r>
        <w:r w:rsidRPr="008348C5">
          <w:rPr>
            <w:rStyle w:val="Hyperlink"/>
            <w:color w:val="000000" w:themeColor="text1"/>
            <w:u w:val="none"/>
          </w:rPr>
          <w:t xml:space="preserve"> Computer Networks, 168, 107035)</w:t>
        </w:r>
      </w:hyperlink>
    </w:p>
    <w:p w14:paraId="5880F303" w14:textId="77777777" w:rsidR="00745CBD" w:rsidRDefault="00745CBD" w:rsidP="00745CBD">
      <w:pPr>
        <w:pStyle w:val="Nidungvnbn"/>
        <w:numPr>
          <w:ilvl w:val="0"/>
          <w:numId w:val="45"/>
        </w:numPr>
        <w:rPr>
          <w:b/>
          <w:bCs/>
        </w:rPr>
      </w:pPr>
      <w:r w:rsidRPr="0087673D">
        <w:rPr>
          <w:b/>
          <w:bCs/>
        </w:rPr>
        <w:t>IP Spoofing Attack</w:t>
      </w:r>
    </w:p>
    <w:p w14:paraId="371E9A46" w14:textId="20CD29EC" w:rsidR="00485C38" w:rsidRPr="00485C38" w:rsidRDefault="00485C38" w:rsidP="00485C38">
      <w:pPr>
        <w:pStyle w:val="Nidungvnbn"/>
      </w:pPr>
      <w:r w:rsidRPr="00485C38">
        <w:t xml:space="preserve">Tấn công IP Spoofing là phương thức giả mạo địa chỉ IP nguồn nhằm đánh lừa hệ thống mạng, khiến nó nhận diện sai nguồn gốc thực sự của gói tin. Trong mạng </w:t>
      </w:r>
      <w:r w:rsidRPr="00485C38">
        <w:lastRenderedPageBreak/>
        <w:t xml:space="preserve">SDN, kỹ thuật này có thể được khai thác để làm rối loạn quá trình định tuyến hoặc che giấu danh tính kẻ tấn công. Khi bộ điều khiển tiếp nhận các gói tin từ địa chỉ IP giả mạo, nó có thể đưa ra những quyết định xử lý không chính xác, dẫn đến việc chuyển tiếp dữ liệu sai lệch hoặc cập nhật bảng điều khiển với các quy tắc không mong muốn. Điều này không chỉ làm giảm hiệu suất hệ thống mà còn có thể </w:t>
      </w:r>
      <w:r w:rsidR="00302C64">
        <w:t xml:space="preserve">dẫn đến </w:t>
      </w:r>
      <w:r w:rsidRPr="00485C38">
        <w:t>các cuộc tấn công quy mô lớn hơn như tấn công từ chối dịch vụ (DoS) hoặc tấn công xen giữa (MitM), gây ảnh hưởng đến tính bảo mật và ổn định của mạng.</w:t>
      </w:r>
    </w:p>
    <w:p w14:paraId="584D999E" w14:textId="3371637F" w:rsidR="00DD134E" w:rsidRDefault="00DD134E" w:rsidP="00DB09E1">
      <w:pPr>
        <w:pStyle w:val="Nidungvnbn"/>
        <w:jc w:val="center"/>
      </w:pPr>
      <w:r>
        <w:rPr>
          <w:noProof/>
        </w:rPr>
        <w:drawing>
          <wp:inline distT="0" distB="0" distL="0" distR="0" wp14:anchorId="4BF80C8E" wp14:editId="6F445584">
            <wp:extent cx="4946072" cy="2717609"/>
            <wp:effectExtent l="0" t="0" r="6985" b="6985"/>
            <wp:docPr id="716406975" name="Picture 2" descr="IP Spoofing Attacks: Risks and Prevention - Cloud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 Spoofing Attacks: Risks and Prevention - Cloud RADIU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4367" cy="2733156"/>
                    </a:xfrm>
                    <a:prstGeom prst="rect">
                      <a:avLst/>
                    </a:prstGeom>
                    <a:noFill/>
                    <a:ln>
                      <a:noFill/>
                    </a:ln>
                  </pic:spPr>
                </pic:pic>
              </a:graphicData>
            </a:graphic>
          </wp:inline>
        </w:drawing>
      </w:r>
    </w:p>
    <w:p w14:paraId="252A83B0" w14:textId="27D253FC" w:rsidR="00DD134E" w:rsidRDefault="00DD134E" w:rsidP="000E00DD">
      <w:pPr>
        <w:pStyle w:val="Caption"/>
      </w:pPr>
      <w:bookmarkStart w:id="33" w:name="_Toc190347703"/>
      <w:bookmarkStart w:id="34" w:name="_Toc190703295"/>
      <w:r>
        <w:t>Hình 2.</w:t>
      </w:r>
      <w:r w:rsidR="008147E7">
        <w:t>5</w:t>
      </w:r>
      <w:r>
        <w:t xml:space="preserve"> </w:t>
      </w:r>
      <w:r w:rsidRPr="00DD134E">
        <w:t>IP Spoofing Attack</w:t>
      </w:r>
      <w:bookmarkEnd w:id="33"/>
      <w:bookmarkEnd w:id="34"/>
    </w:p>
    <w:p w14:paraId="1AAC43C0" w14:textId="46172402" w:rsidR="009E0044" w:rsidRPr="009E0044" w:rsidRDefault="009E0044" w:rsidP="009E0044">
      <w:pPr>
        <w:pStyle w:val="Nidungvnbn"/>
        <w:rPr>
          <w:color w:val="000000" w:themeColor="text1"/>
        </w:rPr>
      </w:pPr>
      <w:r w:rsidRPr="009E0044">
        <w:rPr>
          <w:color w:val="000000" w:themeColor="text1"/>
        </w:rPr>
        <w:t xml:space="preserve"> (Nguồn: </w:t>
      </w:r>
      <w:hyperlink r:id="rId20" w:history="1">
        <w:r w:rsidRPr="009E0044">
          <w:rPr>
            <w:rStyle w:val="Hyperlink"/>
            <w:color w:val="000000" w:themeColor="text1"/>
            <w:u w:val="none"/>
          </w:rPr>
          <w:t xml:space="preserve">Okta. (n.d.). </w:t>
        </w:r>
        <w:r w:rsidRPr="009E0044">
          <w:rPr>
            <w:rStyle w:val="Hyperlink"/>
            <w:i/>
            <w:iCs/>
            <w:color w:val="000000" w:themeColor="text1"/>
            <w:u w:val="none"/>
          </w:rPr>
          <w:t>IP spoofing</w:t>
        </w:r>
        <w:r w:rsidRPr="009E0044">
          <w:rPr>
            <w:rStyle w:val="Hyperlink"/>
            <w:color w:val="000000" w:themeColor="text1"/>
            <w:u w:val="none"/>
          </w:rPr>
          <w:t>. Okta. Truy cập ngày 7 tháng 2 năm 2025</w:t>
        </w:r>
      </w:hyperlink>
      <w:r w:rsidRPr="009E0044">
        <w:rPr>
          <w:color w:val="000000" w:themeColor="text1"/>
        </w:rPr>
        <w:t>)</w:t>
      </w:r>
    </w:p>
    <w:p w14:paraId="34E8349E" w14:textId="77777777" w:rsidR="00745CBD" w:rsidRDefault="00745CBD" w:rsidP="00745CBD">
      <w:pPr>
        <w:pStyle w:val="Nidungvnbn"/>
        <w:numPr>
          <w:ilvl w:val="0"/>
          <w:numId w:val="45"/>
        </w:numPr>
        <w:rPr>
          <w:b/>
          <w:bCs/>
        </w:rPr>
      </w:pPr>
      <w:r w:rsidRPr="0087673D">
        <w:rPr>
          <w:b/>
          <w:bCs/>
        </w:rPr>
        <w:t>ARP Poisoning / Spoofing</w:t>
      </w:r>
    </w:p>
    <w:p w14:paraId="43493B66" w14:textId="3E185444" w:rsidR="00790E2F" w:rsidRPr="00790E2F" w:rsidRDefault="00790E2F" w:rsidP="00790E2F">
      <w:pPr>
        <w:pStyle w:val="Nidungvnbn"/>
      </w:pPr>
      <w:r w:rsidRPr="00790E2F">
        <w:t xml:space="preserve">Tấn công ARP Spoofing khai thác cơ chế phân giải địa chỉ ARP (Address Resolution Protocol) để giả mạo địa chỉ MAC, khiến các thiết bị trong mạng cập nhật sai ánh xạ giữa địa chỉ IP và MAC. Trong sơ đồ trên, kẻ tấn công (h3) gửi các gói tin giả mạo, làm cho switch và bộ điều khiển SDN hiểu sai về vị trí thực sự của thiết bị trong mạng. Kết quả là lưu lượng từ h1 đến h2 bị gián đoạn, khiến chúng không thể giao tiếp. Nếu cuộc tấn công không bị ngăn chặn, dữ liệu có thể bị chuyển hướng đến kẻ tấn công (h3), tạo điều kiện cho các cuộc tấn công Man-in-the-Middle (MITM) hoặc gây gián đoạn dịch vụ. Tuy nhiên, trong tình huống này, bộ điều khiển (c0) đã </w:t>
      </w:r>
      <w:r w:rsidRPr="00790E2F">
        <w:lastRenderedPageBreak/>
        <w:t>phát hiện hoạt động giả mạo ARP và thực hiện chặn gói tin bất thường, giúp bảo vệ hệ thống khỏi cuộc tấn công.</w:t>
      </w:r>
    </w:p>
    <w:p w14:paraId="5F84480C" w14:textId="684AFA21" w:rsidR="00573EC3" w:rsidRDefault="00573EC3" w:rsidP="0074550C">
      <w:pPr>
        <w:pStyle w:val="Nidungvnbn"/>
        <w:jc w:val="center"/>
      </w:pPr>
      <w:r w:rsidRPr="00573EC3">
        <w:rPr>
          <w:noProof/>
        </w:rPr>
        <w:drawing>
          <wp:inline distT="0" distB="0" distL="0" distR="0" wp14:anchorId="12608D89" wp14:editId="0C6A2DF7">
            <wp:extent cx="4639943" cy="3671454"/>
            <wp:effectExtent l="0" t="0" r="8890" b="5715"/>
            <wp:docPr id="1216864809" name="Picture 3" descr="ARP Poisoning Attack on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P Poisoning Attack on SDN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2" cy="3685522"/>
                    </a:xfrm>
                    <a:prstGeom prst="rect">
                      <a:avLst/>
                    </a:prstGeom>
                    <a:noFill/>
                    <a:ln>
                      <a:noFill/>
                    </a:ln>
                  </pic:spPr>
                </pic:pic>
              </a:graphicData>
            </a:graphic>
          </wp:inline>
        </w:drawing>
      </w:r>
    </w:p>
    <w:p w14:paraId="7F4D82DC" w14:textId="73E42D6D" w:rsidR="001B6F53" w:rsidRDefault="001B6F53" w:rsidP="007D1D71">
      <w:pPr>
        <w:pStyle w:val="Caption"/>
      </w:pPr>
      <w:bookmarkStart w:id="35" w:name="_Toc190347704"/>
      <w:bookmarkStart w:id="36" w:name="_Toc190703296"/>
      <w:r w:rsidRPr="001B6F53">
        <w:t>Hình 2.</w:t>
      </w:r>
      <w:r w:rsidR="008147E7">
        <w:t>6</w:t>
      </w:r>
      <w:r>
        <w:t xml:space="preserve"> </w:t>
      </w:r>
      <w:r w:rsidRPr="001B6F53">
        <w:t>ARP Poisoning / Spoofing</w:t>
      </w:r>
      <w:bookmarkEnd w:id="35"/>
      <w:bookmarkEnd w:id="36"/>
    </w:p>
    <w:p w14:paraId="34EAD581" w14:textId="31EB14CE" w:rsidR="008F239D" w:rsidRPr="00590E2C" w:rsidRDefault="008F239D" w:rsidP="008F239D">
      <w:pPr>
        <w:pStyle w:val="Nidungvnbn"/>
        <w:rPr>
          <w:color w:val="000000" w:themeColor="text1"/>
        </w:rPr>
      </w:pPr>
      <w:hyperlink r:id="rId22" w:history="1">
        <w:r w:rsidRPr="00590E2C">
          <w:rPr>
            <w:rStyle w:val="Hyperlink"/>
            <w:color w:val="000000" w:themeColor="text1"/>
            <w:u w:val="none"/>
          </w:rPr>
          <w:t xml:space="preserve">(Nguồn: Rahman, M. A., Islam, S. R., Kabir, S., Alrajeh, N., &amp; Rashed, A. N. (2019). Hybrid controller for securing SDN from switched DDoS and ARP poisoning attacks. </w:t>
        </w:r>
        <w:r w:rsidRPr="00590E2C">
          <w:rPr>
            <w:rStyle w:val="Hyperlink"/>
            <w:i/>
            <w:iCs/>
            <w:color w:val="000000" w:themeColor="text1"/>
            <w:u w:val="none"/>
          </w:rPr>
          <w:t>ResearchGate)</w:t>
        </w:r>
      </w:hyperlink>
    </w:p>
    <w:p w14:paraId="10116876" w14:textId="60700ED9" w:rsidR="00C570CA" w:rsidRPr="0087673D" w:rsidRDefault="00C570CA" w:rsidP="00C570CA">
      <w:pPr>
        <w:pStyle w:val="Heading4"/>
      </w:pPr>
      <w:bookmarkStart w:id="37" w:name="_Toc190349151"/>
      <w:r w:rsidRPr="0087673D">
        <w:t>High rate DDOS</w:t>
      </w:r>
      <w:bookmarkEnd w:id="37"/>
    </w:p>
    <w:p w14:paraId="4BFA2882" w14:textId="27742E4D" w:rsidR="0048694D" w:rsidRDefault="00EF62B7" w:rsidP="00A32FE9">
      <w:pPr>
        <w:pStyle w:val="Nidungvnbn"/>
      </w:pPr>
      <w:r>
        <w:t>Đây là nhóm các hình thức g</w:t>
      </w:r>
      <w:r w:rsidRPr="00EF62B7">
        <w:t>ây ra lượng lớn lưu lượng đột ngột, làm quá tải băng thông và ảnh hưởng nghiêm trọng đến hiệu suất hệ thống.</w:t>
      </w:r>
      <w:r w:rsidR="00745CBD" w:rsidRPr="00745CBD">
        <w:t xml:space="preserve"> </w:t>
      </w:r>
      <w:r w:rsidR="00745CBD">
        <w:t>Một số hình thức tấn công tiêu biểu của nhóm high rate ddos như sau:</w:t>
      </w:r>
    </w:p>
    <w:p w14:paraId="59D6FA98" w14:textId="6DCC3A41" w:rsidR="00745CBD" w:rsidRDefault="00745CBD" w:rsidP="00745CBD">
      <w:pPr>
        <w:pStyle w:val="Nidungvnbn"/>
        <w:numPr>
          <w:ilvl w:val="0"/>
          <w:numId w:val="45"/>
        </w:numPr>
        <w:rPr>
          <w:b/>
          <w:bCs/>
        </w:rPr>
      </w:pPr>
      <w:r w:rsidRPr="00650F89">
        <w:rPr>
          <w:b/>
          <w:bCs/>
        </w:rPr>
        <w:t>HTTP</w:t>
      </w:r>
      <w:r w:rsidR="00EE02C3">
        <w:rPr>
          <w:b/>
          <w:bCs/>
        </w:rPr>
        <w:t xml:space="preserve"> </w:t>
      </w:r>
      <w:r w:rsidRPr="00650F89">
        <w:rPr>
          <w:b/>
          <w:bCs/>
        </w:rPr>
        <w:t>Flood</w:t>
      </w:r>
    </w:p>
    <w:p w14:paraId="343A8E4C" w14:textId="7FD9F2C9" w:rsidR="007A08BF" w:rsidRDefault="007A08BF" w:rsidP="007A08BF">
      <w:pPr>
        <w:pStyle w:val="Nidungvnbn"/>
        <w:ind w:left="360" w:firstLine="0"/>
        <w:rPr>
          <w:b/>
          <w:bCs/>
        </w:rPr>
      </w:pPr>
      <w:r>
        <w:rPr>
          <w:b/>
          <w:bCs/>
        </w:rPr>
        <w:lastRenderedPageBreak/>
        <w:t xml:space="preserve">               </w:t>
      </w:r>
      <w:r>
        <w:rPr>
          <w:noProof/>
        </w:rPr>
        <w:drawing>
          <wp:inline distT="0" distB="0" distL="0" distR="0" wp14:anchorId="31AF8063" wp14:editId="56407AE9">
            <wp:extent cx="4863523" cy="2168236"/>
            <wp:effectExtent l="0" t="0" r="0" b="3810"/>
            <wp:docPr id="2083192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92168"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89293" cy="2179725"/>
                    </a:xfrm>
                    <a:prstGeom prst="rect">
                      <a:avLst/>
                    </a:prstGeom>
                    <a:noFill/>
                    <a:ln>
                      <a:noFill/>
                    </a:ln>
                  </pic:spPr>
                </pic:pic>
              </a:graphicData>
            </a:graphic>
          </wp:inline>
        </w:drawing>
      </w:r>
    </w:p>
    <w:p w14:paraId="5EF06D49" w14:textId="520ECB78" w:rsidR="007A08BF" w:rsidRDefault="007A08BF" w:rsidP="007A08BF">
      <w:pPr>
        <w:pStyle w:val="Caption"/>
      </w:pPr>
      <w:bookmarkStart w:id="38" w:name="_Toc190347705"/>
      <w:bookmarkStart w:id="39" w:name="_Toc190703297"/>
      <w:r w:rsidRPr="001B6F53">
        <w:t>Hình 2.</w:t>
      </w:r>
      <w:r w:rsidR="008147E7">
        <w:t>7</w:t>
      </w:r>
      <w:r>
        <w:t xml:space="preserve"> </w:t>
      </w:r>
      <w:r w:rsidRPr="007A08BF">
        <w:t>HTTP Flood</w:t>
      </w:r>
      <w:bookmarkEnd w:id="38"/>
      <w:bookmarkEnd w:id="39"/>
    </w:p>
    <w:p w14:paraId="71A7CAA7" w14:textId="56E9B737" w:rsidR="00590E2C" w:rsidRPr="00590E2C" w:rsidRDefault="00590E2C" w:rsidP="00590E2C">
      <w:pPr>
        <w:pStyle w:val="Nidungvnbn"/>
        <w:rPr>
          <w:color w:val="000000" w:themeColor="text1"/>
        </w:rPr>
      </w:pPr>
      <w:hyperlink r:id="rId24" w:history="1">
        <w:r w:rsidRPr="00590E2C">
          <w:rPr>
            <w:rStyle w:val="Hyperlink"/>
            <w:color w:val="000000" w:themeColor="text1"/>
            <w:u w:val="none"/>
          </w:rPr>
          <w:t xml:space="preserve">(Nguồn: GeeksforGeeks. (n.d.). What is distributed reflection denial of service? </w:t>
        </w:r>
        <w:r w:rsidRPr="00590E2C">
          <w:rPr>
            <w:rStyle w:val="Hyperlink"/>
            <w:i/>
            <w:iCs/>
            <w:color w:val="000000" w:themeColor="text1"/>
            <w:u w:val="none"/>
          </w:rPr>
          <w:t>GeeksforGeeks</w:t>
        </w:r>
        <w:r w:rsidRPr="00590E2C">
          <w:rPr>
            <w:rStyle w:val="Hyperlink"/>
            <w:color w:val="000000" w:themeColor="text1"/>
            <w:u w:val="none"/>
          </w:rPr>
          <w:t>.)</w:t>
        </w:r>
      </w:hyperlink>
    </w:p>
    <w:p w14:paraId="1CCEC37A" w14:textId="1A5FAF78" w:rsidR="00AA0EC7" w:rsidRPr="00AA0EC7" w:rsidRDefault="00AA0EC7" w:rsidP="00AA0EC7">
      <w:pPr>
        <w:pStyle w:val="Nidungvnbn"/>
      </w:pPr>
      <w:r w:rsidRPr="00AA0EC7">
        <w:t xml:space="preserve">Một trong những hình thức tấn công HR-DDoS phổ biến là HTTP Flood. Trong kiểu tấn công này, kẻ tấn công gửi liên tục một số lượng lớn yêu cầu HTTP đến máy chủ hoặc bộ điều khiển SDN với tần suất rất cao. Khi </w:t>
      </w:r>
      <w:r w:rsidR="00B16FA4">
        <w:t>server</w:t>
      </w:r>
      <w:r w:rsidRPr="00AA0EC7">
        <w:t xml:space="preserve"> nhận quá nhiều yêu cầu cùng lúc, hệ thống không thể xử lý kịp, dẫn đến việc cạn kiệt tài nguyên và không thể phục vụ các yêu cầu hợp lệ.</w:t>
      </w:r>
    </w:p>
    <w:p w14:paraId="71CDDE7B" w14:textId="2B5E9F95" w:rsidR="007A08BF" w:rsidRPr="00AA0EC7" w:rsidRDefault="00AA0EC7" w:rsidP="00AA0EC7">
      <w:pPr>
        <w:pStyle w:val="Nidungvnbn"/>
      </w:pPr>
      <w:r w:rsidRPr="00AA0EC7">
        <w:t>Tấn công HTTP Flood đặc biệt nguy hiểm vì không cần khai thác các lỗ hổng trong giao thức, mà chỉ đơn giản là gửi các yêu cầu HTTP hợp lệ, làm tắc nghẽn băng thông và tài nguyên của máy chủ. Hệ thống bị chiếm dụng tài nguyên mà không thể phục vụ được các kết nối hợp pháp.</w:t>
      </w:r>
    </w:p>
    <w:p w14:paraId="097095D1" w14:textId="77777777" w:rsidR="00745CBD" w:rsidRDefault="00745CBD" w:rsidP="00745CBD">
      <w:pPr>
        <w:pStyle w:val="Nidungvnbn"/>
        <w:numPr>
          <w:ilvl w:val="0"/>
          <w:numId w:val="45"/>
        </w:numPr>
        <w:rPr>
          <w:b/>
          <w:bCs/>
        </w:rPr>
      </w:pPr>
      <w:bookmarkStart w:id="40" w:name="_Hlk189663924"/>
      <w:r w:rsidRPr="00650F89">
        <w:rPr>
          <w:b/>
          <w:bCs/>
        </w:rPr>
        <w:t>UDP/TCP SYN Flood</w:t>
      </w:r>
    </w:p>
    <w:p w14:paraId="5DA4AA7C" w14:textId="232FF732" w:rsidR="002E6E5B" w:rsidRPr="002E6E5B" w:rsidRDefault="002E6E5B" w:rsidP="002E6E5B">
      <w:pPr>
        <w:pStyle w:val="Nidungvnbn"/>
      </w:pPr>
      <w:r w:rsidRPr="002E6E5B">
        <w:t xml:space="preserve">Tấn công kết hợp TCP SYN Flood và UDP Flood là một dạng tấn công từ chối dịch vụ (DDoS) phức tạp, khai thác những điểm yếu đặc thù của cả hai giao thức. Với TCP SYN Flood, kẻ tấn công gửi đi lượng lớn gói SYN có địa chỉ IP giả, buộc máy chủ phản hồi bằng gói SYN-ACK và chờ gói ACK để hoàn tất quy trình bắt tay. Tuy nhiên, do địa chỉ IP giả mạo, gói ACK không bao giờ đến, khiến máy chủ phải duy trì các kết nối "nửa mở", làm cạn kiệt tài nguyên. Trong khi đó, UDP Flood gửi đi số lượng lớn gói tin UDP tới các cổng ngẫu nhiên. Máy chủ phải kiểm tra các cổng này </w:t>
      </w:r>
      <w:r w:rsidRPr="002E6E5B">
        <w:lastRenderedPageBreak/>
        <w:t>và nếu không có dịch vụ lắng nghe, nó sẽ gửi lại gói ICMP báo lỗi "Destination Unreachable", làm tăng áp lực xử lý. Sự kết hợp giữa hai hình thức tấn công này tạo ra sức ép lớn lên hệ thống, nhanh chóng làm gián đoạn hoạt động của máy chủ. Để giảm thiểu tác động, cần áp dụng các biện pháp như giới hạn số lượng kết nối, sử dụng tường lửa để lọc lưu lượng, bật tính năng SYN Cookies và triển khai công cụ giám sát để phát hiện các hoạt động bất thường.</w:t>
      </w:r>
    </w:p>
    <w:bookmarkEnd w:id="40"/>
    <w:p w14:paraId="6EA9FF34" w14:textId="130168C6" w:rsidR="003D3722" w:rsidRDefault="003D3722" w:rsidP="00813303">
      <w:pPr>
        <w:pStyle w:val="Nidungvnbn"/>
        <w:jc w:val="center"/>
        <w:rPr>
          <w:b/>
          <w:bCs/>
        </w:rPr>
      </w:pPr>
      <w:r>
        <w:rPr>
          <w:noProof/>
        </w:rPr>
        <w:drawing>
          <wp:inline distT="0" distB="0" distL="0" distR="0" wp14:anchorId="381D2742" wp14:editId="67DF9668">
            <wp:extent cx="4717473" cy="2595521"/>
            <wp:effectExtent l="0" t="0" r="6985" b="0"/>
            <wp:docPr id="1577357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57007"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24529" cy="2599403"/>
                    </a:xfrm>
                    <a:prstGeom prst="rect">
                      <a:avLst/>
                    </a:prstGeom>
                    <a:noFill/>
                    <a:ln>
                      <a:noFill/>
                    </a:ln>
                  </pic:spPr>
                </pic:pic>
              </a:graphicData>
            </a:graphic>
          </wp:inline>
        </w:drawing>
      </w:r>
    </w:p>
    <w:p w14:paraId="576BA20A" w14:textId="5745D9AD" w:rsidR="00813303" w:rsidRDefault="00813303" w:rsidP="00813303">
      <w:pPr>
        <w:pStyle w:val="Caption"/>
      </w:pPr>
      <w:bookmarkStart w:id="41" w:name="_Toc190347706"/>
      <w:bookmarkStart w:id="42" w:name="_Toc190703298"/>
      <w:r w:rsidRPr="001B6F53">
        <w:t>Hình 2.</w:t>
      </w:r>
      <w:r w:rsidR="008147E7">
        <w:t>8</w:t>
      </w:r>
      <w:r>
        <w:t xml:space="preserve"> </w:t>
      </w:r>
      <w:r w:rsidRPr="00813303">
        <w:t>UDP/TCP SYN Flood</w:t>
      </w:r>
      <w:bookmarkEnd w:id="41"/>
      <w:bookmarkEnd w:id="42"/>
    </w:p>
    <w:p w14:paraId="3C6015FB" w14:textId="408488B3" w:rsidR="003D3722" w:rsidRPr="009676E7" w:rsidRDefault="00871C97" w:rsidP="009676E7">
      <w:pPr>
        <w:pStyle w:val="Nidungvnbn"/>
        <w:rPr>
          <w:color w:val="000000" w:themeColor="text1"/>
        </w:rPr>
      </w:pPr>
      <w:hyperlink r:id="rId26" w:history="1">
        <w:r w:rsidRPr="00590E2C">
          <w:rPr>
            <w:rStyle w:val="Hyperlink"/>
            <w:color w:val="000000" w:themeColor="text1"/>
            <w:u w:val="none"/>
          </w:rPr>
          <w:t xml:space="preserve">(Nguồn: GeeksforGeeks. (n.d.). What is distributed reflection denial of service? </w:t>
        </w:r>
        <w:r w:rsidRPr="00590E2C">
          <w:rPr>
            <w:rStyle w:val="Hyperlink"/>
            <w:i/>
            <w:iCs/>
            <w:color w:val="000000" w:themeColor="text1"/>
            <w:u w:val="none"/>
          </w:rPr>
          <w:t>GeeksforGeeks</w:t>
        </w:r>
        <w:r w:rsidRPr="00590E2C">
          <w:rPr>
            <w:rStyle w:val="Hyperlink"/>
            <w:color w:val="000000" w:themeColor="text1"/>
            <w:u w:val="none"/>
          </w:rPr>
          <w:t>.)</w:t>
        </w:r>
      </w:hyperlink>
    </w:p>
    <w:p w14:paraId="76293D5E" w14:textId="77777777" w:rsidR="00745CBD" w:rsidRDefault="00745CBD" w:rsidP="00745CBD">
      <w:pPr>
        <w:pStyle w:val="Nidungvnbn"/>
        <w:numPr>
          <w:ilvl w:val="0"/>
          <w:numId w:val="45"/>
        </w:numPr>
        <w:rPr>
          <w:b/>
          <w:bCs/>
        </w:rPr>
      </w:pPr>
      <w:r w:rsidRPr="00650F89">
        <w:rPr>
          <w:b/>
          <w:bCs/>
        </w:rPr>
        <w:t>BGP Hijacking</w:t>
      </w:r>
    </w:p>
    <w:p w14:paraId="6BEC5767" w14:textId="06F03B39" w:rsidR="00571211" w:rsidRPr="00571211" w:rsidRDefault="00571211" w:rsidP="00571211">
      <w:pPr>
        <w:pStyle w:val="Nidungvnbn"/>
      </w:pPr>
      <w:r>
        <w:t>BGP Hijacking là một tấn công nguy hiểm, trong đó kẻ tấn công giả mạo thông tin định tuyến BGP để chuyển hướng lưu lượng mạng qua các tuyến không hợp lệ, như minh họa trong hình. Thay vì lưu lượng đi theo tuyến hợp pháp đến đích, nó bị chuyển qua một mạng độc hại do kẻ tấn công kiểm soát. Trong môi trường SDN, nơi định tuyến được quản lý tập trung, tấn công này đặc biệt nghiêm trọng. Kẻ tấn công có thể lợi dụng cấu trúc định tuyến động để gây rò rỉ dữ liệu, đánh cắp thông tin, hoặc thực hiện tấn công Man-in-the-Middle quy mô lớn. Các giải pháp như xác thực định tuyến, RPKI và giám sát lưu lượng bất thường là cần thiết để bảo vệ hệ thống SDN khỏi loại tấn công này.</w:t>
      </w:r>
    </w:p>
    <w:p w14:paraId="548AEFA4" w14:textId="4F13E84F" w:rsidR="00BA1F32" w:rsidRDefault="00BA1F32" w:rsidP="00A47272">
      <w:pPr>
        <w:pStyle w:val="Nidungvnbn"/>
        <w:jc w:val="center"/>
      </w:pPr>
      <w:r w:rsidRPr="00EE1F63">
        <w:rPr>
          <w:noProof/>
        </w:rPr>
        <w:lastRenderedPageBreak/>
        <w:drawing>
          <wp:inline distT="0" distB="0" distL="0" distR="0" wp14:anchorId="6E07C3F9" wp14:editId="2FE5B84A">
            <wp:extent cx="5189331" cy="1974272"/>
            <wp:effectExtent l="0" t="0" r="0" b="6985"/>
            <wp:docPr id="509066395" name="Picture 3" descr="Dòng chảy không tặc B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òng chảy không tặc BG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9108" cy="1993210"/>
                    </a:xfrm>
                    <a:prstGeom prst="rect">
                      <a:avLst/>
                    </a:prstGeom>
                    <a:noFill/>
                    <a:ln>
                      <a:noFill/>
                    </a:ln>
                  </pic:spPr>
                </pic:pic>
              </a:graphicData>
            </a:graphic>
          </wp:inline>
        </w:drawing>
      </w:r>
    </w:p>
    <w:p w14:paraId="1AB7887C" w14:textId="00E93550" w:rsidR="00BA1F32" w:rsidRDefault="00BA1F32" w:rsidP="00BA1F32">
      <w:pPr>
        <w:pStyle w:val="Caption"/>
      </w:pPr>
      <w:bookmarkStart w:id="43" w:name="_Toc190347707"/>
      <w:bookmarkStart w:id="44" w:name="_Toc190703299"/>
      <w:r w:rsidRPr="001B6F53">
        <w:t>Hình 2.</w:t>
      </w:r>
      <w:r w:rsidR="006C2F87">
        <w:t>9</w:t>
      </w:r>
      <w:r>
        <w:t xml:space="preserve"> </w:t>
      </w:r>
      <w:r w:rsidRPr="00BA1F32">
        <w:t>BGP Hijacking</w:t>
      </w:r>
      <w:bookmarkEnd w:id="43"/>
      <w:bookmarkEnd w:id="44"/>
    </w:p>
    <w:p w14:paraId="6D741E33" w14:textId="674A1C3D" w:rsidR="00BA1F32" w:rsidRPr="00063766" w:rsidRDefault="00063766" w:rsidP="00745CBD">
      <w:pPr>
        <w:pStyle w:val="Nidungvnbn"/>
        <w:rPr>
          <w:color w:val="000000" w:themeColor="text1"/>
        </w:rPr>
      </w:pPr>
      <w:hyperlink r:id="rId28" w:history="1">
        <w:r w:rsidRPr="00063766">
          <w:rPr>
            <w:rStyle w:val="Hyperlink"/>
            <w:color w:val="000000" w:themeColor="text1"/>
            <w:u w:val="none"/>
          </w:rPr>
          <w:t xml:space="preserve">(Nguồn: Kurbatov, D. (2023, [ngày/tháng nếu có]). Cybersecurity, BGP, Network Security. </w:t>
        </w:r>
        <w:r w:rsidRPr="00063766">
          <w:rPr>
            <w:rStyle w:val="Hyperlink"/>
            <w:i/>
            <w:iCs/>
            <w:color w:val="000000" w:themeColor="text1"/>
            <w:u w:val="none"/>
          </w:rPr>
          <w:t>LinkedIn)</w:t>
        </w:r>
      </w:hyperlink>
    </w:p>
    <w:p w14:paraId="54DCF395" w14:textId="03F9D789" w:rsidR="00B85369" w:rsidRPr="00B85369" w:rsidRDefault="00F95300" w:rsidP="00F95300">
      <w:pPr>
        <w:pStyle w:val="Heading3"/>
        <w:rPr>
          <w:sz w:val="26"/>
        </w:rPr>
      </w:pPr>
      <w:bookmarkStart w:id="45" w:name="_Toc190349152"/>
      <w:r>
        <w:t xml:space="preserve">Các </w:t>
      </w:r>
      <w:r w:rsidR="001A442A">
        <w:t>phương pháp</w:t>
      </w:r>
      <w:r>
        <w:t xml:space="preserve"> giảm thiểu DDOS trong mạng S</w:t>
      </w:r>
      <w:r w:rsidR="001E4AEA">
        <w:t>DN</w:t>
      </w:r>
      <w:bookmarkEnd w:id="45"/>
    </w:p>
    <w:p w14:paraId="0ED2DD15" w14:textId="4F4CD016" w:rsidR="00665C8F" w:rsidRPr="00E313A1" w:rsidRDefault="00B85369" w:rsidP="00AE55EF">
      <w:pPr>
        <w:pStyle w:val="Nidungvnbn"/>
        <w:jc w:val="center"/>
      </w:pPr>
      <w:r w:rsidRPr="00EE1F63">
        <w:rPr>
          <w:noProof/>
        </w:rPr>
        <w:drawing>
          <wp:inline distT="0" distB="0" distL="0" distR="0" wp14:anchorId="0C17462C" wp14:editId="1241F039">
            <wp:extent cx="5801892" cy="3512128"/>
            <wp:effectExtent l="0" t="0" r="8890" b="0"/>
            <wp:docPr id="54788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88403" name=""/>
                    <pic:cNvPicPr/>
                  </pic:nvPicPr>
                  <pic:blipFill rotWithShape="1">
                    <a:blip r:embed="rId29"/>
                    <a:srcRect t="2680"/>
                    <a:stretch/>
                  </pic:blipFill>
                  <pic:spPr bwMode="auto">
                    <a:xfrm>
                      <a:off x="0" y="0"/>
                      <a:ext cx="5816509" cy="3520976"/>
                    </a:xfrm>
                    <a:prstGeom prst="rect">
                      <a:avLst/>
                    </a:prstGeom>
                    <a:ln>
                      <a:noFill/>
                    </a:ln>
                    <a:extLst>
                      <a:ext uri="{53640926-AAD7-44D8-BBD7-CCE9431645EC}">
                        <a14:shadowObscured xmlns:a14="http://schemas.microsoft.com/office/drawing/2010/main"/>
                      </a:ext>
                    </a:extLst>
                  </pic:spPr>
                </pic:pic>
              </a:graphicData>
            </a:graphic>
          </wp:inline>
        </w:drawing>
      </w:r>
    </w:p>
    <w:p w14:paraId="4C5AE9F3" w14:textId="1BE29A80" w:rsidR="001A442A" w:rsidRDefault="001A442A" w:rsidP="001A442A">
      <w:pPr>
        <w:pStyle w:val="Caption"/>
      </w:pPr>
      <w:bookmarkStart w:id="46" w:name="_Toc190347708"/>
      <w:bookmarkStart w:id="47" w:name="_Toc190703300"/>
      <w:r w:rsidRPr="001A442A">
        <w:t>Hình 2.</w:t>
      </w:r>
      <w:r w:rsidR="006C2F87">
        <w:t>1</w:t>
      </w:r>
      <w:r w:rsidR="00665C8F">
        <w:t>0</w:t>
      </w:r>
      <w:r w:rsidRPr="001A442A">
        <w:t xml:space="preserve"> Các phương pháp giảm thiểu DDOS trong mạng SDN</w:t>
      </w:r>
      <w:bookmarkEnd w:id="46"/>
      <w:bookmarkEnd w:id="47"/>
    </w:p>
    <w:p w14:paraId="3F63E6F3" w14:textId="7F223A2D" w:rsidR="00665C8F" w:rsidRPr="00665C8F" w:rsidRDefault="00665C8F" w:rsidP="00665C8F">
      <w:pPr>
        <w:pStyle w:val="Nidungvnbn"/>
        <w:rPr>
          <w:color w:val="000000" w:themeColor="text1"/>
        </w:rPr>
      </w:pPr>
      <w:hyperlink r:id="rId30" w:history="1">
        <w:r w:rsidRPr="00665C8F">
          <w:rPr>
            <w:rStyle w:val="Hyperlink"/>
            <w:color w:val="000000" w:themeColor="text1"/>
            <w:u w:val="none"/>
          </w:rPr>
          <w:t xml:space="preserve">(Nguồn:Karnani, S., &amp; Shakya, H. K. (2022). Hình ảnh từ </w:t>
        </w:r>
        <w:r w:rsidRPr="00665C8F">
          <w:rPr>
            <w:rStyle w:val="Hyperlink"/>
            <w:i/>
            <w:iCs/>
            <w:color w:val="000000" w:themeColor="text1"/>
            <w:u w:val="none"/>
          </w:rPr>
          <w:t>Mitigation strategies for distributed denial of service (DDoS) in SDN: A survey and taxonomy</w:t>
        </w:r>
        <w:r w:rsidRPr="00665C8F">
          <w:rPr>
            <w:rStyle w:val="Hyperlink"/>
            <w:color w:val="000000" w:themeColor="text1"/>
            <w:u w:val="none"/>
          </w:rPr>
          <w:t xml:space="preserve">. </w:t>
        </w:r>
        <w:r w:rsidRPr="00665C8F">
          <w:rPr>
            <w:rStyle w:val="Hyperlink"/>
            <w:i/>
            <w:iCs/>
            <w:color w:val="000000" w:themeColor="text1"/>
            <w:u w:val="none"/>
          </w:rPr>
          <w:t>Information Security Journal: A Global Perspective, 32</w:t>
        </w:r>
        <w:r w:rsidRPr="00665C8F">
          <w:rPr>
            <w:rStyle w:val="Hyperlink"/>
            <w:color w:val="000000" w:themeColor="text1"/>
            <w:u w:val="none"/>
          </w:rPr>
          <w:t>(4), 1-25.)</w:t>
        </w:r>
      </w:hyperlink>
    </w:p>
    <w:p w14:paraId="65EBC593" w14:textId="1996EF43" w:rsidR="005D2BDC" w:rsidRDefault="007C6C1A" w:rsidP="005D2BDC">
      <w:pPr>
        <w:pStyle w:val="Nidungvnbn"/>
      </w:pPr>
      <w:r>
        <w:lastRenderedPageBreak/>
        <w:t xml:space="preserve">Có rất nhiều phương pháp được </w:t>
      </w:r>
      <w:r w:rsidR="00AA7DC3">
        <w:t>dùng</w:t>
      </w:r>
      <w:r>
        <w:t xml:space="preserve"> để phòng chống DDOS, mỗi tầng trong mạng SDN sẽ có các phương pháp khác nhau. Sau đây là một số phương pháp tại từng tầng:</w:t>
      </w:r>
    </w:p>
    <w:p w14:paraId="6C2036C2" w14:textId="77777777" w:rsidR="005D2BDC" w:rsidRPr="0066388E" w:rsidRDefault="005D2BDC" w:rsidP="005D2BDC">
      <w:pPr>
        <w:pStyle w:val="Nidungvnbn"/>
        <w:numPr>
          <w:ilvl w:val="0"/>
          <w:numId w:val="45"/>
        </w:numPr>
        <w:rPr>
          <w:b/>
          <w:bCs/>
        </w:rPr>
      </w:pPr>
      <w:r w:rsidRPr="0066388E">
        <w:rPr>
          <w:b/>
          <w:bCs/>
        </w:rPr>
        <w:t>Lớp Ứng Dụng (Application Plane)</w:t>
      </w:r>
    </w:p>
    <w:p w14:paraId="42E55A3B" w14:textId="77777777" w:rsidR="005D2BDC" w:rsidRDefault="005D2BDC" w:rsidP="005D2BDC">
      <w:pPr>
        <w:pStyle w:val="Nidungvnbn"/>
        <w:numPr>
          <w:ilvl w:val="0"/>
          <w:numId w:val="48"/>
        </w:numPr>
      </w:pPr>
      <w:r>
        <w:t>Chặn kết nối độc hại: Các địa chỉ IP có lịch sử thực hiện hành vi bất thường hoặc gây ra lưu lượng đáng ngờ sẽ bị ngăn chặn, giúp giảm thiểu rủi ro từ các nguồn tấn công đã biết.</w:t>
      </w:r>
    </w:p>
    <w:p w14:paraId="73C36D4F" w14:textId="77777777" w:rsidR="005D2BDC" w:rsidRPr="005D2BDC" w:rsidRDefault="005D2BDC" w:rsidP="005D2BDC">
      <w:pPr>
        <w:pStyle w:val="Nidungvnbn"/>
        <w:numPr>
          <w:ilvl w:val="0"/>
          <w:numId w:val="48"/>
        </w:numPr>
      </w:pPr>
      <w:r w:rsidRPr="005D2BDC">
        <w:t>Tích hợp xác thực nhiều lớp: Việc yêu cầu người dùng trải qua nhiều bước xác thực sẽ giúp nâng cao độ an toàn, đặc biệt đối với các hệ thống quan trọng.</w:t>
      </w:r>
    </w:p>
    <w:p w14:paraId="2B4574C6" w14:textId="77777777" w:rsidR="005D2BDC" w:rsidRPr="005D2BDC" w:rsidRDefault="005D2BDC" w:rsidP="005D2BDC">
      <w:pPr>
        <w:pStyle w:val="Nidungvnbn"/>
        <w:numPr>
          <w:ilvl w:val="0"/>
          <w:numId w:val="48"/>
        </w:numPr>
      </w:pPr>
      <w:r w:rsidRPr="005D2BDC">
        <w:t>Ảo hóa chức năng mạng (NFV - Network Function Virtualization): Việc triển khai linh hoạt các tính năng bảo mật như tường lửa và cân bằng tải giúp cải thiện khả năng chống chịu trước các cuộc tấn công quy mô lớn.</w:t>
      </w:r>
    </w:p>
    <w:p w14:paraId="229D9A30" w14:textId="77777777" w:rsidR="005D2BDC" w:rsidRPr="005D2BDC" w:rsidRDefault="005D2BDC" w:rsidP="005D2BDC">
      <w:pPr>
        <w:pStyle w:val="Nidungvnbn"/>
        <w:numPr>
          <w:ilvl w:val="0"/>
          <w:numId w:val="48"/>
        </w:numPr>
      </w:pPr>
      <w:r w:rsidRPr="005D2BDC">
        <w:t>Chiến lược phòng thủ mục tiêu di động (MTD - Moving Target Defense): Bằng cách thay đổi liên tục cấu hình mạng như địa chỉ IP và cổng kết nối, hệ thống sẽ khiến kẻ tấn công khó xác định mục tiêu cụ thể.</w:t>
      </w:r>
    </w:p>
    <w:p w14:paraId="1330D724" w14:textId="77777777" w:rsidR="005D2BDC" w:rsidRPr="005D2BDC" w:rsidRDefault="005D2BDC" w:rsidP="005D2BDC">
      <w:pPr>
        <w:pStyle w:val="Nidungvnbn"/>
        <w:numPr>
          <w:ilvl w:val="0"/>
          <w:numId w:val="48"/>
        </w:numPr>
      </w:pPr>
      <w:r w:rsidRPr="005D2BDC">
        <w:t>Hệ thống danh tiếng (Reputation System): Theo dõi và đánh giá danh tiếng của các nguồn lưu lượng để xác định những nguồn tiềm ẩn nguy cơ.</w:t>
      </w:r>
    </w:p>
    <w:p w14:paraId="7366B1FB" w14:textId="3C47FE52" w:rsidR="0066388E" w:rsidRPr="005D2BDC" w:rsidRDefault="005D2BDC" w:rsidP="00BC2F6B">
      <w:pPr>
        <w:pStyle w:val="Nidungvnbn"/>
        <w:numPr>
          <w:ilvl w:val="0"/>
          <w:numId w:val="48"/>
        </w:numPr>
      </w:pPr>
      <w:r w:rsidRPr="005D2BDC">
        <w:t>Hợp tác với bên thứ ba (Third-Party Mitigation Services): Sử dụng dịch vụ bảo vệ từ các nhà cung cấp chuyên nghiệp giúp tăng cường khả năng phát hiện và xử lý các cuộc tấn công phức tạp.</w:t>
      </w:r>
    </w:p>
    <w:p w14:paraId="73A096F8" w14:textId="77777777" w:rsidR="0066388E" w:rsidRPr="00BC2F6B" w:rsidRDefault="0066388E" w:rsidP="0066388E">
      <w:pPr>
        <w:pStyle w:val="Nidungvnbn"/>
        <w:numPr>
          <w:ilvl w:val="0"/>
          <w:numId w:val="45"/>
        </w:numPr>
        <w:rPr>
          <w:b/>
          <w:bCs/>
        </w:rPr>
      </w:pPr>
      <w:r w:rsidRPr="00BC2F6B">
        <w:rPr>
          <w:b/>
          <w:bCs/>
        </w:rPr>
        <w:t>Lớp Điều Khiển (Control Plane)</w:t>
      </w:r>
    </w:p>
    <w:p w14:paraId="50A26DA6" w14:textId="77777777" w:rsidR="0066388E" w:rsidRDefault="0066388E" w:rsidP="0066388E">
      <w:pPr>
        <w:pStyle w:val="Nidungvnbn"/>
        <w:numPr>
          <w:ilvl w:val="1"/>
          <w:numId w:val="45"/>
        </w:numPr>
      </w:pPr>
      <w:r>
        <w:t>Quản lý bộ điều khiển hiệu quả: Áp dụng các thuật toán lập lịch giúp tối ưu hóa việc xử lý yêu cầu, tránh tình trạng quá tải bộ điều khiển.</w:t>
      </w:r>
    </w:p>
    <w:p w14:paraId="0255541F" w14:textId="77777777" w:rsidR="0066388E" w:rsidRDefault="0066388E" w:rsidP="0066388E">
      <w:pPr>
        <w:pStyle w:val="Nidungvnbn"/>
        <w:numPr>
          <w:ilvl w:val="1"/>
          <w:numId w:val="45"/>
        </w:numPr>
      </w:pPr>
      <w:r>
        <w:t>Mở rộng tài nguyên động: Khi lưu lượng tấn công tăng cao, hệ thống có thể mở rộng băng thông hoặc bổ sung máy chủ để duy trì hiệu suất.</w:t>
      </w:r>
    </w:p>
    <w:p w14:paraId="1E88E26F" w14:textId="77777777" w:rsidR="0066388E" w:rsidRDefault="0066388E" w:rsidP="0066388E">
      <w:pPr>
        <w:pStyle w:val="Nidungvnbn"/>
        <w:numPr>
          <w:ilvl w:val="1"/>
          <w:numId w:val="45"/>
        </w:numPr>
      </w:pPr>
      <w:r>
        <w:lastRenderedPageBreak/>
        <w:t>Phân tích mẫu dựa trên thời gian: Xác định các hành vi bất thường bằng cách theo dõi sự thay đổi của lưu lượng mạng theo từng giai đoạn.</w:t>
      </w:r>
    </w:p>
    <w:p w14:paraId="71BCDC09" w14:textId="0281EA78" w:rsidR="00BC2F6B" w:rsidRDefault="0066388E" w:rsidP="005D26DA">
      <w:pPr>
        <w:pStyle w:val="Nidungvnbn"/>
        <w:numPr>
          <w:ilvl w:val="1"/>
          <w:numId w:val="45"/>
        </w:numPr>
      </w:pPr>
      <w:r>
        <w:t>Ứng dụng học máy (Machine Learning): Các thuật toán như SVM, KNN, K-Means Clustering giúp phát hiện các đặc điểm bất thường trong lưu lượng mạng, từ đó phân loại và ngăn chặn tấn công hiệu quả hơn.</w:t>
      </w:r>
    </w:p>
    <w:p w14:paraId="53DE7F31" w14:textId="1729112E" w:rsidR="00BC2F6B" w:rsidRPr="00280CE4" w:rsidRDefault="00BC2F6B" w:rsidP="00280CE4">
      <w:pPr>
        <w:pStyle w:val="Nidungvnbn"/>
        <w:numPr>
          <w:ilvl w:val="0"/>
          <w:numId w:val="45"/>
        </w:numPr>
        <w:rPr>
          <w:b/>
          <w:bCs/>
        </w:rPr>
      </w:pPr>
      <w:r w:rsidRPr="00BC2F6B">
        <w:rPr>
          <w:b/>
          <w:bCs/>
        </w:rPr>
        <w:t>Lớp Dữ Liệu (Data Plane)</w:t>
      </w:r>
    </w:p>
    <w:p w14:paraId="19C26175" w14:textId="77777777" w:rsidR="00BC2F6B" w:rsidRDefault="00BC2F6B" w:rsidP="005D26DA">
      <w:pPr>
        <w:pStyle w:val="Nidungvnbn"/>
        <w:numPr>
          <w:ilvl w:val="0"/>
          <w:numId w:val="52"/>
        </w:numPr>
      </w:pPr>
      <w:r>
        <w:t>Áp dụng quy tắc lọc luồng (Flow-Rule Based Mitigation): Thiết lập quy tắc nhằm xác định, chặn hoặc chuyển hướng lưu lượng có dấu hiệu tấn công.</w:t>
      </w:r>
    </w:p>
    <w:p w14:paraId="51217322" w14:textId="77777777" w:rsidR="00BC2F6B" w:rsidRDefault="00BC2F6B" w:rsidP="005D26DA">
      <w:pPr>
        <w:pStyle w:val="Nidungvnbn"/>
        <w:numPr>
          <w:ilvl w:val="0"/>
          <w:numId w:val="52"/>
        </w:numPr>
      </w:pPr>
      <w:r>
        <w:t>Cơ chế giới hạn thời gian (Timeout Mechanisms): Đặt thời gian chờ cho các kết nối không hợp lệ để tránh tình trạng tiêu tốn tài nguyên không cần thiết.</w:t>
      </w:r>
    </w:p>
    <w:p w14:paraId="0B4AD0F2" w14:textId="77777777" w:rsidR="00BC2F6B" w:rsidRDefault="00BC2F6B" w:rsidP="005D26DA">
      <w:pPr>
        <w:pStyle w:val="Nidungvnbn"/>
        <w:numPr>
          <w:ilvl w:val="0"/>
          <w:numId w:val="52"/>
        </w:numPr>
      </w:pPr>
      <w:r>
        <w:t>Chặn truy cập vào các cổng dễ bị tấn công: Hạn chế hoặc đóng các cổng không cần thiết để giảm thiểu nguy cơ khai thác lỗ hổng.</w:t>
      </w:r>
    </w:p>
    <w:p w14:paraId="237F4B87" w14:textId="5881FD75" w:rsidR="00B26EBB" w:rsidRDefault="00BC2F6B" w:rsidP="00F2217E">
      <w:pPr>
        <w:pStyle w:val="Nidungvnbn"/>
        <w:numPr>
          <w:ilvl w:val="0"/>
          <w:numId w:val="52"/>
        </w:numPr>
      </w:pPr>
      <w:r>
        <w:t>Hệ thống honeypot: Dùng các hệ thống giả lập để thu hút và nghiên cứu hành vi của kẻ tấn công, từ đó nâng cao khả năng phòng vệ.</w:t>
      </w:r>
    </w:p>
    <w:p w14:paraId="64E6803D" w14:textId="050B7474" w:rsidR="00B26EBB" w:rsidRPr="00B26EBB" w:rsidRDefault="00B26EBB" w:rsidP="00B26EBB">
      <w:pPr>
        <w:pStyle w:val="Nidungvnbn"/>
        <w:numPr>
          <w:ilvl w:val="0"/>
          <w:numId w:val="57"/>
        </w:numPr>
        <w:rPr>
          <w:b/>
          <w:bCs/>
        </w:rPr>
      </w:pPr>
      <w:r w:rsidRPr="00B26EBB">
        <w:rPr>
          <w:b/>
          <w:bCs/>
        </w:rPr>
        <w:t>Giao Diện Truyền Thông (Communication Interfaces)</w:t>
      </w:r>
    </w:p>
    <w:p w14:paraId="66A907B1" w14:textId="77777777" w:rsidR="00B26EBB" w:rsidRDefault="00B26EBB" w:rsidP="00B26EBB">
      <w:pPr>
        <w:pStyle w:val="Nidungvnbn"/>
        <w:numPr>
          <w:ilvl w:val="1"/>
          <w:numId w:val="58"/>
        </w:numPr>
      </w:pPr>
      <w:r>
        <w:t>Lọc luồng dữ liệu và gói tin: Xác định và loại bỏ lưu lượng không mong muốn dựa trên các quy tắc bảo mật đã thiết lập.</w:t>
      </w:r>
    </w:p>
    <w:p w14:paraId="7D98F04E" w14:textId="77777777" w:rsidR="00B26EBB" w:rsidRDefault="00B26EBB" w:rsidP="00B26EBB">
      <w:pPr>
        <w:pStyle w:val="Nidungvnbn"/>
        <w:numPr>
          <w:ilvl w:val="1"/>
          <w:numId w:val="58"/>
        </w:numPr>
      </w:pPr>
      <w:r>
        <w:t>Giới hạn tốc độ (Rate Limiting): Điều chỉnh mức độ lưu lượng từ một nguồn cụ thể nhằm ngăn chặn tình trạng tắc nghẽn do tấn công.</w:t>
      </w:r>
    </w:p>
    <w:p w14:paraId="6F393936" w14:textId="00A5075B" w:rsidR="00280CE4" w:rsidRDefault="00B26EBB" w:rsidP="00073BEC">
      <w:pPr>
        <w:pStyle w:val="Nidungvnbn"/>
        <w:numPr>
          <w:ilvl w:val="1"/>
          <w:numId w:val="58"/>
        </w:numPr>
      </w:pPr>
      <w:r>
        <w:t>Chuyển hướng lưu lượng (Re-routing/Directing): Điều hướng dữ liệu ra khỏi khu vực bị tấn công để giảm áp lực lên hệ thống mục tiêu.</w:t>
      </w:r>
    </w:p>
    <w:p w14:paraId="26CACEF9" w14:textId="780D0FE5" w:rsidR="00073BEC" w:rsidRDefault="00073BEC" w:rsidP="00073BEC">
      <w:pPr>
        <w:pStyle w:val="Heading2"/>
        <w:rPr>
          <w:lang w:val="en-US"/>
        </w:rPr>
      </w:pPr>
      <w:bookmarkStart w:id="48" w:name="_Toc190349153"/>
      <w:r>
        <w:t xml:space="preserve">Phương pháp phát hiện DDOS sử dụng </w:t>
      </w:r>
      <w:r>
        <w:rPr>
          <w:lang w:val="en-US"/>
        </w:rPr>
        <w:t>M</w:t>
      </w:r>
      <w:r>
        <w:t xml:space="preserve">achine </w:t>
      </w:r>
      <w:r>
        <w:rPr>
          <w:lang w:val="en-US"/>
        </w:rPr>
        <w:t>L</w:t>
      </w:r>
      <w:r>
        <w:t>earning</w:t>
      </w:r>
      <w:bookmarkEnd w:id="48"/>
    </w:p>
    <w:p w14:paraId="70A58D80" w14:textId="369A84BF" w:rsidR="00F04F26" w:rsidRPr="00F04F26" w:rsidRDefault="00F04F26" w:rsidP="00F04F26">
      <w:pPr>
        <w:pStyle w:val="Nidungvnbn"/>
      </w:pPr>
      <w:r w:rsidRPr="00F04F26">
        <w:t xml:space="preserve">Trong lĩnh vực phát hiện tấn công DDoS, học máy là một trong </w:t>
      </w:r>
      <w:r w:rsidR="00437D5E">
        <w:t>các</w:t>
      </w:r>
      <w:r w:rsidRPr="00F04F26">
        <w:t xml:space="preserve"> phương pháp hiệu quả để phân tích và xác định các mẫu lưu lượng bất thường. Có nhiều cách tiếp cận khác nhau, bao gồm học có giám sát (Supervised Learning), học không giám </w:t>
      </w:r>
      <w:r w:rsidRPr="00F04F26">
        <w:lastRenderedPageBreak/>
        <w:t xml:space="preserve">sát (Unsupervised Learning), học tăng cường (Reinforcement Learning) và học sâu (Deep Learning), mỗi phương pháp có ưu điểm riêng trong việc xử lý dữ liệu mạng. </w:t>
      </w:r>
    </w:p>
    <w:p w14:paraId="16F2C2ED" w14:textId="7C881565" w:rsidR="00F04F26" w:rsidRPr="00F04F26" w:rsidRDefault="00F04F26" w:rsidP="00F04F26">
      <w:pPr>
        <w:pStyle w:val="Nidungvnbn"/>
      </w:pPr>
      <w:r>
        <w:t xml:space="preserve"> </w:t>
      </w:r>
    </w:p>
    <w:p w14:paraId="4D4B45B6" w14:textId="135DFD6C" w:rsidR="0039765A" w:rsidRDefault="00D05622" w:rsidP="00374E66">
      <w:pPr>
        <w:pStyle w:val="Nidungvnbn"/>
        <w:jc w:val="center"/>
      </w:pPr>
      <w:r>
        <w:rPr>
          <w:noProof/>
        </w:rPr>
        <w:drawing>
          <wp:inline distT="0" distB="0" distL="0" distR="0" wp14:anchorId="17CFD933" wp14:editId="2FF27974">
            <wp:extent cx="5521031" cy="3636818"/>
            <wp:effectExtent l="0" t="0" r="3810" b="1905"/>
            <wp:docPr id="892766940" name="Picture 1" descr="Applsci 13 03183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13 03183 g0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7660" cy="3700470"/>
                    </a:xfrm>
                    <a:prstGeom prst="rect">
                      <a:avLst/>
                    </a:prstGeom>
                    <a:noFill/>
                    <a:ln>
                      <a:noFill/>
                    </a:ln>
                  </pic:spPr>
                </pic:pic>
              </a:graphicData>
            </a:graphic>
          </wp:inline>
        </w:drawing>
      </w:r>
    </w:p>
    <w:p w14:paraId="30271232" w14:textId="475CB468" w:rsidR="00866826" w:rsidRPr="0039765A" w:rsidRDefault="00866826" w:rsidP="007B3E9A">
      <w:pPr>
        <w:pStyle w:val="Caption"/>
      </w:pPr>
      <w:bookmarkStart w:id="49" w:name="_Toc190347709"/>
      <w:bookmarkStart w:id="50" w:name="_Toc190703301"/>
      <w:r>
        <w:t>Hình 2.</w:t>
      </w:r>
      <w:r w:rsidR="006C2F87">
        <w:t>1</w:t>
      </w:r>
      <w:r w:rsidR="00665C8F">
        <w:t>1</w:t>
      </w:r>
      <w:r>
        <w:t xml:space="preserve"> Các phương pháp Machine Learning phát hiện DDOS</w:t>
      </w:r>
      <w:bookmarkEnd w:id="49"/>
      <w:bookmarkEnd w:id="50"/>
    </w:p>
    <w:p w14:paraId="2AF8006B" w14:textId="36F62862" w:rsidR="00280CE4" w:rsidRPr="003F2243" w:rsidRDefault="003F2243" w:rsidP="00280CE4">
      <w:pPr>
        <w:pStyle w:val="Nidungvnbn"/>
        <w:rPr>
          <w:color w:val="000000" w:themeColor="text1"/>
        </w:rPr>
      </w:pPr>
      <w:hyperlink r:id="rId32" w:history="1">
        <w:r w:rsidRPr="003F2243">
          <w:rPr>
            <w:rStyle w:val="Hyperlink"/>
            <w:color w:val="000000" w:themeColor="text1"/>
            <w:u w:val="none"/>
          </w:rPr>
          <w:t xml:space="preserve">(Nguồn: Ali, T. E., Chong, Y. W., &amp; Manickam, S. (2023). Machine learning techniques to detect a DDoS attack in SDN: A systematic review. </w:t>
        </w:r>
        <w:r w:rsidRPr="003F2243">
          <w:rPr>
            <w:rStyle w:val="Hyperlink"/>
            <w:i/>
            <w:iCs/>
            <w:color w:val="000000" w:themeColor="text1"/>
            <w:u w:val="none"/>
          </w:rPr>
          <w:t>Applied Sciences, 13</w:t>
        </w:r>
        <w:r w:rsidRPr="003F2243">
          <w:rPr>
            <w:rStyle w:val="Hyperlink"/>
            <w:color w:val="000000" w:themeColor="text1"/>
            <w:u w:val="none"/>
          </w:rPr>
          <w:t>(5), 3183.)</w:t>
        </w:r>
      </w:hyperlink>
    </w:p>
    <w:p w14:paraId="1365D7BC" w14:textId="0B6CEBCB" w:rsidR="00280CE4" w:rsidRDefault="00A24261" w:rsidP="00280CE4">
      <w:pPr>
        <w:pStyle w:val="Nidungvnbn"/>
      </w:pPr>
      <w:r w:rsidRPr="00F04F26">
        <w:t xml:space="preserve">Trong </w:t>
      </w:r>
      <w:r>
        <w:t>bài báo cáo này</w:t>
      </w:r>
      <w:r w:rsidRPr="00F04F26">
        <w:t>, lựa chọn học có giám sát (Supervised Learning) và áp dụng các thuật toán Logistic Regression, Decision Tree, K-Nearest Neighbors (KNN) và Support Vector Machine (SVM). Những thuật toán này có khả năng phân loại lưu lượng mạng thành hai nhóm: hợp lệ và độc hại, từ đó hỗ trợ phát hiện và ngăn chặn tấn công DDoS một cách hiệu quả.</w:t>
      </w:r>
      <w:r>
        <w:t xml:space="preserve"> </w:t>
      </w:r>
    </w:p>
    <w:p w14:paraId="172684D7" w14:textId="6B1426C3" w:rsidR="002B67C0" w:rsidRDefault="002B67C0" w:rsidP="002B67C0">
      <w:pPr>
        <w:pStyle w:val="Heading3"/>
      </w:pPr>
      <w:bookmarkStart w:id="51" w:name="_Toc190349154"/>
      <w:r>
        <w:t>L</w:t>
      </w:r>
      <w:r w:rsidRPr="002B67C0">
        <w:t xml:space="preserve">ogistic </w:t>
      </w:r>
      <w:r>
        <w:t>R</w:t>
      </w:r>
      <w:r w:rsidRPr="002B67C0">
        <w:t>egression</w:t>
      </w:r>
      <w:bookmarkEnd w:id="51"/>
    </w:p>
    <w:p w14:paraId="5BE778C0" w14:textId="0BB23B1C" w:rsidR="00CE35A0" w:rsidRDefault="009856C6" w:rsidP="003460D9">
      <w:pPr>
        <w:pStyle w:val="Heading4"/>
      </w:pPr>
      <w:bookmarkStart w:id="52" w:name="_Toc190349155"/>
      <w:r>
        <w:t xml:space="preserve">Giới thiệu </w:t>
      </w:r>
      <w:r w:rsidRPr="009856C6">
        <w:t>Logistic Regression</w:t>
      </w:r>
      <w:bookmarkEnd w:id="52"/>
    </w:p>
    <w:p w14:paraId="7AAEBC87" w14:textId="1C838B98" w:rsidR="00CC6B1B" w:rsidRPr="00CC6B1B" w:rsidRDefault="00CC6B1B" w:rsidP="00CC6B1B">
      <w:pPr>
        <w:pStyle w:val="Nidungvnbn"/>
      </w:pPr>
      <w:r w:rsidRPr="00CC6B1B">
        <w:lastRenderedPageBreak/>
        <w:t>Logistic Regression là một mô hình phân loại nhị phân phổ biến trong học máy, được sử dụng để phân loại dữ liệu thành hai lớp, ví dụ như "tấn công" và "hợp lệ" (không tấn công). Mô hình này sử dụng một hàm hồi quy tuyến tính kết hợp với hàm sigmoid để chuyển đầu ra thành xác suất, sau đó dự đoán xem mẫu có thuộc lớp tấn công hay không. Sự phân loại được xác định dựa trên một ngưỡng xác suất.</w:t>
      </w:r>
    </w:p>
    <w:p w14:paraId="72EB1DDD" w14:textId="4FB24EF5" w:rsidR="00CC6B1B" w:rsidRDefault="009856C6" w:rsidP="00CC6B1B">
      <w:pPr>
        <w:pStyle w:val="Heading4"/>
      </w:pPr>
      <w:bookmarkStart w:id="53" w:name="_Toc190349156"/>
      <w:r>
        <w:t>Cách hoạt động</w:t>
      </w:r>
      <w:r w:rsidR="00842563" w:rsidRPr="00842563">
        <w:t xml:space="preserve"> </w:t>
      </w:r>
      <w:r w:rsidR="00842563">
        <w:t>của</w:t>
      </w:r>
      <w:r>
        <w:t xml:space="preserve"> </w:t>
      </w:r>
      <w:r w:rsidRPr="009856C6">
        <w:t>Logistic Regression</w:t>
      </w:r>
      <w:bookmarkEnd w:id="53"/>
    </w:p>
    <w:p w14:paraId="33D6093C" w14:textId="77777777" w:rsidR="00005918" w:rsidRPr="001B5249" w:rsidRDefault="00CC6B1B" w:rsidP="00A723ED">
      <w:pPr>
        <w:pStyle w:val="Nidungvnbn"/>
        <w:numPr>
          <w:ilvl w:val="0"/>
          <w:numId w:val="75"/>
        </w:numPr>
      </w:pPr>
      <w:r w:rsidRPr="001B5249">
        <w:t>Xây dựng mô hình:</w:t>
      </w:r>
    </w:p>
    <w:p w14:paraId="7450C4A3" w14:textId="707790D0" w:rsidR="00CC6B1B" w:rsidRPr="000501BD" w:rsidRDefault="00CC6B1B" w:rsidP="000501BD">
      <w:pPr>
        <w:pStyle w:val="Nidungvnbn"/>
      </w:pPr>
      <w:r w:rsidRPr="000501BD">
        <w:t xml:space="preserve">Mô hình nhận vào một vector các đặc trưng  </w:t>
      </w:r>
      <m:oMath>
        <m:r>
          <m:rPr>
            <m:sty m:val="b"/>
          </m:rP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Pr="000501BD">
        <w:t xml:space="preserve">] và tính toán tổng trọng số của chúng cùng với độ lệch </w:t>
      </w:r>
      <m:oMath>
        <m:r>
          <w:rPr>
            <w:rFonts w:ascii="Cambria Math" w:hAnsi="Cambria Math"/>
          </w:rPr>
          <m:t>b</m:t>
        </m:r>
      </m:oMath>
      <w:r w:rsidRPr="000501BD">
        <w:t xml:space="preserve"> để tạo ra một giá trị </w:t>
      </w:r>
      <m:oMath>
        <m:r>
          <w:rPr>
            <w:rFonts w:ascii="Cambria Math" w:hAnsi="Cambria Math"/>
          </w:rPr>
          <m:t>z</m:t>
        </m:r>
      </m:oMath>
      <w:r w:rsidRPr="000501BD">
        <w:t>. Công thức tính toán này như sau:</w:t>
      </w:r>
    </w:p>
    <w:p w14:paraId="0955F2B2" w14:textId="2D088F83" w:rsidR="00CC6B1B" w:rsidRPr="00CC6B1B" w:rsidRDefault="00CC6B1B" w:rsidP="00CC6B1B">
      <w:pPr>
        <w:pStyle w:val="Nidungvnbn"/>
        <w:jc w:val="left"/>
        <w:rPr>
          <w:rFonts w:eastAsiaTheme="minorEastAsia"/>
        </w:rPr>
      </w:pPr>
      <m:oMathPara>
        <m:oMath>
          <m:r>
            <w:rPr>
              <w:rFonts w:ascii="Cambria Math" w:hAnsi="Cambria Math"/>
            </w:rPr>
            <m:t>z=</m:t>
          </m:r>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+b</m:t>
          </m:r>
        </m:oMath>
      </m:oMathPara>
    </w:p>
    <w:p w14:paraId="4D1F75C6" w14:textId="43C5523E" w:rsidR="00CC6B1B" w:rsidRPr="00CC6B1B" w:rsidRDefault="00000000" w:rsidP="00CC6B1B">
      <w:pPr>
        <w:pStyle w:val="Nidungvnbn"/>
      </w:pP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oMath>
      <w:r w:rsidR="00CC6B1B" w:rsidRPr="00CC6B1B">
        <w:t xml:space="preserve"> </w:t>
      </w:r>
      <w:r w:rsidR="008E782A">
        <w:t xml:space="preserve">: </w:t>
      </w:r>
      <w:r w:rsidR="00CC6B1B" w:rsidRPr="00CC6B1B">
        <w:t xml:space="preserve">Tính toán tích vô hướng giữa vector trọng số </w:t>
      </w:r>
      <m:oMath>
        <m:r>
          <m:rPr>
            <m:sty m:val="b"/>
          </m:rPr>
          <w:rPr>
            <w:rFonts w:ascii="Cambria Math" w:hAnsi="Cambria Math"/>
          </w:rPr>
          <m:t>w</m:t>
        </m:r>
      </m:oMath>
      <w:r w:rsidR="00005918" w:rsidRPr="00005918">
        <w:t xml:space="preserve"> </w:t>
      </w:r>
      <w:r w:rsidR="00CC6B1B" w:rsidRPr="00CC6B1B">
        <w:t xml:space="preserve">và vector đặc trưng </w:t>
      </w:r>
      <m:oMath>
        <m:r>
          <m:rPr>
            <m:sty m:val="b"/>
          </m:rPr>
          <w:rPr>
            <w:rFonts w:ascii="Cambria Math" w:hAnsi="Cambria Math"/>
          </w:rPr>
          <m:t>x</m:t>
        </m:r>
      </m:oMath>
      <w:r w:rsidR="00CC6B1B" w:rsidRPr="00CC6B1B">
        <w:t>.</w:t>
      </w:r>
    </w:p>
    <w:p w14:paraId="58E97342" w14:textId="4E4E27F0" w:rsidR="00CC6B1B" w:rsidRDefault="00CC6B1B" w:rsidP="00CC6B1B">
      <w:pPr>
        <w:pStyle w:val="Nidungvnbn"/>
        <w:ind w:firstLine="0"/>
        <w:jc w:val="left"/>
      </w:pPr>
      <w:r>
        <w:rPr>
          <w:rFonts w:eastAsiaTheme="minorEastAsia"/>
        </w:rPr>
        <w:t xml:space="preserve">           </w:t>
      </w:r>
      <m:oMath>
        <m:r>
          <w:rPr>
            <w:rFonts w:ascii="Cambria Math" w:hAnsi="Cambria Math"/>
          </w:rPr>
          <m:t>b</m:t>
        </m:r>
      </m:oMath>
      <w:r w:rsidRPr="00CC6B1B">
        <w:t xml:space="preserve"> </w:t>
      </w:r>
      <w:r w:rsidR="008E782A">
        <w:t xml:space="preserve">: </w:t>
      </w:r>
      <w:r w:rsidRPr="000501BD">
        <w:t>Là độ lệch, giúp dịch chuyển siêu phẳng phân chia giữa các lớp.</w:t>
      </w:r>
    </w:p>
    <w:p w14:paraId="648C5305" w14:textId="77777777" w:rsidR="00F22EFF" w:rsidRDefault="00FE2603" w:rsidP="00A723ED">
      <w:pPr>
        <w:pStyle w:val="Nidungvnbn"/>
        <w:numPr>
          <w:ilvl w:val="0"/>
          <w:numId w:val="76"/>
        </w:numPr>
        <w:jc w:val="left"/>
      </w:pPr>
      <w:r w:rsidRPr="00FE2603">
        <w:t>Hàm</w:t>
      </w:r>
      <w:r>
        <w:t xml:space="preserve"> </w:t>
      </w:r>
      <w:r w:rsidRPr="00FE2603">
        <w:t>sigmoid:</w:t>
      </w:r>
    </w:p>
    <w:p w14:paraId="38A22775" w14:textId="245B7D15" w:rsidR="007D3DCB" w:rsidRDefault="00F22EFF" w:rsidP="00B72C6A">
      <w:pPr>
        <w:pStyle w:val="Nidungvnbn"/>
        <w:ind w:left="720" w:firstLine="0"/>
        <w:jc w:val="left"/>
      </w:pPr>
      <w:r w:rsidRPr="000501BD">
        <w:t xml:space="preserve">Để chuyển giá trị </w:t>
      </w:r>
      <m:oMath>
        <m:r>
          <w:rPr>
            <w:rFonts w:ascii="Cambria Math" w:hAnsi="Cambria Math"/>
          </w:rPr>
          <m:t>z</m:t>
        </m:r>
      </m:oMath>
      <w:r w:rsidRPr="000501BD">
        <w:t xml:space="preserve"> thành xác suất, ta sử dụng hàm sigmoid:</w:t>
      </w:r>
    </w:p>
    <w:p w14:paraId="08FBC87D" w14:textId="77777777" w:rsidR="00F22EFF" w:rsidRPr="00FE2603" w:rsidRDefault="00F22EFF" w:rsidP="00F22EFF">
      <w:pPr>
        <w:pStyle w:val="Nidungvnbn"/>
        <w:ind w:left="720" w:firstLine="0"/>
        <w:jc w:val="left"/>
        <w:rPr>
          <w:rFonts w:eastAsiaTheme="minorEastAsia"/>
        </w:rPr>
      </w:pPr>
      <m:oMathPara>
        <m:oMath>
          <m:r>
            <w:rPr>
              <w:rFonts w:ascii="Cambria Math" w:hAnsi="Cambria Math"/>
            </w:rPr>
            <m:t>σ(z)=</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p w14:paraId="6AFCE25D" w14:textId="77E4A34C" w:rsidR="00F22EFF" w:rsidRPr="00C93991" w:rsidRDefault="00F22EFF" w:rsidP="00C93991">
      <w:pPr>
        <w:pStyle w:val="Nidungvnbn"/>
      </w:pPr>
      <w:r w:rsidRPr="00C93991">
        <w:t xml:space="preserve">Xác suất </w:t>
      </w:r>
      <m:oMath>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oMath>
      <w:r w:rsidRPr="00C93991">
        <w:t xml:space="preserve"> sẽ cho biết khả năng mẫu thuộc vào lớp tấn công (1) hoặc không tấn công (0).</w:t>
      </w:r>
    </w:p>
    <w:p w14:paraId="41D203A1" w14:textId="19598F20" w:rsidR="00F22EFF" w:rsidRDefault="00F22EFF" w:rsidP="00A723ED">
      <w:pPr>
        <w:pStyle w:val="Nidungvnbn"/>
        <w:numPr>
          <w:ilvl w:val="0"/>
          <w:numId w:val="77"/>
        </w:numPr>
        <w:jc w:val="left"/>
      </w:pPr>
      <w:r>
        <w:t>Phân loại:</w:t>
      </w:r>
    </w:p>
    <w:p w14:paraId="6F4E31D8" w14:textId="120FB416" w:rsidR="00FE2603" w:rsidRPr="000501BD" w:rsidRDefault="00F22EFF" w:rsidP="00A723ED">
      <w:pPr>
        <w:pStyle w:val="Nidungvnbn"/>
      </w:pPr>
      <w:r w:rsidRPr="007D3DCB">
        <w:t xml:space="preserve">Khi xác suất </w:t>
      </w:r>
      <m:oMath>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oMath>
      <w:r w:rsidRPr="007D3DCB">
        <w:t xml:space="preserve"> lớn hơn hoặc bằng 0.5, mẫu được phân loại là "tấn công". Ngược lại, nếu xác suất nhỏ hơn 0.5, mẫu được phân loại là "hợp lệ".</w:t>
      </w:r>
    </w:p>
    <w:p w14:paraId="21F00A08" w14:textId="3CE65C0B" w:rsidR="002B67C0" w:rsidRDefault="002B67C0" w:rsidP="002B67C0">
      <w:pPr>
        <w:pStyle w:val="Heading3"/>
      </w:pPr>
      <w:bookmarkStart w:id="54" w:name="_Toc190349157"/>
      <w:r>
        <w:t>D</w:t>
      </w:r>
      <w:r w:rsidRPr="002B67C0">
        <w:t xml:space="preserve">ecision </w:t>
      </w:r>
      <w:r>
        <w:t>T</w:t>
      </w:r>
      <w:r w:rsidRPr="002B67C0">
        <w:t>ree</w:t>
      </w:r>
      <w:bookmarkEnd w:id="54"/>
    </w:p>
    <w:p w14:paraId="09C457B4" w14:textId="78F24CDC" w:rsidR="009856C6" w:rsidRDefault="009856C6" w:rsidP="003460D9">
      <w:pPr>
        <w:pStyle w:val="Heading4"/>
      </w:pPr>
      <w:bookmarkStart w:id="55" w:name="_Toc190349158"/>
      <w:r>
        <w:t xml:space="preserve">Giới thiệu </w:t>
      </w:r>
      <w:r w:rsidR="00C74637" w:rsidRPr="00C74637">
        <w:t>Decision Tree</w:t>
      </w:r>
      <w:bookmarkEnd w:id="55"/>
    </w:p>
    <w:p w14:paraId="640ECC99" w14:textId="452A9CBB" w:rsidR="00A723ED" w:rsidRPr="00A723ED" w:rsidRDefault="00A723ED" w:rsidP="00A723ED">
      <w:pPr>
        <w:pStyle w:val="Nidungvnbn"/>
      </w:pPr>
      <w:r w:rsidRPr="00A723ED">
        <w:t>Decision Tree (Cây Quyết Định) là một thuật toán phân loại mạnh mẽ sử dụng cấu trúc cây để phân chia dữ liệu thành các nhóm nhỏ hơn. Mỗi nút trong cây đại diện cho một đặc trưng, và mỗi nhánh thể hiện các giá trị của đặc trưng đó. Mục tiêu là tạo ra một cây mà tại mỗi nút, các dữ liệu trong mỗi nhóm con đều đồng nhất về lớp.</w:t>
      </w:r>
    </w:p>
    <w:p w14:paraId="5D94DB3F" w14:textId="4AA4A5B6" w:rsidR="00A723ED" w:rsidRDefault="009856C6" w:rsidP="00A723ED">
      <w:pPr>
        <w:pStyle w:val="Heading4"/>
      </w:pPr>
      <w:bookmarkStart w:id="56" w:name="_Toc190349159"/>
      <w:r>
        <w:lastRenderedPageBreak/>
        <w:t xml:space="preserve">Cách hoạt động </w:t>
      </w:r>
      <w:r w:rsidR="00842563">
        <w:t>của</w:t>
      </w:r>
      <w:r w:rsidR="00842563" w:rsidRPr="00C74637">
        <w:t xml:space="preserve"> </w:t>
      </w:r>
      <w:r w:rsidR="00C74637" w:rsidRPr="00C74637">
        <w:t>Decision Tree</w:t>
      </w:r>
      <w:bookmarkEnd w:id="56"/>
    </w:p>
    <w:p w14:paraId="761C4CA7" w14:textId="7B96A715" w:rsidR="00A723ED" w:rsidRDefault="00A723ED" w:rsidP="00A723ED">
      <w:pPr>
        <w:pStyle w:val="Nidungvnbn"/>
        <w:numPr>
          <w:ilvl w:val="0"/>
          <w:numId w:val="57"/>
        </w:numPr>
      </w:pPr>
      <w:r w:rsidRPr="00A723ED">
        <w:t>Quyết định phân chia:</w:t>
      </w:r>
    </w:p>
    <w:p w14:paraId="687B3402" w14:textId="27EE2C51" w:rsidR="00CB7F3B" w:rsidRDefault="00CB7F3B" w:rsidP="00CB7F3B">
      <w:pPr>
        <w:pStyle w:val="Nidungvnbn"/>
      </w:pPr>
      <w:r w:rsidRPr="00CB7F3B">
        <w:t>Thuật toán quyết định việc phân chia dữ liệu dựa trên tiêu chí như Entropy hoặc Gini Index. Những tiêu chí này đo độ thuần nhất của các lớp trong các nhóm con và tìm kiếm phân chia tối ưu.</w:t>
      </w:r>
    </w:p>
    <w:p w14:paraId="08042F6E" w14:textId="030FBAA5" w:rsidR="00CB7F3B" w:rsidRDefault="00CB7F3B" w:rsidP="00CB7F3B">
      <w:pPr>
        <w:pStyle w:val="Nidungvnbn"/>
      </w:pPr>
      <w:r w:rsidRPr="00842563">
        <w:t>Entropy</w:t>
      </w:r>
      <w:r w:rsidRPr="00CB7F3B">
        <w:t xml:space="preserve"> đo lường mức độ hỗn loạn của một tập dữ liệu:</w:t>
      </w:r>
    </w:p>
    <w:p w14:paraId="523B95B6" w14:textId="026FAE9D" w:rsidR="00CB7F3B" w:rsidRPr="00CB7F3B" w:rsidRDefault="00CB7F3B" w:rsidP="00CB7F3B">
      <w:pPr>
        <w:pStyle w:val="Nidungvnbn"/>
        <w:rPr>
          <w:rFonts w:eastAsiaTheme="minorEastAsia"/>
        </w:rPr>
      </w:pPr>
      <m:oMathPara>
        <m:oMath>
          <m:r>
            <w:rPr>
              <w:rFonts w:ascii="Cambria Math" w:hAnsi="Cambria Math"/>
            </w:rPr>
            <m:t>H(D)=-</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m:rPr>
                  <m:sty m:val="p"/>
                </m:rPr>
                <w:rPr>
                  <w:rFonts w:ascii="Cambria Math" w:hAnsi="Cambria Math"/>
                </w:rPr>
                <m:t>log</m:t>
              </m:r>
              <m:r>
                <w:rPr>
                  <w:rFonts w:ascii="Cambria Math" w:hAnsi="Cambria Math"/>
                </w:rPr>
                <m: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m:oMathPara>
    </w:p>
    <w:p w14:paraId="2B0829CF" w14:textId="08331EE9" w:rsidR="00CB7F3B" w:rsidRDefault="00CB7F3B" w:rsidP="00CB7F3B">
      <w:pPr>
        <w:pStyle w:val="Nidungvnbn"/>
      </w:pPr>
      <w:r w:rsidRPr="00CB7F3B">
        <w:t>Trong đó:</w:t>
      </w:r>
    </w:p>
    <w:p w14:paraId="0840E2A7" w14:textId="7D00F016" w:rsidR="00CB7F3B" w:rsidRPr="00CB7F3B" w:rsidRDefault="00000000" w:rsidP="00CB7F3B">
      <w:pPr>
        <w:pStyle w:val="Nidungvnbn"/>
      </w:pPr>
      <m:oMath>
        <m:sSub>
          <m:sSubPr>
            <m:ctrlPr>
              <w:rPr>
                <w:rFonts w:ascii="Cambria Math" w:hAnsi="Cambria Math"/>
              </w:rPr>
            </m:ctrlPr>
          </m:sSubPr>
          <m:e>
            <m:r>
              <w:rPr>
                <w:rFonts w:ascii="Cambria Math" w:hAnsi="Cambria Math"/>
              </w:rPr>
              <m:t>p</m:t>
            </m:r>
          </m:e>
          <m:sub>
            <m:r>
              <w:rPr>
                <w:rFonts w:ascii="Cambria Math" w:hAnsi="Cambria Math"/>
              </w:rPr>
              <m:t>i</m:t>
            </m:r>
          </m:sub>
        </m:sSub>
      </m:oMath>
      <w:r w:rsidR="00CB7F3B" w:rsidRPr="00CB7F3B">
        <w:t>​</w:t>
      </w:r>
      <w:r w:rsidR="008E782A">
        <w:t xml:space="preserve">: </w:t>
      </w:r>
      <w:r w:rsidR="00CB7F3B" w:rsidRPr="00CB7F3B">
        <w:t>là xác suất mẫu thuộc lớp iii.</w:t>
      </w:r>
    </w:p>
    <w:p w14:paraId="3D3CE771" w14:textId="5D3DDA3F" w:rsidR="008E782A" w:rsidRDefault="00CB7F3B" w:rsidP="00BD22AF">
      <w:pPr>
        <w:pStyle w:val="Nidungvnbn"/>
      </w:pPr>
      <m:oMath>
        <m:r>
          <w:rPr>
            <w:rFonts w:ascii="Cambria Math" w:hAnsi="Cambria Math"/>
          </w:rPr>
          <m:t>k :</m:t>
        </m:r>
      </m:oMath>
      <w:r w:rsidR="008E782A">
        <w:t xml:space="preserve"> l</w:t>
      </w:r>
      <w:r w:rsidRPr="00CB7F3B">
        <w:t>à số lớp.</w:t>
      </w:r>
    </w:p>
    <w:p w14:paraId="4A431812" w14:textId="3E5E0909" w:rsidR="00E92AA8" w:rsidRDefault="00E92AA8" w:rsidP="008E782A">
      <w:pPr>
        <w:pStyle w:val="Nidungvnbn"/>
      </w:pPr>
      <w:r w:rsidRPr="00842563">
        <w:t>Information Gain</w:t>
      </w:r>
      <w:r w:rsidRPr="008E782A">
        <w:t xml:space="preserve"> đo sự thay đổi của entropy khi chia dữ liệu theo một đặc trưng </w:t>
      </w:r>
      <m:oMath>
        <m:r>
          <w:rPr>
            <w:rFonts w:ascii="Cambria Math" w:hAnsi="Cambria Math"/>
          </w:rPr>
          <m:t>A</m:t>
        </m:r>
      </m:oMath>
      <w:r w:rsidRPr="008E782A">
        <w:t>:</w:t>
      </w:r>
    </w:p>
    <w:p w14:paraId="4AAAF01B" w14:textId="18BE1308" w:rsidR="00BD22AF" w:rsidRPr="00BD22AF" w:rsidRDefault="00BD22AF" w:rsidP="008E782A">
      <w:pPr>
        <w:pStyle w:val="Nidungvnbn"/>
        <w:rPr>
          <w:rFonts w:eastAsiaTheme="minorEastAsia"/>
        </w:rPr>
      </w:pPr>
      <m:oMathPara>
        <m:oMath>
          <m:r>
            <w:rPr>
              <w:rFonts w:ascii="Cambria Math" w:hAnsi="Cambria Math"/>
            </w:rPr>
            <m:t>IG(D,A)=H(D)-</m:t>
          </m:r>
          <m:nary>
            <m:naryPr>
              <m:chr m:val="∑"/>
              <m:limLoc m:val="undOvr"/>
              <m:grow m:val="1"/>
              <m:supHide m:val="1"/>
              <m:ctrlPr>
                <w:rPr>
                  <w:rFonts w:ascii="Cambria Math" w:hAnsi="Cambria Math"/>
                </w:rPr>
              </m:ctrlPr>
            </m:naryPr>
            <m:sub>
              <m:r>
                <w:rPr>
                  <w:rFonts w:ascii="Cambria Math" w:hAnsi="Cambria Math"/>
                </w:rPr>
                <m:t>v∈A</m:t>
              </m:r>
            </m:sub>
            <m:sup/>
            <m:e/>
          </m:nary>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m:rPr>
                  <m:sty m:val="p"/>
                </m:rPr>
                <w:rPr>
                  <w:rFonts w:ascii="Cambria Math" w:hAnsi="Cambria Math"/>
                </w:rPr>
                <m:t>∣</m:t>
              </m:r>
            </m:num>
            <m:den>
              <m:r>
                <m:rPr>
                  <m:sty m:val="p"/>
                </m:rPr>
                <w:rPr>
                  <w:rFonts w:ascii="Cambria Math" w:hAnsi="Cambria Math"/>
                </w:rPr>
                <m:t>∣</m:t>
              </m:r>
              <m:r>
                <w:rPr>
                  <w:rFonts w:ascii="Cambria Math" w:hAnsi="Cambria Math"/>
                </w:rPr>
                <m:t>D</m:t>
              </m:r>
              <m:r>
                <m:rPr>
                  <m:sty m:val="p"/>
                </m:rPr>
                <w:rPr>
                  <w:rFonts w:ascii="Cambria Math" w:hAnsi="Cambria Math"/>
                </w:rPr>
                <m:t>∣</m:t>
              </m:r>
            </m:den>
          </m:f>
          <m:r>
            <w:rPr>
              <w:rFonts w:ascii="Cambria Math" w:hAnsi="Cambria Math"/>
            </w:rPr>
            <m:t>H(</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m:t>
          </m:r>
        </m:oMath>
      </m:oMathPara>
    </w:p>
    <w:p w14:paraId="33BB21F4" w14:textId="630005E3" w:rsidR="00BD22AF" w:rsidRDefault="00BD22AF" w:rsidP="00BD22AF">
      <w:pPr>
        <w:pStyle w:val="Nidungvnbn"/>
        <w:numPr>
          <w:ilvl w:val="0"/>
          <w:numId w:val="57"/>
        </w:numPr>
      </w:pPr>
      <w:r w:rsidRPr="00BD22AF">
        <w:t>Phân chia dữ liệu:</w:t>
      </w:r>
    </w:p>
    <w:p w14:paraId="0F1ECBCC" w14:textId="3B3F6321" w:rsidR="00BD22AF" w:rsidRDefault="00BD22AF" w:rsidP="00BD22AF">
      <w:pPr>
        <w:pStyle w:val="Nidungvnbn"/>
      </w:pPr>
      <w:r w:rsidRPr="00BD22AF">
        <w:t>Thuật toán chọn đặc trưng sao cho Information Gain là lớn nhất, tức là sự giảm entropy là lớn nhất. Tiếp theo, dữ liệu được chia thành các nhóm con dựa trên các giá trị của đặc trưng này.</w:t>
      </w:r>
    </w:p>
    <w:p w14:paraId="390E5FC2" w14:textId="366F45AA" w:rsidR="000147CC" w:rsidRDefault="000147CC" w:rsidP="000147CC">
      <w:pPr>
        <w:pStyle w:val="Nidungvnbn"/>
        <w:numPr>
          <w:ilvl w:val="0"/>
          <w:numId w:val="57"/>
        </w:numPr>
      </w:pPr>
      <w:r w:rsidRPr="000147CC">
        <w:t>Tạo cây:</w:t>
      </w:r>
    </w:p>
    <w:p w14:paraId="60FB5655" w14:textId="607172BF" w:rsidR="000147CC" w:rsidRPr="000147CC" w:rsidRDefault="000147CC" w:rsidP="000147CC">
      <w:pPr>
        <w:pStyle w:val="Nidungvnbn"/>
      </w:pPr>
      <w:r w:rsidRPr="000147CC">
        <w:t>Quá trình này tiếp tục cho đến khi mỗi nhóm con trở nên thuần nhất hoặc đạt được một điều kiện dừng nhất định, ví dụ như độ sâu của cây.</w:t>
      </w:r>
    </w:p>
    <w:p w14:paraId="4695AA64" w14:textId="19A262C4" w:rsidR="002B67C0" w:rsidRDefault="002B67C0" w:rsidP="002B67C0">
      <w:pPr>
        <w:pStyle w:val="Heading3"/>
      </w:pPr>
      <w:bookmarkStart w:id="57" w:name="_Toc190349160"/>
      <w:r>
        <w:t>KNN</w:t>
      </w:r>
      <w:r w:rsidR="0069308E">
        <w:t xml:space="preserve"> (</w:t>
      </w:r>
      <w:r w:rsidR="0069308E" w:rsidRPr="0069308E">
        <w:rPr>
          <w:sz w:val="26"/>
          <w:lang w:val="vi-VN"/>
        </w:rPr>
        <w:t>K-nearest neighbors</w:t>
      </w:r>
      <w:r w:rsidR="0069308E">
        <w:rPr>
          <w:sz w:val="26"/>
        </w:rPr>
        <w:t>)</w:t>
      </w:r>
      <w:bookmarkEnd w:id="57"/>
    </w:p>
    <w:p w14:paraId="35A9F443" w14:textId="096F31EC" w:rsidR="009856C6" w:rsidRDefault="009856C6" w:rsidP="003460D9">
      <w:pPr>
        <w:pStyle w:val="Heading4"/>
      </w:pPr>
      <w:bookmarkStart w:id="58" w:name="_Toc190349161"/>
      <w:r>
        <w:t xml:space="preserve">Giới thiệu </w:t>
      </w:r>
      <w:r w:rsidR="00C74637">
        <w:t>KNN</w:t>
      </w:r>
      <w:bookmarkEnd w:id="58"/>
    </w:p>
    <w:p w14:paraId="17219926" w14:textId="6BE0199C" w:rsidR="00695BBA" w:rsidRPr="00695BBA" w:rsidRDefault="00695BBA" w:rsidP="00695BBA">
      <w:pPr>
        <w:pStyle w:val="Nidungvnbn"/>
      </w:pPr>
      <w:r w:rsidRPr="00695BBA">
        <w:t xml:space="preserve">K-Nearest Neighbors (KNN) là một thuật toán phân loại không tham số, dựa vào nguyên lý rằng các mẫu gần nhau trong không gian đặc trưng thường có cùng </w:t>
      </w:r>
      <w:r w:rsidRPr="00695BBA">
        <w:lastRenderedPageBreak/>
        <w:t>lớp. Thuật toán không cần huấn luyện mà chỉ tính toán khoảng cách giữa mẫu cần phân loại và các mẫu trong tập huấn luyện để xác định lớp của mẫu mới.</w:t>
      </w:r>
    </w:p>
    <w:p w14:paraId="0926EEF5" w14:textId="585EB1EA" w:rsidR="009856C6" w:rsidRDefault="009856C6" w:rsidP="003460D9">
      <w:pPr>
        <w:pStyle w:val="Heading4"/>
      </w:pPr>
      <w:bookmarkStart w:id="59" w:name="_Toc190349162"/>
      <w:r>
        <w:t>Cách hoạt động</w:t>
      </w:r>
      <w:r w:rsidR="00842563">
        <w:t xml:space="preserve"> của</w:t>
      </w:r>
      <w:r>
        <w:t xml:space="preserve"> </w:t>
      </w:r>
      <w:r w:rsidR="00C74637">
        <w:t>KNN</w:t>
      </w:r>
      <w:bookmarkEnd w:id="59"/>
    </w:p>
    <w:p w14:paraId="416E496A" w14:textId="19EFA6D8" w:rsidR="00375DD1" w:rsidRPr="00375DD1" w:rsidRDefault="00375DD1" w:rsidP="00375DD1">
      <w:pPr>
        <w:pStyle w:val="Nidungvnbn"/>
        <w:numPr>
          <w:ilvl w:val="0"/>
          <w:numId w:val="57"/>
        </w:numPr>
      </w:pPr>
      <w:r w:rsidRPr="00375DD1">
        <w:t>Tính toán khoảng cách</w:t>
      </w:r>
      <w:r w:rsidR="00312326">
        <w:t>:</w:t>
      </w:r>
    </w:p>
    <w:p w14:paraId="4F3FC424" w14:textId="76AC0015" w:rsidR="00375DD1" w:rsidRDefault="00375DD1" w:rsidP="00375DD1">
      <w:pPr>
        <w:pStyle w:val="Nidungvnbn"/>
      </w:pPr>
      <w:r w:rsidRPr="00375DD1">
        <w:t>Để tìm kkk mẫu gần nhất, thuật toán tính toán khoảng cách giữa mẫu cần phân loại và tất cả các mẫu trong tập huấn luyện. Khoảng cách này thường được tính bằng Euclidean Distance:</w:t>
      </w:r>
    </w:p>
    <w:p w14:paraId="3743F79F" w14:textId="22655F8F" w:rsidR="00375DD1" w:rsidRPr="00375DD1" w:rsidRDefault="00375DD1" w:rsidP="00375DD1">
      <w:pPr>
        <w:pStyle w:val="Nidungvnbn"/>
        <w:rPr>
          <w:rFonts w:eastAsiaTheme="minorEastAsia"/>
        </w:rPr>
      </w:pPr>
      <m:oMathPara>
        <m:oMath>
          <m:r>
            <w:rPr>
              <w:rFonts w:ascii="Cambria Math" w:hAnsi="Cambria Math"/>
            </w:rPr>
            <m:t>d(</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r>
            <w:rPr>
              <w:rFonts w:ascii="Cambria Math" w:hAnsi="Cambria Math"/>
            </w:rPr>
            <m:t>)=</m:t>
          </m:r>
          <m:rad>
            <m:radPr>
              <m:degHide m:val="1"/>
              <m:ctrlPr>
                <w:rPr>
                  <w:rFonts w:ascii="Cambria Math" w:hAnsi="Cambria Math"/>
                </w:rPr>
              </m:ctrlPr>
            </m:radPr>
            <m:deg/>
            <m:e>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jk</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m:oMathPara>
    </w:p>
    <w:p w14:paraId="6044DE5A" w14:textId="77777777" w:rsidR="00375DD1" w:rsidRPr="00375DD1" w:rsidRDefault="00375DD1" w:rsidP="00375DD1">
      <w:pPr>
        <w:pStyle w:val="Nidungvnbn"/>
      </w:pPr>
      <w:r w:rsidRPr="00375DD1">
        <w:t>Trong đó:</w:t>
      </w:r>
    </w:p>
    <w:p w14:paraId="4D12FA5C" w14:textId="22FA21E0" w:rsidR="00375DD1" w:rsidRPr="00375DD1" w:rsidRDefault="00000000" w:rsidP="00375DD1">
      <w:pPr>
        <w:pStyle w:val="Nidungvnbn"/>
        <w:ind w:left="720" w:firstLine="0"/>
      </w:pPr>
      <m:oMath>
        <m:sSub>
          <m:sSubPr>
            <m:ctrlPr>
              <w:rPr>
                <w:rFonts w:ascii="Cambria Math" w:hAnsi="Cambria Math"/>
              </w:rPr>
            </m:ctrlPr>
          </m:sSubPr>
          <m:e>
            <m:r>
              <m:rPr>
                <m:sty m:val="b"/>
              </m:rPr>
              <w:rPr>
                <w:rFonts w:ascii="Cambria Math" w:hAnsi="Cambria Math"/>
              </w:rPr>
              <m:t>x</m:t>
            </m:r>
          </m:e>
          <m:sub>
            <m:r>
              <w:rPr>
                <w:rFonts w:ascii="Cambria Math" w:hAnsi="Cambria Math"/>
              </w:rPr>
              <m:t>j</m:t>
            </m:r>
          </m:sub>
        </m:sSub>
        <m:r>
          <w:rPr>
            <w:rFonts w:ascii="Cambria Math" w:hAnsi="Cambria Math"/>
          </w:rPr>
          <m:t xml:space="preserve"> và </m:t>
        </m:r>
        <m:sSub>
          <m:sSubPr>
            <m:ctrlPr>
              <w:rPr>
                <w:rFonts w:ascii="Cambria Math" w:hAnsi="Cambria Math"/>
              </w:rPr>
            </m:ctrlPr>
          </m:sSubPr>
          <m:e>
            <m:r>
              <m:rPr>
                <m:sty m:val="b"/>
              </m:rPr>
              <w:rPr>
                <w:rFonts w:ascii="Cambria Math" w:hAnsi="Cambria Math"/>
              </w:rPr>
              <m:t>x</m:t>
            </m:r>
          </m:e>
          <m:sub>
            <m:r>
              <w:rPr>
                <w:rFonts w:ascii="Cambria Math" w:hAnsi="Cambria Math"/>
              </w:rPr>
              <m:t xml:space="preserve">j </m:t>
            </m:r>
          </m:sub>
        </m:sSub>
        <m:r>
          <w:rPr>
            <w:rFonts w:ascii="Cambria Math" w:hAnsi="Cambria Math"/>
          </w:rPr>
          <m:t xml:space="preserve">: </m:t>
        </m:r>
      </m:oMath>
      <w:r w:rsidR="00375DD1" w:rsidRPr="00375DD1">
        <w:t>là các mẫu cần so sánh.</w:t>
      </w:r>
    </w:p>
    <w:p w14:paraId="6C1B8931" w14:textId="3D25E841" w:rsidR="00375DD1" w:rsidRDefault="00375DD1" w:rsidP="00375DD1">
      <w:pPr>
        <w:pStyle w:val="Nidungvnbn"/>
        <w:ind w:left="720" w:firstLine="0"/>
      </w:pPr>
      <m:oMath>
        <m:r>
          <w:rPr>
            <w:rFonts w:ascii="Cambria Math" w:hAnsi="Cambria Math"/>
          </w:rPr>
          <m:t>n :</m:t>
        </m:r>
      </m:oMath>
      <w:r w:rsidRPr="00375DD1">
        <w:t xml:space="preserve"> là số đặc trưng của mỗi mẫu.</w:t>
      </w:r>
    </w:p>
    <w:p w14:paraId="5DFE1645" w14:textId="522B706B" w:rsidR="00312326" w:rsidRPr="00375DD1" w:rsidRDefault="00312326" w:rsidP="00312326">
      <w:pPr>
        <w:pStyle w:val="Nidungvnbn"/>
        <w:numPr>
          <w:ilvl w:val="0"/>
          <w:numId w:val="57"/>
        </w:numPr>
      </w:pPr>
      <w:r w:rsidRPr="00312326">
        <w:t>Chọn lớp:</w:t>
      </w:r>
    </w:p>
    <w:p w14:paraId="06AA9E95" w14:textId="5E60435D" w:rsidR="00375DD1" w:rsidRDefault="00312326" w:rsidP="00375DD1">
      <w:pPr>
        <w:pStyle w:val="Nidungvnbn"/>
      </w:pPr>
      <w:r w:rsidRPr="00312326">
        <w:t>Sau khi tính toán khoảng cách, kkk mẫu gần nhất được chọn. Mẫu cần phân loại sẽ được gán vào lớp có số lần xuất hiện nhiều nhất trong nhóm kkk mẫu gần nhất.</w:t>
      </w:r>
    </w:p>
    <w:p w14:paraId="7FBB65CE" w14:textId="7D477620" w:rsidR="00381997" w:rsidRDefault="00381997" w:rsidP="00381997">
      <w:pPr>
        <w:pStyle w:val="Nidungvnbn"/>
        <w:numPr>
          <w:ilvl w:val="0"/>
          <w:numId w:val="57"/>
        </w:numPr>
      </w:pPr>
      <w:r>
        <w:t>Phân loại:</w:t>
      </w:r>
    </w:p>
    <w:p w14:paraId="01A32665" w14:textId="53C17083" w:rsidR="00381997" w:rsidRPr="00381997" w:rsidRDefault="00381997" w:rsidP="00B42C29">
      <w:pPr>
        <w:pStyle w:val="Nidungvnbn"/>
      </w:pPr>
      <w:r w:rsidRPr="00381997">
        <w:t xml:space="preserve">Mẫu được phân loại vào lớp mà có số mẫu nhiều nhất trong số kkk mẫu gần nhất. Nếu </w:t>
      </w:r>
      <m:oMath>
        <m:r>
          <w:rPr>
            <w:rFonts w:ascii="Cambria Math" w:hAnsi="Cambria Math"/>
          </w:rPr>
          <m:t>k=3</m:t>
        </m:r>
      </m:oMath>
      <w:r w:rsidRPr="00381997">
        <w:t>, ví dụ, ta sẽ chọn lớp xuất hiện nhiều nhất trong 3 mẫu gần nhất.</w:t>
      </w:r>
    </w:p>
    <w:p w14:paraId="101CB64C" w14:textId="543EAE5E" w:rsidR="002B67C0" w:rsidRDefault="002B67C0" w:rsidP="002B67C0">
      <w:pPr>
        <w:pStyle w:val="Heading3"/>
      </w:pPr>
      <w:bookmarkStart w:id="60" w:name="_Toc190349163"/>
      <w:r>
        <w:t>SVM</w:t>
      </w:r>
      <w:r w:rsidR="0069308E">
        <w:t xml:space="preserve"> (</w:t>
      </w:r>
      <w:r w:rsidR="0069308E" w:rsidRPr="0069308E">
        <w:t>Support Vector Machine</w:t>
      </w:r>
      <w:r w:rsidR="0069308E">
        <w:t>)</w:t>
      </w:r>
      <w:bookmarkEnd w:id="60"/>
    </w:p>
    <w:p w14:paraId="21831D2B" w14:textId="6095D2E9" w:rsidR="009856C6" w:rsidRDefault="009856C6" w:rsidP="003460D9">
      <w:pPr>
        <w:pStyle w:val="Heading4"/>
      </w:pPr>
      <w:bookmarkStart w:id="61" w:name="_Toc190349164"/>
      <w:r>
        <w:t xml:space="preserve">Giới thiệu </w:t>
      </w:r>
      <w:r w:rsidR="00C74637">
        <w:t>SVM</w:t>
      </w:r>
      <w:bookmarkEnd w:id="61"/>
    </w:p>
    <w:p w14:paraId="1FCC634C" w14:textId="5D330714" w:rsidR="00842563" w:rsidRPr="004B693E" w:rsidRDefault="00842563" w:rsidP="00842563">
      <w:pPr>
        <w:pStyle w:val="Nidungvnbn"/>
      </w:pPr>
      <w:r w:rsidRPr="004B693E">
        <w:t>Support Vector Machine (SVM) là một thuật toán phân loại mạnh mẽ, tìm kiếm một siêu phẳng (hyperplane) phân chia các lớp sao cho khoảng cách giữa siêu phẳng và các điểm gần nhất (được gọi là Support Vectors) là lớn nhất. Mục tiêu của SVM là tối đa hóa margin (khoảng cách) giữa các lớp.</w:t>
      </w:r>
    </w:p>
    <w:p w14:paraId="3E02B18B" w14:textId="77352E92" w:rsidR="009856C6" w:rsidRPr="00CE35A0" w:rsidRDefault="009856C6" w:rsidP="003460D9">
      <w:pPr>
        <w:pStyle w:val="Heading4"/>
      </w:pPr>
      <w:bookmarkStart w:id="62" w:name="_Toc190349165"/>
      <w:r>
        <w:t xml:space="preserve">Cách hoạt động </w:t>
      </w:r>
      <w:r w:rsidR="00842563">
        <w:t xml:space="preserve">của </w:t>
      </w:r>
      <w:r w:rsidR="00C74637">
        <w:t>SVM</w:t>
      </w:r>
      <w:bookmarkEnd w:id="62"/>
    </w:p>
    <w:p w14:paraId="26A4F621" w14:textId="57DDD2FB" w:rsidR="009856C6" w:rsidRDefault="004B693E" w:rsidP="004B693E">
      <w:pPr>
        <w:pStyle w:val="Nidungvnbn"/>
        <w:numPr>
          <w:ilvl w:val="0"/>
          <w:numId w:val="57"/>
        </w:numPr>
      </w:pPr>
      <w:r w:rsidRPr="004B693E">
        <w:t>Tìm siêu phẳng tối ưu:</w:t>
      </w:r>
    </w:p>
    <w:p w14:paraId="1AC33A17" w14:textId="7B5A305B" w:rsidR="004B693E" w:rsidRPr="004B693E" w:rsidRDefault="004B693E" w:rsidP="004B693E">
      <w:pPr>
        <w:pStyle w:val="Nidungvnbn"/>
      </w:pPr>
      <w:r w:rsidRPr="004B693E">
        <w:lastRenderedPageBreak/>
        <w:t xml:space="preserve">SVM tìm một siêu phẳng có dạng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+b=0</m:t>
        </m:r>
      </m:oMath>
      <w:r w:rsidRPr="004B693E">
        <w:t>, sao cho khoảng cách từ siêu phẳng đến các điểm dữ liệu của hai lớp là lớn nhất.</w:t>
      </w:r>
    </w:p>
    <w:p w14:paraId="5C5FD017" w14:textId="2CDA4B95" w:rsidR="00280CE4" w:rsidRDefault="004B693E" w:rsidP="004B693E">
      <w:pPr>
        <w:pStyle w:val="Nidungvnbn"/>
        <w:numPr>
          <w:ilvl w:val="0"/>
          <w:numId w:val="57"/>
        </w:numPr>
      </w:pPr>
      <w:r w:rsidRPr="004B693E">
        <w:t>Tối đa hóa margin:</w:t>
      </w:r>
    </w:p>
    <w:p w14:paraId="268E29AE" w14:textId="7343C899" w:rsidR="004B693E" w:rsidRDefault="004B693E" w:rsidP="004B693E">
      <w:pPr>
        <w:pStyle w:val="Nidungvnbn"/>
      </w:pPr>
      <w:r w:rsidRPr="004B693E">
        <w:t xml:space="preserve">Khoảng cách này được gọi là margin, và SVM tối đa hóa nó bằng cách tối thiểu hóa giá trị của trọng số </w:t>
      </w:r>
      <m:oMath>
        <m:r>
          <m:rPr>
            <m:sty m:val="p"/>
          </m:rPr>
          <w:rPr>
            <w:rFonts w:ascii="Cambria Math" w:hAnsi="Cambria Math" w:cs="Cambria Math"/>
          </w:rPr>
          <m:t>∣∣</m:t>
        </m:r>
        <m:r>
          <m:rPr>
            <m:sty m:val="b"/>
          </m:rPr>
          <w:rPr>
            <w:rFonts w:ascii="Cambria Math" w:hAnsi="Cambria Math" w:cs="Cambria Math"/>
          </w:rPr>
          <m:t>w</m:t>
        </m:r>
        <m:r>
          <m:rPr>
            <m:sty m:val="p"/>
          </m:rPr>
          <w:rPr>
            <w:rFonts w:ascii="Cambria Math" w:hAnsi="Cambria Math" w:cs="Cambria Math"/>
          </w:rPr>
          <m:t>∣∣</m:t>
        </m:r>
      </m:oMath>
      <w:r>
        <w:rPr>
          <w:rFonts w:cs="Cambria Math"/>
        </w:rPr>
        <w:t xml:space="preserve">, </w:t>
      </w:r>
      <w:r w:rsidRPr="004B693E">
        <w:t>vì khoảng cách giữa siêu phẳng và các điểm gần nhất được tính bằng:</w:t>
      </w:r>
    </w:p>
    <w:p w14:paraId="0B9CFBEE" w14:textId="6F138715" w:rsidR="004B693E" w:rsidRPr="004B693E" w:rsidRDefault="004B693E" w:rsidP="004B693E">
      <w:pPr>
        <w:pStyle w:val="Nidungvnbn"/>
        <w:rPr>
          <w:rFonts w:eastAsiaTheme="minorEastAsia"/>
        </w:rPr>
      </w:pPr>
      <m:oMathPara>
        <m:oMath>
          <m:r>
            <m:rPr>
              <m:nor/>
            </m:rPr>
            <m:t>Margin</m:t>
          </m:r>
          <m:r>
            <w:rPr>
              <w:rFonts w:ascii="Cambria Math" w:hAnsi="Cambria Math"/>
            </w:rPr>
            <m:t>=</m:t>
          </m:r>
          <m:f>
            <m:fPr>
              <m:ctrlPr>
                <w:rPr>
                  <w:rFonts w:ascii="Cambria Math" w:hAnsi="Cambria Math"/>
                </w:rPr>
              </m:ctrlPr>
            </m:fPr>
            <m:num>
              <m:r>
                <w:rPr>
                  <w:rFonts w:ascii="Cambria Math" w:hAnsi="Cambria Math"/>
                </w:rPr>
                <m:t>1</m:t>
              </m:r>
            </m:num>
            <m:den>
              <m:r>
                <m:rPr>
                  <m:sty m:val="p"/>
                </m:rPr>
                <w:rPr>
                  <w:rFonts w:ascii="Cambria Math" w:hAnsi="Cambria Math"/>
                </w:rPr>
                <m:t>∣∣</m:t>
              </m:r>
              <m:r>
                <m:rPr>
                  <m:sty m:val="b"/>
                </m:rPr>
                <w:rPr>
                  <w:rFonts w:ascii="Cambria Math" w:hAnsi="Cambria Math"/>
                </w:rPr>
                <m:t>w</m:t>
              </m:r>
              <m:r>
                <m:rPr>
                  <m:sty m:val="p"/>
                </m:rPr>
                <w:rPr>
                  <w:rFonts w:ascii="Cambria Math" w:hAnsi="Cambria Math"/>
                </w:rPr>
                <m:t>∣∣</m:t>
              </m:r>
            </m:den>
          </m:f>
        </m:oMath>
      </m:oMathPara>
    </w:p>
    <w:p w14:paraId="1CC511FE" w14:textId="2DB686A3" w:rsidR="004B693E" w:rsidRDefault="004B693E" w:rsidP="004B693E">
      <w:pPr>
        <w:pStyle w:val="Nidungvnbn"/>
        <w:numPr>
          <w:ilvl w:val="0"/>
          <w:numId w:val="57"/>
        </w:numPr>
      </w:pPr>
      <w:r w:rsidRPr="004B693E">
        <w:t>Phân loại:</w:t>
      </w:r>
    </w:p>
    <w:p w14:paraId="2B4E8E0E" w14:textId="1355C485" w:rsidR="004B693E" w:rsidRPr="004B693E" w:rsidRDefault="004B693E" w:rsidP="004B693E">
      <w:pPr>
        <w:pStyle w:val="Nidungvnbn"/>
      </w:pPr>
      <w:r w:rsidRPr="004B693E">
        <w:t xml:space="preserve">Sau khi tìm được siêu phẳng tối ưu, mẫu mới sẽ được phân loại dựa trên dấu của hàm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+b</m:t>
        </m:r>
      </m:oMath>
      <w:r w:rsidRPr="004B693E">
        <w:t>. Nếu kết quả dương, mẫu thuộc lớp 1, ngược lại thuộc lớp 0.</w:t>
      </w:r>
    </w:p>
    <w:p w14:paraId="6E765BD6" w14:textId="38813033" w:rsidR="00280CE4" w:rsidRDefault="004B693E" w:rsidP="004B693E">
      <w:pPr>
        <w:pStyle w:val="Nidungvnbn"/>
        <w:numPr>
          <w:ilvl w:val="0"/>
          <w:numId w:val="57"/>
        </w:numPr>
      </w:pPr>
      <w:r w:rsidRPr="004B693E">
        <w:t>Xử lý với dữ liệu không phân tách được:</w:t>
      </w:r>
    </w:p>
    <w:p w14:paraId="40EF914C" w14:textId="791C0753" w:rsidR="00280CE4" w:rsidRDefault="004B693E" w:rsidP="00E51828">
      <w:pPr>
        <w:pStyle w:val="Nidungvnbn"/>
      </w:pPr>
      <w:r w:rsidRPr="004B693E">
        <w:t>Khi dữ liệu không thể phân chia hoàn hảo, SVM sử dụng một hàm mất mát có tên hinge loss để xử lý các điểm dữ liệu bị lỗi.</w:t>
      </w:r>
    </w:p>
    <w:p w14:paraId="134B8488" w14:textId="77777777" w:rsidR="00280CE4" w:rsidRDefault="00280CE4" w:rsidP="00280CE4">
      <w:pPr>
        <w:pStyle w:val="Nidungvnbn"/>
      </w:pPr>
    </w:p>
    <w:p w14:paraId="0DA3C219" w14:textId="77777777" w:rsidR="00E570FB" w:rsidRDefault="00E570FB" w:rsidP="00280CE4">
      <w:pPr>
        <w:pStyle w:val="Nidungvnbn"/>
      </w:pPr>
    </w:p>
    <w:p w14:paraId="0718AEFE" w14:textId="77777777" w:rsidR="00E570FB" w:rsidRDefault="00E570FB" w:rsidP="00280CE4">
      <w:pPr>
        <w:pStyle w:val="Nidungvnbn"/>
      </w:pPr>
    </w:p>
    <w:p w14:paraId="7B46EE57" w14:textId="77777777" w:rsidR="00E570FB" w:rsidRDefault="00E570FB" w:rsidP="00280CE4">
      <w:pPr>
        <w:pStyle w:val="Nidungvnbn"/>
      </w:pPr>
    </w:p>
    <w:p w14:paraId="35D93294" w14:textId="77777777" w:rsidR="00E570FB" w:rsidRDefault="00E570FB" w:rsidP="00280CE4">
      <w:pPr>
        <w:pStyle w:val="Nidungvnbn"/>
      </w:pPr>
    </w:p>
    <w:p w14:paraId="00F6E3FE" w14:textId="77777777" w:rsidR="00D94CFA" w:rsidRDefault="00D94CFA" w:rsidP="00280CE4">
      <w:pPr>
        <w:pStyle w:val="Nidungvnbn"/>
      </w:pPr>
    </w:p>
    <w:p w14:paraId="6B2C5BB6" w14:textId="77777777" w:rsidR="00D94CFA" w:rsidRDefault="00D94CFA" w:rsidP="00280CE4">
      <w:pPr>
        <w:pStyle w:val="Nidungvnbn"/>
      </w:pPr>
    </w:p>
    <w:p w14:paraId="3C8FD31B" w14:textId="77777777" w:rsidR="00D94CFA" w:rsidRDefault="00D94CFA" w:rsidP="00280CE4">
      <w:pPr>
        <w:pStyle w:val="Nidungvnbn"/>
      </w:pPr>
    </w:p>
    <w:p w14:paraId="192BC2CD" w14:textId="77777777" w:rsidR="00D94CFA" w:rsidRDefault="00D94CFA" w:rsidP="00280CE4">
      <w:pPr>
        <w:pStyle w:val="Nidungvnbn"/>
      </w:pPr>
    </w:p>
    <w:p w14:paraId="3D121A11" w14:textId="77777777" w:rsidR="00D94CFA" w:rsidRDefault="00D94CFA" w:rsidP="00280CE4">
      <w:pPr>
        <w:pStyle w:val="Nidungvnbn"/>
      </w:pPr>
    </w:p>
    <w:p w14:paraId="70F24EF3" w14:textId="77777777" w:rsidR="00D94CFA" w:rsidRDefault="00D94CFA" w:rsidP="00280CE4">
      <w:pPr>
        <w:pStyle w:val="Nidungvnbn"/>
      </w:pPr>
    </w:p>
    <w:p w14:paraId="113D3321" w14:textId="77777777" w:rsidR="00D94CFA" w:rsidRDefault="00D94CFA" w:rsidP="00280CE4">
      <w:pPr>
        <w:pStyle w:val="Nidungvnbn"/>
      </w:pPr>
    </w:p>
    <w:p w14:paraId="5554B068" w14:textId="77777777" w:rsidR="00D94CFA" w:rsidRDefault="00D94CFA" w:rsidP="00280CE4">
      <w:pPr>
        <w:pStyle w:val="Nidungvnbn"/>
      </w:pPr>
    </w:p>
    <w:p w14:paraId="05FEBECB" w14:textId="77777777" w:rsidR="00D94CFA" w:rsidRDefault="00D94CFA" w:rsidP="00280CE4">
      <w:pPr>
        <w:pStyle w:val="Nidungvnbn"/>
      </w:pPr>
    </w:p>
    <w:p w14:paraId="022C2180" w14:textId="77777777" w:rsidR="00C749AB" w:rsidRPr="00E22DBC" w:rsidRDefault="00C749AB" w:rsidP="00E22DBC">
      <w:pPr>
        <w:spacing w:before="0" w:after="200" w:line="276" w:lineRule="auto"/>
        <w:rPr>
          <w:b/>
          <w:sz w:val="32"/>
          <w:szCs w:val="32"/>
        </w:rPr>
      </w:pPr>
    </w:p>
    <w:p w14:paraId="5E3D1D7C" w14:textId="535106C8" w:rsidR="002A4444" w:rsidRDefault="00872606" w:rsidP="002A4444">
      <w:pPr>
        <w:pStyle w:val="Heading1"/>
        <w:rPr>
          <w:lang w:val="en-US"/>
        </w:rPr>
      </w:pPr>
      <w:bookmarkStart w:id="63" w:name="_Toc190349166"/>
      <w:r>
        <w:rPr>
          <w:lang w:val="en-US"/>
        </w:rPr>
        <w:lastRenderedPageBreak/>
        <w:t>MÔ HÌNH ĐỀ XUẤT</w:t>
      </w:r>
      <w:bookmarkEnd w:id="63"/>
      <w:r w:rsidR="00F04800">
        <w:t xml:space="preserve">  </w:t>
      </w:r>
    </w:p>
    <w:p w14:paraId="624F0567" w14:textId="386BD3C3" w:rsidR="00222D7A" w:rsidRDefault="00772FBD" w:rsidP="00222D7A">
      <w:pPr>
        <w:pStyle w:val="Heading2"/>
        <w:rPr>
          <w:lang w:val="en-US"/>
        </w:rPr>
      </w:pPr>
      <w:bookmarkStart w:id="64" w:name="_Toc190349167"/>
      <w:r>
        <w:rPr>
          <w:lang w:val="en-US"/>
        </w:rPr>
        <w:t>Giới thiệu và đề xuất mô hình</w:t>
      </w:r>
      <w:bookmarkEnd w:id="64"/>
    </w:p>
    <w:p w14:paraId="45A87E07" w14:textId="157AD5D9" w:rsidR="009E56A9" w:rsidRDefault="009E56A9" w:rsidP="009E56A9">
      <w:pPr>
        <w:pStyle w:val="Nidungvnbn"/>
      </w:pPr>
      <w:r>
        <w:t>Mạng SDN (Software-Defined Networking) mang lại sự linh hoạt cao trong việc quản lý và kiểm soát lưu lượng mạng, nhưng cũng đối mặt với nguy cơ các cuộc tấn công DDoS có thể làm gián đoạn hoạt động của hệ thống. Để giảm thiểu rủi ro này, việc ứng dụng học máy vào phát hiện DDoS đã chứng minh được hiệu quả, nhờ vào khả năng phân tích và nhận diện các mẫu bất thường trong lưu lượng mạng.</w:t>
      </w:r>
    </w:p>
    <w:p w14:paraId="32FC4870" w14:textId="5678F42A" w:rsidR="009E56A9" w:rsidRPr="009E56A9" w:rsidRDefault="009E56A9" w:rsidP="009E56A9">
      <w:pPr>
        <w:pStyle w:val="Nidungvnbn"/>
      </w:pPr>
      <w:r>
        <w:t xml:space="preserve">Mô hình học máy được đề xuất trong bài báo cáo này nhằm phát hiện tấn công DDoS trong môi trường mạng SDN, sử dụng các thuật toán như Logistic Regression, Decision Tree, KNN và SVM. Những thuật toán này giúp nhận diện các hành vi </w:t>
      </w:r>
      <w:r w:rsidR="000B4524">
        <w:t>đáng ngờ</w:t>
      </w:r>
      <w:r>
        <w:t xml:space="preserve"> và nâng cao </w:t>
      </w:r>
      <w:r w:rsidR="00A64EF1">
        <w:t>tính</w:t>
      </w:r>
      <w:r>
        <w:t xml:space="preserve"> bảo mật của mạng SDN, từ đó tối ưu hóa việc phát hiện và ngăn chặn các tấn công mạng.</w:t>
      </w:r>
    </w:p>
    <w:p w14:paraId="35EC43A5" w14:textId="634B63A2" w:rsidR="00A91747" w:rsidRPr="00291B70" w:rsidRDefault="00C1401D" w:rsidP="00291B70">
      <w:pPr>
        <w:pStyle w:val="Heading2"/>
        <w:rPr>
          <w:lang w:val="en-US"/>
        </w:rPr>
      </w:pPr>
      <w:bookmarkStart w:id="65" w:name="_Toc190349168"/>
      <w:r>
        <w:rPr>
          <w:lang w:val="en-US"/>
        </w:rPr>
        <w:t>Mô phỏng mô hình mạng</w:t>
      </w:r>
      <w:bookmarkEnd w:id="65"/>
      <w:r>
        <w:rPr>
          <w:lang w:val="en-US"/>
        </w:rPr>
        <w:t xml:space="preserve"> </w:t>
      </w:r>
    </w:p>
    <w:p w14:paraId="58B0C3F6" w14:textId="77777777" w:rsidR="00A91747" w:rsidRDefault="00A91747" w:rsidP="00FD5866">
      <w:pPr>
        <w:pStyle w:val="Nidungvnbn"/>
        <w:jc w:val="center"/>
      </w:pPr>
      <w:r>
        <w:rPr>
          <w:noProof/>
        </w:rPr>
        <w:drawing>
          <wp:inline distT="0" distB="0" distL="0" distR="0" wp14:anchorId="7EAF262C" wp14:editId="4E755F0D">
            <wp:extent cx="6152490" cy="3789218"/>
            <wp:effectExtent l="0" t="0" r="1270" b="1905"/>
            <wp:docPr id="16928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9238" cy="3830327"/>
                    </a:xfrm>
                    <a:prstGeom prst="rect">
                      <a:avLst/>
                    </a:prstGeom>
                    <a:noFill/>
                    <a:ln>
                      <a:noFill/>
                    </a:ln>
                  </pic:spPr>
                </pic:pic>
              </a:graphicData>
            </a:graphic>
          </wp:inline>
        </w:drawing>
      </w:r>
    </w:p>
    <w:p w14:paraId="34D7DFC8" w14:textId="4F51B615" w:rsidR="00A91747" w:rsidRDefault="00A91747" w:rsidP="00A91747">
      <w:pPr>
        <w:pStyle w:val="Caption"/>
      </w:pPr>
      <w:bookmarkStart w:id="66" w:name="_Toc190347710"/>
      <w:bookmarkStart w:id="67" w:name="_Toc190703302"/>
      <w:r>
        <w:t>Hình 3.1 Mô hình mạng tổng quát</w:t>
      </w:r>
      <w:bookmarkEnd w:id="66"/>
      <w:bookmarkEnd w:id="67"/>
    </w:p>
    <w:p w14:paraId="4C45A6EE" w14:textId="544D582D" w:rsidR="00A91747" w:rsidRPr="00A91747" w:rsidRDefault="00A91747" w:rsidP="00A91747">
      <w:pPr>
        <w:pStyle w:val="Nidungvnbn"/>
      </w:pPr>
      <w:r w:rsidRPr="00A91747">
        <w:lastRenderedPageBreak/>
        <w:t>Mô hình mạng này được chia thành hai khu vực riêng biệt: hệ thống SDN và mạng Attacker, với một liên kết trung gian giúp kết nối chúng lại. Hệ thống SDN hoạt động dựa trên nguyên tắc điều khiển tập trung, cho phép quản lý luồng dữ liệu và kiểm soát các thiết bị trong mạng một cách linh hoạt. Ngược lại, mạng Attacker được thiết kế để giả lập các kịch bản tấn công từ bên ngoài nhằm kiểm tra khả năng bảo vệ của hệ thống. Hai phần này được kết nối với nhau thông qua một tuyến định tuyến, tạo ra môi trường thử nghiệm phục vụ nghiên cứu và đánh giá bảo mật.</w:t>
      </w:r>
    </w:p>
    <w:p w14:paraId="05E408E6" w14:textId="2B397ACD" w:rsidR="000E5EDF" w:rsidRDefault="000E5EDF" w:rsidP="000E5EDF">
      <w:pPr>
        <w:pStyle w:val="Heading3"/>
      </w:pPr>
      <w:bookmarkStart w:id="68" w:name="_Toc190349169"/>
      <w:r>
        <w:t>Mô hình mạng SDN</w:t>
      </w:r>
      <w:bookmarkEnd w:id="68"/>
    </w:p>
    <w:p w14:paraId="24F3E400" w14:textId="4F8E5238" w:rsidR="00427E53" w:rsidRDefault="00427E53" w:rsidP="00427E53">
      <w:pPr>
        <w:pStyle w:val="Nidungvnbn"/>
      </w:pPr>
      <w:r w:rsidRPr="00427E53">
        <w:t>Mạng SDN</w:t>
      </w:r>
      <w:r>
        <w:t xml:space="preserve"> </w:t>
      </w:r>
      <w:r w:rsidRPr="00427E53">
        <w:t>trong hệ thống được xây dựng với kiến trúc điều khiển tập trung, trong đó bộ điều khiển SDN quản lý toàn bộ lưu lượng mạng.</w:t>
      </w:r>
      <w:r>
        <w:t xml:space="preserve"> Mô hình bao gồm</w:t>
      </w:r>
      <w:r w:rsidRPr="00427E53">
        <w:t xml:space="preserve"> các thành phần chính sau:</w:t>
      </w:r>
    </w:p>
    <w:p w14:paraId="477C22B8" w14:textId="2A80CF64" w:rsidR="00427E53" w:rsidRPr="00427E53" w:rsidRDefault="00427E53" w:rsidP="00427E53">
      <w:pPr>
        <w:pStyle w:val="Nidungvnbn"/>
        <w:numPr>
          <w:ilvl w:val="0"/>
          <w:numId w:val="57"/>
        </w:numPr>
      </w:pPr>
      <w:r w:rsidRPr="00427E53">
        <w:rPr>
          <w:b/>
          <w:bCs/>
        </w:rPr>
        <w:t>Router R1 (SDN Router):</w:t>
      </w:r>
      <w:r w:rsidRPr="00427E53">
        <w:t xml:space="preserve"> Đây là bộ định tuyến trung tâm của mạng SDN, đóng vai trò cổng chính kết nối giữa các subnet nội bộ và bên ngoài. Router này đảm bảo truyền tải dữ liệu giữa các thiết bị và quản lý việc giao tiếp với mạng Attacker.</w:t>
      </w:r>
    </w:p>
    <w:p w14:paraId="004CD66C" w14:textId="500A80AC" w:rsidR="00427E53" w:rsidRPr="00427E53" w:rsidRDefault="00427E53" w:rsidP="00427E53">
      <w:pPr>
        <w:pStyle w:val="Nidungvnbn"/>
        <w:numPr>
          <w:ilvl w:val="0"/>
          <w:numId w:val="57"/>
        </w:numPr>
      </w:pPr>
      <w:r w:rsidRPr="00427E53">
        <w:rPr>
          <w:b/>
          <w:bCs/>
        </w:rPr>
        <w:t>Bộ điều khiển SDN (RYU Controller):</w:t>
      </w:r>
      <w:r w:rsidRPr="00427E53">
        <w:t xml:space="preserve"> Điều khiển các </w:t>
      </w:r>
      <w:r w:rsidR="001E6D51">
        <w:t xml:space="preserve">OpenFlow Switch </w:t>
      </w:r>
      <w:r w:rsidRPr="00427E53">
        <w:t>và quản lý chính sách mạng, giúp linh hoạt trong việc điều phối dữ liệu.</w:t>
      </w:r>
    </w:p>
    <w:p w14:paraId="1ECA9E17" w14:textId="7D823875" w:rsidR="00427E53" w:rsidRPr="00427E53" w:rsidRDefault="00427E53" w:rsidP="00427E53">
      <w:pPr>
        <w:pStyle w:val="Nidungvnbn"/>
        <w:numPr>
          <w:ilvl w:val="0"/>
          <w:numId w:val="57"/>
        </w:numPr>
      </w:pPr>
      <w:r w:rsidRPr="00427E53">
        <w:rPr>
          <w:b/>
          <w:bCs/>
        </w:rPr>
        <w:t>Hai Switch OpenFlow (SW1, SW2):</w:t>
      </w:r>
      <w:r w:rsidRPr="00427E53">
        <w:t xml:space="preserve"> Là các switch SDN, chịu trách nhiệm chuyển tiếp gói tin dựa trên quy tắc mà bộ điều khiển đặt ra. Chúng giúp phân phối lưu lượng giữa các thiết bị trong mạng.</w:t>
      </w:r>
    </w:p>
    <w:p w14:paraId="5E1F9C51" w14:textId="5082790C" w:rsidR="00427E53" w:rsidRPr="00427E53" w:rsidRDefault="00427E53" w:rsidP="00427E53">
      <w:pPr>
        <w:pStyle w:val="Nidungvnbn"/>
        <w:numPr>
          <w:ilvl w:val="0"/>
          <w:numId w:val="57"/>
        </w:numPr>
      </w:pPr>
      <w:r w:rsidRPr="00427E53">
        <w:rPr>
          <w:b/>
          <w:bCs/>
        </w:rPr>
        <w:t xml:space="preserve">Các máy </w:t>
      </w:r>
      <w:r w:rsidR="006E33FD">
        <w:rPr>
          <w:b/>
          <w:bCs/>
        </w:rPr>
        <w:t>tính</w:t>
      </w:r>
      <w:r w:rsidRPr="00427E53">
        <w:rPr>
          <w:b/>
          <w:bCs/>
        </w:rPr>
        <w:t xml:space="preserve"> (PC1, PC2, PC3) và máy chủ (Web Server):</w:t>
      </w:r>
      <w:r w:rsidRPr="00427E53">
        <w:t xml:space="preserve"> Các thiết bị đầu cuối này được kết nối vào mạng thông qua switch SDN. Web Server có nhiệm vụ cung cấp dịch vụ cho các </w:t>
      </w:r>
      <w:r w:rsidR="006E33FD">
        <w:t>máy tính và được dùng để mô phỏng tấn công từ mạng bên ngoài vào server của hệ thống</w:t>
      </w:r>
      <w:r w:rsidRPr="00427E53">
        <w:t>.</w:t>
      </w:r>
    </w:p>
    <w:p w14:paraId="7DBCADFB" w14:textId="74A73295" w:rsidR="00427E53" w:rsidRPr="00427E53" w:rsidRDefault="00427E53" w:rsidP="00B81A01">
      <w:pPr>
        <w:pStyle w:val="Nidungvnbn"/>
        <w:numPr>
          <w:ilvl w:val="0"/>
          <w:numId w:val="57"/>
        </w:numPr>
      </w:pPr>
      <w:r w:rsidRPr="00427E53">
        <w:rPr>
          <w:b/>
          <w:bCs/>
        </w:rPr>
        <w:t>Địa chỉ IP trong mạng:</w:t>
      </w:r>
      <w:r w:rsidR="00B81A01">
        <w:t xml:space="preserve"> </w:t>
      </w:r>
      <w:r w:rsidRPr="00427E53">
        <w:t>phân chia mạng SDN thành hai subnet:</w:t>
      </w:r>
    </w:p>
    <w:p w14:paraId="4A6B7F3A" w14:textId="12FD08AD" w:rsidR="00427E53" w:rsidRPr="00427E53" w:rsidRDefault="00427E53" w:rsidP="00C95D7C">
      <w:pPr>
        <w:pStyle w:val="Nidungvnbn"/>
        <w:numPr>
          <w:ilvl w:val="1"/>
          <w:numId w:val="57"/>
        </w:numPr>
      </w:pPr>
      <w:r w:rsidRPr="00427E53">
        <w:rPr>
          <w:b/>
          <w:bCs/>
        </w:rPr>
        <w:t>192.168.1.0/24:</w:t>
      </w:r>
      <w:r w:rsidRPr="00427E53">
        <w:t xml:space="preserve"> Kết nối các máy </w:t>
      </w:r>
      <w:r w:rsidR="00F150E4">
        <w:t>tính</w:t>
      </w:r>
      <w:r w:rsidRPr="00427E53">
        <w:t xml:space="preserve"> PC1, PC2, PC3</w:t>
      </w:r>
      <w:r w:rsidR="00E8677F">
        <w:t xml:space="preserve"> với SW1</w:t>
      </w:r>
      <w:r w:rsidRPr="00427E53">
        <w:t>.</w:t>
      </w:r>
    </w:p>
    <w:p w14:paraId="18FCB674" w14:textId="0F22F9F4" w:rsidR="00427E53" w:rsidRPr="00427E53" w:rsidRDefault="00427E53" w:rsidP="00C95D7C">
      <w:pPr>
        <w:pStyle w:val="Nidungvnbn"/>
        <w:numPr>
          <w:ilvl w:val="1"/>
          <w:numId w:val="57"/>
        </w:numPr>
      </w:pPr>
      <w:r w:rsidRPr="00427E53">
        <w:rPr>
          <w:b/>
          <w:bCs/>
        </w:rPr>
        <w:t>192.168.2.0/24:</w:t>
      </w:r>
      <w:r w:rsidRPr="00427E53">
        <w:t xml:space="preserve"> Kết nối Web Server </w:t>
      </w:r>
      <w:r w:rsidR="00E8677F">
        <w:t xml:space="preserve">với </w:t>
      </w:r>
      <w:r w:rsidRPr="00427E53">
        <w:t>SW2.</w:t>
      </w:r>
    </w:p>
    <w:p w14:paraId="51AF00E0" w14:textId="4F3874D6" w:rsidR="00647DF0" w:rsidRPr="00427E53" w:rsidRDefault="00427E53" w:rsidP="000E6FA7">
      <w:pPr>
        <w:pStyle w:val="Nidungvnbn"/>
        <w:numPr>
          <w:ilvl w:val="0"/>
          <w:numId w:val="57"/>
        </w:numPr>
      </w:pPr>
      <w:r w:rsidRPr="00427E53">
        <w:rPr>
          <w:b/>
          <w:bCs/>
        </w:rPr>
        <w:lastRenderedPageBreak/>
        <w:t>Kết nối và quản lý mạng:</w:t>
      </w:r>
      <w:r w:rsidRPr="00427E53">
        <w:t xml:space="preserve"> Router R1 giúp kết nối các subnet với nhau và đảm bảo giao tiếp giữa mạng SDN với các hệ thống bên ngoài.</w:t>
      </w:r>
    </w:p>
    <w:p w14:paraId="5D7E4E50" w14:textId="2F5F4003" w:rsidR="000E5EDF" w:rsidRDefault="000E5EDF" w:rsidP="000E5EDF">
      <w:pPr>
        <w:pStyle w:val="Heading3"/>
      </w:pPr>
      <w:bookmarkStart w:id="69" w:name="_Toc190349170"/>
      <w:r>
        <w:t xml:space="preserve">Mạng của </w:t>
      </w:r>
      <w:r w:rsidR="00E37E32">
        <w:t>A</w:t>
      </w:r>
      <w:r>
        <w:t>ttacker</w:t>
      </w:r>
      <w:bookmarkEnd w:id="69"/>
    </w:p>
    <w:p w14:paraId="59C870C0" w14:textId="17457F6B" w:rsidR="00593876" w:rsidRPr="00593876" w:rsidRDefault="00593876" w:rsidP="00593876">
      <w:pPr>
        <w:pStyle w:val="Nidungvnbn"/>
      </w:pPr>
      <w:r w:rsidRPr="00593876">
        <w:t>Bên cạnh mạng SDN</w:t>
      </w:r>
      <w:r>
        <w:t xml:space="preserve"> sẽ có một mạng cho</w:t>
      </w:r>
      <w:r w:rsidRPr="00593876">
        <w:t xml:space="preserve">Attacker để mô phỏng các kịch bản tấn công và đánh giá </w:t>
      </w:r>
      <w:r>
        <w:t>kết quả DDOS</w:t>
      </w:r>
      <w:r w:rsidRPr="00593876">
        <w:t>. Mạng này bao gồm:</w:t>
      </w:r>
    </w:p>
    <w:p w14:paraId="799A555B" w14:textId="77777777" w:rsidR="00593876" w:rsidRPr="00593876" w:rsidRDefault="00593876" w:rsidP="00593876">
      <w:pPr>
        <w:pStyle w:val="Nidungvnbn"/>
        <w:numPr>
          <w:ilvl w:val="0"/>
          <w:numId w:val="80"/>
        </w:numPr>
      </w:pPr>
      <w:r w:rsidRPr="00593876">
        <w:rPr>
          <w:b/>
          <w:bCs/>
        </w:rPr>
        <w:t>Router R2 (Attacker Router):</w:t>
      </w:r>
      <w:r w:rsidRPr="00593876">
        <w:t xml:space="preserve"> Bộ định tuyến này giúp kết nối mạng Attacker với mạng SDN, đồng thời chịu trách nhiệm định tuyến lưu lượng giữa hai hệ thống.</w:t>
      </w:r>
    </w:p>
    <w:p w14:paraId="30C97B92" w14:textId="77777777" w:rsidR="00593876" w:rsidRPr="00593876" w:rsidRDefault="00593876" w:rsidP="00593876">
      <w:pPr>
        <w:pStyle w:val="Nidungvnbn"/>
        <w:numPr>
          <w:ilvl w:val="0"/>
          <w:numId w:val="80"/>
        </w:numPr>
      </w:pPr>
      <w:r w:rsidRPr="00593876">
        <w:rPr>
          <w:b/>
          <w:bCs/>
        </w:rPr>
        <w:t>Switch Attacker (SW):</w:t>
      </w:r>
      <w:r w:rsidRPr="00593876">
        <w:t xml:space="preserve"> Là thiết bị trung gian giúp kết nối các thiết bị trong mạng Attacker.</w:t>
      </w:r>
    </w:p>
    <w:p w14:paraId="3C965F17" w14:textId="35285B96" w:rsidR="00593876" w:rsidRPr="00593876" w:rsidRDefault="00593876" w:rsidP="00593876">
      <w:pPr>
        <w:pStyle w:val="Nidungvnbn"/>
        <w:numPr>
          <w:ilvl w:val="0"/>
          <w:numId w:val="80"/>
        </w:numPr>
      </w:pPr>
      <w:r w:rsidRPr="00593876">
        <w:rPr>
          <w:b/>
          <w:bCs/>
        </w:rPr>
        <w:t>Máy Attacker (PC Attacker):</w:t>
      </w:r>
      <w:r w:rsidRPr="00593876">
        <w:t xml:space="preserve"> </w:t>
      </w:r>
      <w:r w:rsidR="003B7EE9">
        <w:t>Đ</w:t>
      </w:r>
      <w:r w:rsidRPr="00593876">
        <w:t>óng vai trò thực hiện các cuộc thử nghiệm xâm nhập vào mạng SDN.</w:t>
      </w:r>
    </w:p>
    <w:p w14:paraId="6FCAC108" w14:textId="1CB95BD8" w:rsidR="00593876" w:rsidRPr="00593876" w:rsidRDefault="00593876" w:rsidP="00593876">
      <w:pPr>
        <w:pStyle w:val="Nidungvnbn"/>
        <w:numPr>
          <w:ilvl w:val="0"/>
          <w:numId w:val="80"/>
        </w:numPr>
      </w:pPr>
      <w:r w:rsidRPr="00593876">
        <w:rPr>
          <w:b/>
          <w:bCs/>
        </w:rPr>
        <w:t>Địa chỉ IP trong mạng:</w:t>
      </w:r>
      <w:r w:rsidRPr="00593876">
        <w:t xml:space="preserve"> </w:t>
      </w:r>
      <w:r w:rsidR="00A17A77">
        <w:t>T</w:t>
      </w:r>
      <w:r w:rsidRPr="00593876">
        <w:t xml:space="preserve">hiết lập mạng Attacker với dải địa chỉ </w:t>
      </w:r>
      <w:r w:rsidRPr="00593876">
        <w:rPr>
          <w:b/>
          <w:bCs/>
        </w:rPr>
        <w:t>10.0.</w:t>
      </w:r>
      <w:r w:rsidR="003B7EE9">
        <w:rPr>
          <w:b/>
          <w:bCs/>
        </w:rPr>
        <w:t>2</w:t>
      </w:r>
      <w:r w:rsidRPr="00593876">
        <w:rPr>
          <w:b/>
          <w:bCs/>
        </w:rPr>
        <w:t>.0/8</w:t>
      </w:r>
      <w:r w:rsidRPr="00593876">
        <w:t>, tách biệt hoàn toàn với mạng SDN.</w:t>
      </w:r>
    </w:p>
    <w:p w14:paraId="505C3B47" w14:textId="77777777" w:rsidR="00593876" w:rsidRPr="00593876" w:rsidRDefault="00593876" w:rsidP="00593876">
      <w:pPr>
        <w:pStyle w:val="Nidungvnbn"/>
        <w:numPr>
          <w:ilvl w:val="0"/>
          <w:numId w:val="80"/>
        </w:numPr>
      </w:pPr>
      <w:r w:rsidRPr="00593876">
        <w:rPr>
          <w:b/>
          <w:bCs/>
        </w:rPr>
        <w:t>Kết nối giữa mạng Attacker và mạng SDN:</w:t>
      </w:r>
    </w:p>
    <w:p w14:paraId="7D5AF7DE" w14:textId="77777777" w:rsidR="00593876" w:rsidRPr="00593876" w:rsidRDefault="00593876" w:rsidP="00593876">
      <w:pPr>
        <w:pStyle w:val="Nidungvnbn"/>
        <w:numPr>
          <w:ilvl w:val="1"/>
          <w:numId w:val="80"/>
        </w:numPr>
      </w:pPr>
      <w:r w:rsidRPr="00593876">
        <w:t xml:space="preserve">Router R2 kết nối với Router R1 qua tuyến </w:t>
      </w:r>
      <w:r w:rsidRPr="00593876">
        <w:rPr>
          <w:b/>
          <w:bCs/>
        </w:rPr>
        <w:t>10.0.1.0/8</w:t>
      </w:r>
      <w:r w:rsidRPr="00593876">
        <w:t>.</w:t>
      </w:r>
    </w:p>
    <w:p w14:paraId="6B1CE7CF" w14:textId="0E821B97" w:rsidR="00593876" w:rsidRPr="00593876" w:rsidRDefault="00593876" w:rsidP="00575447">
      <w:pPr>
        <w:pStyle w:val="Nidungvnbn"/>
        <w:numPr>
          <w:ilvl w:val="1"/>
          <w:numId w:val="80"/>
        </w:numPr>
      </w:pPr>
      <w:r w:rsidRPr="00593876">
        <w:t>PC Attacker kết nối với mạng thông qua switch SW.</w:t>
      </w:r>
    </w:p>
    <w:p w14:paraId="0567E45E" w14:textId="0E7DEA07" w:rsidR="00222D7A" w:rsidRDefault="00170A7D" w:rsidP="00C1401D">
      <w:pPr>
        <w:pStyle w:val="Heading2"/>
        <w:rPr>
          <w:lang w:val="en-US"/>
        </w:rPr>
      </w:pPr>
      <w:bookmarkStart w:id="70" w:name="_Toc190349171"/>
      <w:r>
        <w:rPr>
          <w:lang w:val="en-US"/>
        </w:rPr>
        <w:t>Mô</w:t>
      </w:r>
      <w:r w:rsidR="00C1401D">
        <w:t xml:space="preserve"> hình phát hiện DDOS</w:t>
      </w:r>
      <w:bookmarkEnd w:id="70"/>
    </w:p>
    <w:p w14:paraId="6CCF0982" w14:textId="0AC5C912" w:rsidR="003829E7" w:rsidRDefault="003829E7" w:rsidP="003829E7">
      <w:pPr>
        <w:pStyle w:val="Nidungvnbn"/>
      </w:pPr>
      <w:r w:rsidRPr="003829E7">
        <w:t xml:space="preserve">Hệ thống phát hiện tấn công DDoS trong mạng SDN được thiết kế nhằm xác định và phân loại lưu lượng mạng, từ đó đưa ra biện pháp ngăn chặn kịp thời. Mô hình bao gồm ba giai đoạn chính: </w:t>
      </w:r>
      <w:r>
        <w:t xml:space="preserve">sinh dữ liệu và </w:t>
      </w:r>
      <w:r w:rsidRPr="003829E7">
        <w:t xml:space="preserve">thu thập dữ liệu, huấn luyện mô hình học máy và triển khai phát hiện tấn công </w:t>
      </w:r>
      <w:r>
        <w:t>dựa trên mô hình đã được huấn luyện</w:t>
      </w:r>
      <w:r w:rsidRPr="003829E7">
        <w:t>.</w:t>
      </w:r>
    </w:p>
    <w:p w14:paraId="39DE4511" w14:textId="249F19A9" w:rsidR="006C37BF" w:rsidRDefault="006C37BF" w:rsidP="006C37BF">
      <w:pPr>
        <w:pStyle w:val="Heading3"/>
      </w:pPr>
      <w:bookmarkStart w:id="71" w:name="_Toc190349172"/>
      <w:r w:rsidRPr="006C37BF">
        <w:t>Cấu trúc tổng thể</w:t>
      </w:r>
      <w:bookmarkEnd w:id="71"/>
    </w:p>
    <w:p w14:paraId="5208472A" w14:textId="77777777" w:rsidR="006C37BF" w:rsidRPr="006C37BF" w:rsidRDefault="006C37BF" w:rsidP="006C37BF">
      <w:pPr>
        <w:pStyle w:val="Nidungvnbn"/>
      </w:pPr>
      <w:r w:rsidRPr="006C37BF">
        <w:t>Quá trình phát hiện DDoS diễn ra theo các bước chính sau:</w:t>
      </w:r>
    </w:p>
    <w:p w14:paraId="229EEF20" w14:textId="77777777" w:rsidR="006C37BF" w:rsidRPr="006C37BF" w:rsidRDefault="006C37BF" w:rsidP="006C37BF">
      <w:pPr>
        <w:pStyle w:val="Nidungvnbn"/>
        <w:numPr>
          <w:ilvl w:val="0"/>
          <w:numId w:val="83"/>
        </w:numPr>
      </w:pPr>
      <w:r w:rsidRPr="006C37BF">
        <w:rPr>
          <w:b/>
          <w:bCs/>
        </w:rPr>
        <w:t>Thu thập dữ liệu:</w:t>
      </w:r>
      <w:r w:rsidRPr="006C37BF">
        <w:t xml:space="preserve"> Ghi nhận lưu lượng mạng từ hệ thống SDN, bao gồm cả truy cập hợp lệ và lưu lượng DDoS để tạo tập dữ liệu phục vụ huấn luyện.</w:t>
      </w:r>
    </w:p>
    <w:p w14:paraId="4648626F" w14:textId="77777777" w:rsidR="006C37BF" w:rsidRPr="006C37BF" w:rsidRDefault="006C37BF" w:rsidP="006C37BF">
      <w:pPr>
        <w:pStyle w:val="Nidungvnbn"/>
        <w:numPr>
          <w:ilvl w:val="0"/>
          <w:numId w:val="83"/>
        </w:numPr>
      </w:pPr>
      <w:r w:rsidRPr="006C37BF">
        <w:rPr>
          <w:b/>
          <w:bCs/>
        </w:rPr>
        <w:lastRenderedPageBreak/>
        <w:t>Huấn luyện mô hình:</w:t>
      </w:r>
      <w:r w:rsidRPr="006C37BF">
        <w:t xml:space="preserve"> Xử lý dữ liệu thu thập được, trích xuất các đặc trưng quan trọng và áp dụng thuật toán học máy để xây dựng mô hình phát hiện tấn công.</w:t>
      </w:r>
    </w:p>
    <w:p w14:paraId="61F524EC" w14:textId="75408263" w:rsidR="006C37BF" w:rsidRDefault="006C37BF" w:rsidP="006C37BF">
      <w:pPr>
        <w:pStyle w:val="Nidungvnbn"/>
        <w:numPr>
          <w:ilvl w:val="0"/>
          <w:numId w:val="83"/>
        </w:numPr>
      </w:pPr>
      <w:r w:rsidRPr="006C37BF">
        <w:rPr>
          <w:b/>
          <w:bCs/>
        </w:rPr>
        <w:t>Dự đoán và phản hồi:</w:t>
      </w:r>
      <w:r w:rsidRPr="006C37BF">
        <w:t xml:space="preserve"> Sử dụng mô hình đã huấn luyện để giám sát lưu lượng mạng, từ đó phát hiện và phản ứng khi có dấu hiệu tấn công.</w:t>
      </w:r>
    </w:p>
    <w:p w14:paraId="38ADBE2F" w14:textId="0E135CB5" w:rsidR="00856B95" w:rsidRDefault="00856B95" w:rsidP="00856B95">
      <w:pPr>
        <w:pStyle w:val="Heading3"/>
      </w:pPr>
      <w:bookmarkStart w:id="72" w:name="_Toc190349173"/>
      <w:r>
        <w:t>Thành phần chính</w:t>
      </w:r>
      <w:bookmarkEnd w:id="72"/>
    </w:p>
    <w:p w14:paraId="7E54B01A" w14:textId="77777777" w:rsidR="00856B95" w:rsidRPr="00856B95" w:rsidRDefault="00856B95" w:rsidP="00856B95">
      <w:pPr>
        <w:pStyle w:val="Nidungvnbn"/>
      </w:pPr>
      <w:r w:rsidRPr="00856B95">
        <w:t>Mô hình phát hiện DDoS được triển khai với các thành phần quan trọng sau:</w:t>
      </w:r>
    </w:p>
    <w:p w14:paraId="11F4D820" w14:textId="05A2A89A" w:rsidR="00856B95" w:rsidRPr="00856B95" w:rsidRDefault="00856B95" w:rsidP="00743CEE">
      <w:pPr>
        <w:pStyle w:val="Nidungvnbn"/>
        <w:numPr>
          <w:ilvl w:val="0"/>
          <w:numId w:val="85"/>
        </w:numPr>
      </w:pPr>
      <w:r w:rsidRPr="00856B95">
        <w:rPr>
          <w:b/>
          <w:bCs/>
        </w:rPr>
        <w:t>Bộ mô phỏng mạng SDN</w:t>
      </w:r>
      <w:r w:rsidR="00634F98">
        <w:rPr>
          <w:b/>
          <w:bCs/>
        </w:rPr>
        <w:t>:</w:t>
      </w:r>
    </w:p>
    <w:p w14:paraId="7913EEB5" w14:textId="77777777" w:rsidR="00856B95" w:rsidRPr="00856B95" w:rsidRDefault="00856B95" w:rsidP="00743CEE">
      <w:pPr>
        <w:pStyle w:val="Nidungvnbn"/>
        <w:numPr>
          <w:ilvl w:val="1"/>
          <w:numId w:val="85"/>
        </w:numPr>
      </w:pPr>
      <w:r w:rsidRPr="00856B95">
        <w:t>Mô phỏng mạng bằng Mininet, giúp tạo môi trường thực nghiệm gần với thực tế.</w:t>
      </w:r>
    </w:p>
    <w:p w14:paraId="0CB9809B" w14:textId="7A3F0028" w:rsidR="00856B95" w:rsidRPr="00856B95" w:rsidRDefault="00856B95" w:rsidP="00743CEE">
      <w:pPr>
        <w:pStyle w:val="Nidungvnbn"/>
        <w:numPr>
          <w:ilvl w:val="1"/>
          <w:numId w:val="85"/>
        </w:numPr>
      </w:pPr>
      <w:r w:rsidRPr="00856B95">
        <w:t xml:space="preserve">Sử dụng </w:t>
      </w:r>
      <w:r w:rsidR="002B2F30">
        <w:t>Ryu</w:t>
      </w:r>
      <w:r w:rsidRPr="00856B95">
        <w:t xml:space="preserve"> controller để quản lý lưu lượng mạng và điều phối các luồng dữ liệu.</w:t>
      </w:r>
    </w:p>
    <w:p w14:paraId="43876EAF" w14:textId="4C2ACFA5" w:rsidR="00856B95" w:rsidRPr="00856B95" w:rsidRDefault="00856B95" w:rsidP="00743CEE">
      <w:pPr>
        <w:pStyle w:val="Nidungvnbn"/>
        <w:numPr>
          <w:ilvl w:val="0"/>
          <w:numId w:val="85"/>
        </w:numPr>
      </w:pPr>
      <w:r w:rsidRPr="00856B95">
        <w:rPr>
          <w:b/>
          <w:bCs/>
        </w:rPr>
        <w:t>Bộ thu thập dữ liệu</w:t>
      </w:r>
      <w:r w:rsidR="00634F98">
        <w:rPr>
          <w:b/>
          <w:bCs/>
        </w:rPr>
        <w:t>:</w:t>
      </w:r>
    </w:p>
    <w:p w14:paraId="3DAE0824" w14:textId="77777777" w:rsidR="00856B95" w:rsidRPr="00856B95" w:rsidRDefault="00856B95" w:rsidP="00743CEE">
      <w:pPr>
        <w:pStyle w:val="Nidungvnbn"/>
        <w:numPr>
          <w:ilvl w:val="1"/>
          <w:numId w:val="85"/>
        </w:numPr>
      </w:pPr>
      <w:r w:rsidRPr="00856B95">
        <w:t>Ghi nhận thông tin từ mạng, bao gồm cả lưu lượng hợp lệ và lưu lượng từ các cuộc tấn công DDoS.</w:t>
      </w:r>
    </w:p>
    <w:p w14:paraId="587B1B61" w14:textId="61EA789C" w:rsidR="00856B95" w:rsidRPr="00856B95" w:rsidRDefault="00856B95" w:rsidP="00743CEE">
      <w:pPr>
        <w:pStyle w:val="Nidungvnbn"/>
        <w:numPr>
          <w:ilvl w:val="1"/>
          <w:numId w:val="85"/>
        </w:numPr>
      </w:pPr>
      <w:r w:rsidRPr="00856B95">
        <w:t>Trích xuất các đặc trưng quan trọng từ gói tin để làm đầu vào cho mô hình học máy.</w:t>
      </w:r>
    </w:p>
    <w:p w14:paraId="05D62AF7" w14:textId="66FB6257" w:rsidR="00856B95" w:rsidRPr="00856B95" w:rsidRDefault="00856B95" w:rsidP="00743CEE">
      <w:pPr>
        <w:pStyle w:val="Nidungvnbn"/>
        <w:numPr>
          <w:ilvl w:val="0"/>
          <w:numId w:val="85"/>
        </w:numPr>
      </w:pPr>
      <w:r w:rsidRPr="00856B95">
        <w:rPr>
          <w:b/>
          <w:bCs/>
        </w:rPr>
        <w:t>Bộ sinh dữ liệu tấn công và hợp lệ</w:t>
      </w:r>
      <w:r w:rsidR="00634F98">
        <w:rPr>
          <w:b/>
          <w:bCs/>
        </w:rPr>
        <w:t>:</w:t>
      </w:r>
    </w:p>
    <w:p w14:paraId="043AE73A" w14:textId="77777777" w:rsidR="00856B95" w:rsidRPr="00856B95" w:rsidRDefault="00856B95" w:rsidP="00743CEE">
      <w:pPr>
        <w:pStyle w:val="Nidungvnbn"/>
        <w:numPr>
          <w:ilvl w:val="1"/>
          <w:numId w:val="85"/>
        </w:numPr>
      </w:pPr>
      <w:r w:rsidRPr="00856B95">
        <w:t>Tạo ra các mẫu lưu lượng tấn công DDoS với các phương thức phổ biến như SYN Flood, UDP Flood hoặc HTTP Flood.</w:t>
      </w:r>
    </w:p>
    <w:p w14:paraId="62C556F6" w14:textId="77777777" w:rsidR="00856B95" w:rsidRPr="00856B95" w:rsidRDefault="00856B95" w:rsidP="00743CEE">
      <w:pPr>
        <w:pStyle w:val="Nidungvnbn"/>
        <w:numPr>
          <w:ilvl w:val="1"/>
          <w:numId w:val="85"/>
        </w:numPr>
      </w:pPr>
      <w:r w:rsidRPr="00856B95">
        <w:t>Sinh lưu lượng mạng hợp lệ để đảm bảo mô hình học máy có dữ liệu cân bằng giữa hai nhóm.</w:t>
      </w:r>
    </w:p>
    <w:p w14:paraId="47A612BA" w14:textId="54F89951" w:rsidR="00856B95" w:rsidRPr="00856B95" w:rsidRDefault="00856B95" w:rsidP="00743CEE">
      <w:pPr>
        <w:pStyle w:val="Nidungvnbn"/>
        <w:numPr>
          <w:ilvl w:val="0"/>
          <w:numId w:val="85"/>
        </w:numPr>
      </w:pPr>
      <w:r w:rsidRPr="00856B95">
        <w:rPr>
          <w:b/>
          <w:bCs/>
        </w:rPr>
        <w:t>Bộ huấn luyện mô hình học máy</w:t>
      </w:r>
      <w:r w:rsidR="00634F98">
        <w:rPr>
          <w:b/>
          <w:bCs/>
        </w:rPr>
        <w:t>:</w:t>
      </w:r>
    </w:p>
    <w:p w14:paraId="492950F9" w14:textId="77777777" w:rsidR="00856B95" w:rsidRPr="00856B95" w:rsidRDefault="00856B95" w:rsidP="00743CEE">
      <w:pPr>
        <w:pStyle w:val="Nidungvnbn"/>
        <w:numPr>
          <w:ilvl w:val="1"/>
          <w:numId w:val="85"/>
        </w:numPr>
      </w:pPr>
      <w:r w:rsidRPr="00856B95">
        <w:t>Xử lý dữ liệu thu thập được, làm sạch và chuẩn hóa để phù hợp với thuật toán học máy.</w:t>
      </w:r>
    </w:p>
    <w:p w14:paraId="51142D68" w14:textId="77777777" w:rsidR="00856B95" w:rsidRPr="00856B95" w:rsidRDefault="00856B95" w:rsidP="00743CEE">
      <w:pPr>
        <w:pStyle w:val="Nidungvnbn"/>
        <w:numPr>
          <w:ilvl w:val="1"/>
          <w:numId w:val="85"/>
        </w:numPr>
      </w:pPr>
      <w:r w:rsidRPr="00856B95">
        <w:t>Huấn luyện các mô hình như Logistic Regression, Decision Tree, KNN và SVM nhằm tối ưu khả năng phân loại lưu lượng mạng.</w:t>
      </w:r>
    </w:p>
    <w:p w14:paraId="5AB200BB" w14:textId="30453A59" w:rsidR="00F04800" w:rsidRPr="007852D8" w:rsidRDefault="00856B95" w:rsidP="007852D8">
      <w:pPr>
        <w:pStyle w:val="Nidungvnbn"/>
        <w:numPr>
          <w:ilvl w:val="1"/>
          <w:numId w:val="85"/>
        </w:numPr>
      </w:pPr>
      <w:r w:rsidRPr="00856B95">
        <w:t>Lưu mô hình đã huấn luyện để sử dụng trong quá trình giám sát</w:t>
      </w:r>
      <w:r w:rsidR="005A455E">
        <w:t>.</w:t>
      </w:r>
    </w:p>
    <w:p w14:paraId="6396DFFE" w14:textId="77777777" w:rsidR="000044BC" w:rsidRDefault="004F79A0" w:rsidP="00BF2FF1">
      <w:pPr>
        <w:pStyle w:val="Heading1"/>
        <w:rPr>
          <w:lang w:val="en-US"/>
        </w:rPr>
      </w:pPr>
      <w:bookmarkStart w:id="73" w:name="_Toc190349174"/>
      <w:r>
        <w:rPr>
          <w:lang w:val="en-US"/>
        </w:rPr>
        <w:lastRenderedPageBreak/>
        <w:t>THỰC NGHIỆM</w:t>
      </w:r>
      <w:bookmarkEnd w:id="73"/>
    </w:p>
    <w:p w14:paraId="13830A4B" w14:textId="17D19CAA" w:rsidR="00B74BCE" w:rsidRDefault="00B74BCE" w:rsidP="00B74BCE">
      <w:pPr>
        <w:pStyle w:val="Heading2"/>
        <w:rPr>
          <w:sz w:val="26"/>
          <w:szCs w:val="26"/>
          <w:lang w:val="en-US"/>
        </w:rPr>
      </w:pPr>
      <w:bookmarkStart w:id="74" w:name="_Toc190349175"/>
      <w:r>
        <w:rPr>
          <w:sz w:val="26"/>
          <w:szCs w:val="26"/>
          <w:lang w:val="en-US"/>
        </w:rPr>
        <w:t>Cài đặt</w:t>
      </w:r>
      <w:r w:rsidR="0092473A">
        <w:rPr>
          <w:sz w:val="26"/>
          <w:szCs w:val="26"/>
          <w:lang w:val="en-US"/>
        </w:rPr>
        <w:t xml:space="preserve"> môi trường thực nghiệm</w:t>
      </w:r>
      <w:bookmarkEnd w:id="74"/>
    </w:p>
    <w:p w14:paraId="18AC8121" w14:textId="7F9B267F" w:rsidR="00B74BCE" w:rsidRDefault="00B74BCE" w:rsidP="00B74BCE">
      <w:pPr>
        <w:pStyle w:val="Heading3"/>
      </w:pPr>
      <w:bookmarkStart w:id="75" w:name="_Toc190349176"/>
      <w:r>
        <w:t>Khởi tạo mô hình mạng SDN</w:t>
      </w:r>
      <w:bookmarkEnd w:id="75"/>
    </w:p>
    <w:p w14:paraId="3DE74660" w14:textId="2EA08ABA" w:rsidR="00B74BCE" w:rsidRDefault="00B74BCE" w:rsidP="00B74BCE">
      <w:pPr>
        <w:pStyle w:val="Heading4"/>
      </w:pPr>
      <w:bookmarkStart w:id="76" w:name="_Toc190349177"/>
      <w:r>
        <w:t xml:space="preserve">Khởi tạo </w:t>
      </w:r>
      <w:r w:rsidR="00FD4071">
        <w:t xml:space="preserve">Base </w:t>
      </w:r>
      <w:r>
        <w:t>Ryu controller</w:t>
      </w:r>
      <w:bookmarkEnd w:id="76"/>
    </w:p>
    <w:p w14:paraId="3DF00354" w14:textId="77777777" w:rsidR="00D8792D" w:rsidRDefault="009043C7" w:rsidP="00EA23BC">
      <w:pPr>
        <w:pStyle w:val="Nidungvnbn"/>
      </w:pPr>
      <w:r w:rsidRPr="009043C7">
        <w:t>Bộ điều khiển Ryu được xây dựng để quản lý các switch hỗ trợ OpenFlow 1.3, cho phép kiểm soát luồng dữ liệu trong mạng SDN.</w:t>
      </w:r>
      <w:r w:rsidR="00ED16EF">
        <w:t xml:space="preserve"> Mục đích của controller này sẽ tạo các chức năng cơ bản cần có của một controller và sau đó sẽ cho các controller mới kế thừa các chức năng của controller này mà không phải tạo lại.</w:t>
      </w:r>
    </w:p>
    <w:p w14:paraId="6171C085" w14:textId="258C94E6" w:rsidR="00B74BCE" w:rsidRDefault="009043C7" w:rsidP="00EA23BC">
      <w:pPr>
        <w:pStyle w:val="Nidungvnbn"/>
      </w:pPr>
      <w:r w:rsidRPr="009043C7">
        <w:t xml:space="preserve"> </w:t>
      </w:r>
      <w:r w:rsidR="00BD3BF6">
        <w:t>Controller này sẽ thực hiện nhiệm vụ k</w:t>
      </w:r>
      <w:r w:rsidRPr="009043C7">
        <w:t>hi một switch kết nối, controller sẽ cài đặt một quy tắc mặc định (table-miss flow entry) để chuyển các gói tin không khớp về controller xử lý. Khi nhận được gói tin, nó kiểm tra thông tin địa chỉ MAC, lưu lại vị trí của các thiết bị, và quyết định chuyển tiếp dựa trên bảng học địa chỉ. Nếu gói tin thuộc một giao thức mạng như ICMP, TCP hoặc UDP, controller sẽ tạo quy tắc cụ thể để xử lý, giúp giảm tải các sự kiện PacketIn.</w:t>
      </w:r>
    </w:p>
    <w:p w14:paraId="5175F429" w14:textId="17C0A05B" w:rsidR="00C248F7" w:rsidRDefault="00C248F7" w:rsidP="00C248F7">
      <w:pPr>
        <w:pStyle w:val="Heading4"/>
      </w:pPr>
      <w:bookmarkStart w:id="77" w:name="_Toc190349178"/>
      <w:r>
        <w:t>Khởi tạo mô hình mạng</w:t>
      </w:r>
      <w:bookmarkEnd w:id="77"/>
    </w:p>
    <w:p w14:paraId="3EC6371A" w14:textId="062B5646" w:rsidR="00093CFC" w:rsidRPr="00093CFC" w:rsidRDefault="00891079" w:rsidP="00093CFC">
      <w:pPr>
        <w:pStyle w:val="Nidungvnbn"/>
      </w:pPr>
      <w:r>
        <w:t>M</w:t>
      </w:r>
      <w:r w:rsidR="00093CFC" w:rsidRPr="00093CFC">
        <w:t>ạng SDN mô phỏng bằng Mininet, bao gồm một bộ điều khiển từ xa, các bộ định tuyến, switch OpenFlow, các máy chủ, và một tác nhân tấn công. Bộ điều khiển từ xa hoạt động trên địa chỉ 127.0.0.1 và cổng 6633, chịu trách nhiệm quản lý luồng dữ liệu trong hệ thống.</w:t>
      </w:r>
    </w:p>
    <w:p w14:paraId="553CB856" w14:textId="77777777" w:rsidR="00093CFC" w:rsidRPr="00093CFC" w:rsidRDefault="00093CFC" w:rsidP="00093CFC">
      <w:pPr>
        <w:pStyle w:val="Nidungvnbn"/>
      </w:pPr>
      <w:r w:rsidRPr="00093CFC">
        <w:t>Mạng được chia thành ba phần chính: mạng nội bộ SDN, mạng máy chủ, và mạng bên ngoài có tác nhân tấn công. Bộ định tuyến SDN (r1) kết nối với các switch (s1 và s2), đảm bảo việc giao tiếp giữa các thiết bị trong mạng. Trong khi đó, bộ định tuyến ISP (r2) duy trì kết nối với tác nhân tấn công, mô phỏng một mạng bên ngoài.</w:t>
      </w:r>
    </w:p>
    <w:p w14:paraId="1578978F" w14:textId="77777777" w:rsidR="00093CFC" w:rsidRPr="00093CFC" w:rsidRDefault="00093CFC" w:rsidP="00093CFC">
      <w:pPr>
        <w:pStyle w:val="Nidungvnbn"/>
      </w:pPr>
      <w:r w:rsidRPr="00093CFC">
        <w:t>Sau khi các thiết bị được thêm vào, chương trình tiến hành cấu hình địa chỉ IP cho từng cổng mạng của bộ định tuyến và thiết lập tính năng chuyển tiếp gói tin (IP forwarding). Các tuyến đường (routes) cũng được cấu hình thủ công để đảm bảo rằng tất cả các thiết bị có thể liên lạc với nhau đúng cách.</w:t>
      </w:r>
    </w:p>
    <w:p w14:paraId="16E37E96" w14:textId="5A96AB35" w:rsidR="00093CFC" w:rsidRPr="00093CFC" w:rsidRDefault="00093CFC" w:rsidP="009E0DC1">
      <w:pPr>
        <w:pStyle w:val="Nidungvnbn"/>
      </w:pPr>
      <w:r w:rsidRPr="00093CFC">
        <w:lastRenderedPageBreak/>
        <w:t xml:space="preserve">Bên cạnh đó, </w:t>
      </w:r>
      <w:r w:rsidR="00B24063">
        <w:t xml:space="preserve">máy </w:t>
      </w:r>
      <w:r w:rsidRPr="00093CFC">
        <w:t>chủ web trên server</w:t>
      </w:r>
      <w:r w:rsidR="00B24063">
        <w:t xml:space="preserve"> được khởi chạy</w:t>
      </w:r>
      <w:r w:rsidRPr="00093CFC">
        <w:t xml:space="preserve"> bằng cách sử dụng python3 -m http.server để mô phỏng một dịch vụ có thể bị tấn công. Cuối cùng, Mininet CLI được khởi chạy để người dùng có thể kiểm tra và tương tác với hệ thống trước khi mạng bị tắt.</w:t>
      </w:r>
    </w:p>
    <w:p w14:paraId="730164A1" w14:textId="6E78EA97" w:rsidR="00C248F7" w:rsidRDefault="00C248F7" w:rsidP="003F5EA0">
      <w:pPr>
        <w:pStyle w:val="Nidungvnbn"/>
        <w:jc w:val="center"/>
      </w:pPr>
      <w:r>
        <w:rPr>
          <w:noProof/>
        </w:rPr>
        <w:drawing>
          <wp:inline distT="0" distB="0" distL="0" distR="0" wp14:anchorId="6CC1CA27" wp14:editId="36CB416A">
            <wp:extent cx="5137150" cy="3020060"/>
            <wp:effectExtent l="0" t="0" r="6350" b="8890"/>
            <wp:docPr id="1049566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66659"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89864" cy="3051050"/>
                    </a:xfrm>
                    <a:prstGeom prst="rect">
                      <a:avLst/>
                    </a:prstGeom>
                    <a:noFill/>
                    <a:ln>
                      <a:noFill/>
                    </a:ln>
                  </pic:spPr>
                </pic:pic>
              </a:graphicData>
            </a:graphic>
          </wp:inline>
        </w:drawing>
      </w:r>
    </w:p>
    <w:p w14:paraId="7327E97F" w14:textId="29F96603" w:rsidR="00200525" w:rsidRPr="00C248F7" w:rsidRDefault="00200525" w:rsidP="003406C7">
      <w:pPr>
        <w:pStyle w:val="Caption"/>
      </w:pPr>
      <w:bookmarkStart w:id="78" w:name="_Toc190347711"/>
      <w:bookmarkStart w:id="79" w:name="_Toc190703303"/>
      <w:r>
        <w:t>Hình 4.</w:t>
      </w:r>
      <w:r w:rsidR="003834E2">
        <w:t>1</w:t>
      </w:r>
      <w:r>
        <w:t xml:space="preserve"> Khởi tạo </w:t>
      </w:r>
      <w:r w:rsidR="003C4772">
        <w:t>mininet</w:t>
      </w:r>
      <w:bookmarkEnd w:id="78"/>
      <w:bookmarkEnd w:id="79"/>
    </w:p>
    <w:p w14:paraId="7237782F" w14:textId="008AC1B8" w:rsidR="00B74BCE" w:rsidRPr="00B74BCE" w:rsidRDefault="00B74BCE" w:rsidP="00B74BCE">
      <w:pPr>
        <w:pStyle w:val="Heading3"/>
      </w:pPr>
      <w:bookmarkStart w:id="80" w:name="_Toc190349179"/>
      <w:r>
        <w:t>Thu thập dữ liệu thực nghiệm</w:t>
      </w:r>
      <w:bookmarkEnd w:id="80"/>
    </w:p>
    <w:p w14:paraId="361D1E8F" w14:textId="63D1ED58" w:rsidR="0012591B" w:rsidRDefault="0012591B" w:rsidP="00A3643E">
      <w:pPr>
        <w:pStyle w:val="Heading4"/>
      </w:pPr>
      <w:bookmarkStart w:id="81" w:name="_Toc190349180"/>
      <w:r>
        <w:t>Mô tả dữ liệu thực nghiệm</w:t>
      </w:r>
      <w:bookmarkEnd w:id="81"/>
    </w:p>
    <w:p w14:paraId="404B08E2" w14:textId="190D87E1" w:rsidR="0012591B" w:rsidRDefault="0012591B" w:rsidP="0012591B">
      <w:pPr>
        <w:pStyle w:val="Nidungvnbn"/>
      </w:pPr>
      <w:r w:rsidRPr="0012591B">
        <w:t xml:space="preserve">Trong </w:t>
      </w:r>
      <w:r>
        <w:t>bài báo cáo này</w:t>
      </w:r>
      <w:r w:rsidRPr="0012591B">
        <w:t xml:space="preserve">, dữ liệu thực nghiệm được thu thập thông qua một môi trường mô phỏng mạng được thiết lập bằng Mininet và Ryu. Hai tập dữ liệu riêng biệt đã được tạo ra, gồm lưu lượng bình thường (normal traffic) và lưu lượng tấn công từ chối dịch vụ phân tán (DDoS). </w:t>
      </w:r>
    </w:p>
    <w:p w14:paraId="22EFD73F" w14:textId="5656A337" w:rsidR="00674FD5" w:rsidRDefault="006D6A5A" w:rsidP="00674FD5">
      <w:pPr>
        <w:pStyle w:val="Heading4"/>
      </w:pPr>
      <w:bookmarkStart w:id="82" w:name="_Toc190349181"/>
      <w:r>
        <w:t>Khởi tạo lưu lượng bình thường</w:t>
      </w:r>
      <w:bookmarkEnd w:id="82"/>
    </w:p>
    <w:p w14:paraId="51F6E899" w14:textId="5DD28723" w:rsidR="0024244A" w:rsidRPr="0024244A" w:rsidRDefault="0024244A" w:rsidP="00B86120">
      <w:pPr>
        <w:pStyle w:val="Nidungvnbn"/>
      </w:pPr>
      <w:r w:rsidRPr="00285801">
        <w:t xml:space="preserve">Dữ liệu mạng thông thường được thu thập trong điều kiện không có tấn công bằng cách giám sát và ghi nhận các đặc trưng của luồng dữ liệu. </w:t>
      </w:r>
      <w:r w:rsidR="00285801" w:rsidRPr="00285801">
        <w:t xml:space="preserve">Lưu lượng hợp lệ trong quá trình thử nghiệm được tạo ra bằng cách sử dụng các giao thức TCP, UDP và ICMP, nhằm mô phỏng hoạt động mạng thông thường. Giao thức TCP và UDP giúp thiết lập kết nối giữa các địa chỉ IP được chọn ngẫu nhiên, với các cổng giao tiếp </w:t>
      </w:r>
      <w:r w:rsidR="00285801" w:rsidRPr="00285801">
        <w:lastRenderedPageBreak/>
        <w:t>thay đổi liên tục để đảm bảo sự đa dạng của dữ liệu truyền tải. Trong khi đó, ICMP được dùng để thực hiện các truy vấn ping, phản ánh hoạt động kiểm tra kết nối phổ biến trên mạng. Các gói tin này được gửi qua hệ thống thử nghiệm một cách ngẫu nhiên, giúp tạo ra môi trường mạng có tính thực tế cao.</w:t>
      </w:r>
    </w:p>
    <w:p w14:paraId="15B908C2" w14:textId="2419A716" w:rsidR="00200525" w:rsidRDefault="00200525" w:rsidP="00200525">
      <w:pPr>
        <w:pStyle w:val="Nidungvnbn"/>
      </w:pPr>
      <w:r>
        <w:rPr>
          <w:noProof/>
        </w:rPr>
        <w:drawing>
          <wp:inline distT="0" distB="0" distL="0" distR="0" wp14:anchorId="4780207B" wp14:editId="6583FA51">
            <wp:extent cx="5083310" cy="3713019"/>
            <wp:effectExtent l="0" t="0" r="3175" b="1905"/>
            <wp:docPr id="1498986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6324"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65979" cy="3773403"/>
                    </a:xfrm>
                    <a:prstGeom prst="rect">
                      <a:avLst/>
                    </a:prstGeom>
                    <a:noFill/>
                    <a:ln>
                      <a:noFill/>
                    </a:ln>
                  </pic:spPr>
                </pic:pic>
              </a:graphicData>
            </a:graphic>
          </wp:inline>
        </w:drawing>
      </w:r>
    </w:p>
    <w:p w14:paraId="2C09D03A" w14:textId="17E398B6" w:rsidR="001A624A" w:rsidRPr="001A624A" w:rsidRDefault="00200525" w:rsidP="00FC75F1">
      <w:pPr>
        <w:pStyle w:val="Caption"/>
      </w:pPr>
      <w:bookmarkStart w:id="83" w:name="_Toc190347712"/>
      <w:bookmarkStart w:id="84" w:name="_Toc190703304"/>
      <w:r w:rsidRPr="004D0FDB">
        <w:t>Hình 4.</w:t>
      </w:r>
      <w:r w:rsidR="003406C7">
        <w:t>2</w:t>
      </w:r>
      <w:r w:rsidR="004D0FDB" w:rsidRPr="004D0FDB">
        <w:t xml:space="preserve"> Khởi tạo</w:t>
      </w:r>
      <w:r w:rsidR="003406C7">
        <w:t xml:space="preserve"> và thu thập</w:t>
      </w:r>
      <w:r w:rsidR="004D0FDB" w:rsidRPr="004D0FDB">
        <w:t xml:space="preserve"> lưu lượng bình thường</w:t>
      </w:r>
      <w:bookmarkEnd w:id="83"/>
      <w:bookmarkEnd w:id="84"/>
    </w:p>
    <w:p w14:paraId="1FCF9179" w14:textId="4282A51A" w:rsidR="0012591B" w:rsidRDefault="006D6A5A" w:rsidP="00F2060C">
      <w:pPr>
        <w:pStyle w:val="Heading4"/>
      </w:pPr>
      <w:bookmarkStart w:id="85" w:name="_Toc190349182"/>
      <w:r>
        <w:t>Khởi tạo lưu lượng DDOS</w:t>
      </w:r>
      <w:bookmarkEnd w:id="85"/>
    </w:p>
    <w:p w14:paraId="7B0FA51E" w14:textId="77777777" w:rsidR="00F47542" w:rsidRPr="000C4F0B" w:rsidRDefault="00F47542" w:rsidP="00F47542">
      <w:pPr>
        <w:pStyle w:val="Nidungvnbn"/>
      </w:pPr>
      <w:r w:rsidRPr="001A624A">
        <w:t>Trong quá trình thử nghiệm, lưu lượng tấn công DDoS được tạo bằng cách sử dụng công cụ hping3, áp dụng các giao thức TCP và UDP nhằm mô phỏng kịch bản tấn công thực tế. Các gói tin được gửi với địa chỉ IP nguồn ngẫu nhiên, liên tục nhắm vào máy chủ đích với tốc độ cao, gây áp lực lên tài nguyên hệ thống. Hình thức TCP flood được sử dụng để gửi các gói tin SYN, làm đầy bảng kết nối của máy chủ, trong khi UDP flood tập trung vào việc truyền tải dữ liệu với cường độ lớn, làm tăng tải xử lý. Để đảm bảo thử nghiệm diễn ra an toàn, số lượng gói tin được giới hạn theo từng giao thức, giúp kiểm soát tác động trong môi trường mô phỏng.</w:t>
      </w:r>
    </w:p>
    <w:p w14:paraId="45DAEF00" w14:textId="77777777" w:rsidR="00F47542" w:rsidRPr="00F47542" w:rsidRDefault="00F47542" w:rsidP="00F47542">
      <w:pPr>
        <w:pStyle w:val="Nidungvnbn"/>
      </w:pPr>
    </w:p>
    <w:p w14:paraId="53D7396F" w14:textId="5BEC40BC" w:rsidR="001A624A" w:rsidRDefault="001A624A" w:rsidP="00B85369">
      <w:pPr>
        <w:pStyle w:val="Nidungvnbn"/>
      </w:pPr>
      <w:r w:rsidRPr="00B85369">
        <w:rPr>
          <w:noProof/>
        </w:rPr>
        <w:lastRenderedPageBreak/>
        <w:drawing>
          <wp:inline distT="0" distB="0" distL="0" distR="0" wp14:anchorId="1B36836A" wp14:editId="5723D76B">
            <wp:extent cx="5168795" cy="3865418"/>
            <wp:effectExtent l="0" t="0" r="0" b="1905"/>
            <wp:docPr id="1267001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01345" name="Picture 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10505" cy="3896611"/>
                    </a:xfrm>
                    <a:prstGeom prst="rect">
                      <a:avLst/>
                    </a:prstGeom>
                    <a:noFill/>
                    <a:ln>
                      <a:noFill/>
                    </a:ln>
                  </pic:spPr>
                </pic:pic>
              </a:graphicData>
            </a:graphic>
          </wp:inline>
        </w:drawing>
      </w:r>
    </w:p>
    <w:p w14:paraId="009E6FB7" w14:textId="5F18D918" w:rsidR="00363867" w:rsidRDefault="00363867" w:rsidP="00262515">
      <w:pPr>
        <w:pStyle w:val="Caption"/>
      </w:pPr>
      <w:bookmarkStart w:id="86" w:name="_Toc190347713"/>
      <w:bookmarkStart w:id="87" w:name="_Toc190703305"/>
      <w:r w:rsidRPr="004D0FDB">
        <w:t>Hình 4.</w:t>
      </w:r>
      <w:r w:rsidR="003406C7">
        <w:t>3</w:t>
      </w:r>
      <w:r w:rsidRPr="004D0FDB">
        <w:t xml:space="preserve"> Khởi tạo</w:t>
      </w:r>
      <w:r w:rsidR="00D30339">
        <w:t xml:space="preserve"> và thu thập</w:t>
      </w:r>
      <w:r w:rsidRPr="004D0FDB">
        <w:t xml:space="preserve"> lưu lượng </w:t>
      </w:r>
      <w:r>
        <w:t>DDOS</w:t>
      </w:r>
      <w:bookmarkEnd w:id="86"/>
      <w:bookmarkEnd w:id="87"/>
    </w:p>
    <w:p w14:paraId="47C5BC25" w14:textId="7AEDA3CB" w:rsidR="0012591B" w:rsidRDefault="0012591B" w:rsidP="00F2060C">
      <w:pPr>
        <w:pStyle w:val="Heading4"/>
      </w:pPr>
      <w:bookmarkStart w:id="88" w:name="_Toc190349183"/>
      <w:r w:rsidRPr="0012591B">
        <w:t>Lưu trữ kết quả</w:t>
      </w:r>
      <w:r>
        <w:t xml:space="preserve"> dữ liệu</w:t>
      </w:r>
      <w:bookmarkEnd w:id="88"/>
    </w:p>
    <w:p w14:paraId="20E71016" w14:textId="59C23F13" w:rsidR="009E0DC1" w:rsidRDefault="000812AF" w:rsidP="000812AF">
      <w:pPr>
        <w:pStyle w:val="Nidungvnbn"/>
        <w:jc w:val="center"/>
      </w:pPr>
      <w:r w:rsidRPr="000812AF">
        <w:rPr>
          <w:noProof/>
        </w:rPr>
        <w:drawing>
          <wp:inline distT="0" distB="0" distL="0" distR="0" wp14:anchorId="0BFAA63B" wp14:editId="7E580C16">
            <wp:extent cx="5128642" cy="3144982"/>
            <wp:effectExtent l="0" t="0" r="0" b="0"/>
            <wp:docPr id="101883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35282" name=""/>
                    <pic:cNvPicPr/>
                  </pic:nvPicPr>
                  <pic:blipFill>
                    <a:blip r:embed="rId37"/>
                    <a:stretch>
                      <a:fillRect/>
                    </a:stretch>
                  </pic:blipFill>
                  <pic:spPr>
                    <a:xfrm>
                      <a:off x="0" y="0"/>
                      <a:ext cx="5155829" cy="3161653"/>
                    </a:xfrm>
                    <a:prstGeom prst="rect">
                      <a:avLst/>
                    </a:prstGeom>
                  </pic:spPr>
                </pic:pic>
              </a:graphicData>
            </a:graphic>
          </wp:inline>
        </w:drawing>
      </w:r>
    </w:p>
    <w:p w14:paraId="6DCE5D88" w14:textId="03F63DC6" w:rsidR="009E0DC1" w:rsidRPr="009E0DC1" w:rsidRDefault="009E0DC1" w:rsidP="009E0DC1">
      <w:pPr>
        <w:pStyle w:val="Caption"/>
      </w:pPr>
      <w:bookmarkStart w:id="89" w:name="_Toc190347714"/>
      <w:bookmarkStart w:id="90" w:name="_Toc190703306"/>
      <w:r w:rsidRPr="004D0FDB">
        <w:t>Hình 4.</w:t>
      </w:r>
      <w:r w:rsidR="00FC75F1">
        <w:t>4</w:t>
      </w:r>
      <w:r w:rsidRPr="004D0FDB">
        <w:t xml:space="preserve"> </w:t>
      </w:r>
      <w:r>
        <w:t>Kết quả thu thập dữ liệu bình thường và DDOS</w:t>
      </w:r>
      <w:bookmarkEnd w:id="89"/>
      <w:bookmarkEnd w:id="90"/>
    </w:p>
    <w:p w14:paraId="5582D87B" w14:textId="17B7CA6A" w:rsidR="0041306D" w:rsidRDefault="0027688A" w:rsidP="0041306D">
      <w:pPr>
        <w:pStyle w:val="Nidungvnbn"/>
      </w:pPr>
      <w:r w:rsidRPr="0027688A">
        <w:lastRenderedPageBreak/>
        <w:t>Dữ liệu</w:t>
      </w:r>
      <w:r>
        <w:t xml:space="preserve"> </w:t>
      </w:r>
      <w:r w:rsidRPr="0027688A">
        <w:t>thu thập từ lưu lượng mạng được lưu trữ và xử lý thông qua việc sử dụng Ryu SDN Controller, trong đó các luồng dữ liệu được ghi nhận từ các switch OpenFlow. Hệ thống theo dõi trạng thái của các switch, gửi yêu cầu truy vấn thông tin thống kê về các luồng mạng</w:t>
      </w:r>
      <w:r w:rsidR="00760C01">
        <w:t xml:space="preserve"> </w:t>
      </w:r>
      <w:r w:rsidR="00760C01" w:rsidRPr="00760C01">
        <w:t>và trích xuất các đặc trưng quan trọng</w:t>
      </w:r>
      <w:r w:rsidR="00760C01">
        <w:t xml:space="preserve"> sau:</w:t>
      </w:r>
    </w:p>
    <w:tbl>
      <w:tblPr>
        <w:tblStyle w:val="TableGrid"/>
        <w:tblW w:w="8460" w:type="dxa"/>
        <w:tblLook w:val="04A0" w:firstRow="1" w:lastRow="0" w:firstColumn="1" w:lastColumn="0" w:noHBand="0" w:noVBand="1"/>
      </w:tblPr>
      <w:tblGrid>
        <w:gridCol w:w="4230"/>
        <w:gridCol w:w="4230"/>
      </w:tblGrid>
      <w:tr w:rsidR="0044680F" w:rsidRPr="0044680F" w14:paraId="6ECF6040" w14:textId="77777777" w:rsidTr="009817D7">
        <w:trPr>
          <w:trHeight w:val="470"/>
        </w:trPr>
        <w:tc>
          <w:tcPr>
            <w:tcW w:w="4230" w:type="dxa"/>
          </w:tcPr>
          <w:p w14:paraId="49A8EFFF" w14:textId="77777777" w:rsidR="0044680F" w:rsidRPr="0044680F" w:rsidRDefault="0044680F" w:rsidP="00B307D1">
            <w:pPr>
              <w:pStyle w:val="Nidungvnbn"/>
              <w:ind w:firstLine="0"/>
              <w:jc w:val="center"/>
            </w:pPr>
            <w:r w:rsidRPr="0044680F">
              <w:t>Tên Feature</w:t>
            </w:r>
          </w:p>
        </w:tc>
        <w:tc>
          <w:tcPr>
            <w:tcW w:w="4230" w:type="dxa"/>
          </w:tcPr>
          <w:p w14:paraId="710BDAA2" w14:textId="3549DCD2" w:rsidR="0044680F" w:rsidRPr="0044680F" w:rsidRDefault="00CB6CEB" w:rsidP="00AB172C">
            <w:pPr>
              <w:pStyle w:val="Nidungvnbn"/>
              <w:ind w:firstLine="0"/>
              <w:jc w:val="center"/>
            </w:pPr>
            <w:r>
              <w:t>Mô tả</w:t>
            </w:r>
          </w:p>
        </w:tc>
      </w:tr>
      <w:tr w:rsidR="0044680F" w:rsidRPr="0044680F" w14:paraId="41AEB5A1" w14:textId="77777777" w:rsidTr="009817D7">
        <w:trPr>
          <w:trHeight w:val="955"/>
        </w:trPr>
        <w:tc>
          <w:tcPr>
            <w:tcW w:w="4230" w:type="dxa"/>
          </w:tcPr>
          <w:p w14:paraId="24AC6A91" w14:textId="77777777" w:rsidR="0044680F" w:rsidRPr="0044680F" w:rsidRDefault="0044680F" w:rsidP="00B307D1">
            <w:pPr>
              <w:pStyle w:val="Nidungvnbn"/>
              <w:ind w:firstLine="0"/>
              <w:jc w:val="center"/>
            </w:pPr>
            <w:r w:rsidRPr="0044680F">
              <w:t>timestamp</w:t>
            </w:r>
          </w:p>
        </w:tc>
        <w:tc>
          <w:tcPr>
            <w:tcW w:w="4230" w:type="dxa"/>
          </w:tcPr>
          <w:p w14:paraId="05810523" w14:textId="77777777" w:rsidR="0044680F" w:rsidRPr="00AB172C" w:rsidRDefault="0044680F" w:rsidP="00AB172C">
            <w:pPr>
              <w:pStyle w:val="Nidungvnbn"/>
              <w:jc w:val="left"/>
            </w:pPr>
            <w:r w:rsidRPr="00AB172C">
              <w:t>Dấu thời gian ghi nhận khi luồng dữ liệu được phát hiện hoặc xử lý.</w:t>
            </w:r>
          </w:p>
        </w:tc>
      </w:tr>
      <w:tr w:rsidR="0044680F" w:rsidRPr="0044680F" w14:paraId="7F839EDA" w14:textId="77777777" w:rsidTr="009817D7">
        <w:trPr>
          <w:trHeight w:val="943"/>
        </w:trPr>
        <w:tc>
          <w:tcPr>
            <w:tcW w:w="4230" w:type="dxa"/>
          </w:tcPr>
          <w:p w14:paraId="667AB7E1" w14:textId="77777777" w:rsidR="0044680F" w:rsidRPr="0044680F" w:rsidRDefault="0044680F" w:rsidP="00B307D1">
            <w:pPr>
              <w:pStyle w:val="Nidungvnbn"/>
              <w:ind w:firstLine="0"/>
              <w:jc w:val="center"/>
            </w:pPr>
            <w:r w:rsidRPr="0044680F">
              <w:t>datapath_id</w:t>
            </w:r>
          </w:p>
        </w:tc>
        <w:tc>
          <w:tcPr>
            <w:tcW w:w="4230" w:type="dxa"/>
          </w:tcPr>
          <w:p w14:paraId="0CED1D24" w14:textId="77777777" w:rsidR="0044680F" w:rsidRPr="00AB172C" w:rsidRDefault="0044680F" w:rsidP="00AB172C">
            <w:pPr>
              <w:pStyle w:val="Nidungvnbn"/>
              <w:jc w:val="left"/>
            </w:pPr>
            <w:r w:rsidRPr="00AB172C">
              <w:t>ID của switch OpenFlow chịu trách nhiệm xử lý luồng dữ liệu.</w:t>
            </w:r>
          </w:p>
        </w:tc>
      </w:tr>
      <w:tr w:rsidR="0044680F" w:rsidRPr="0044680F" w14:paraId="034ACBE5" w14:textId="77777777" w:rsidTr="009817D7">
        <w:trPr>
          <w:trHeight w:val="1427"/>
        </w:trPr>
        <w:tc>
          <w:tcPr>
            <w:tcW w:w="4230" w:type="dxa"/>
          </w:tcPr>
          <w:p w14:paraId="77721AE9" w14:textId="77777777" w:rsidR="0044680F" w:rsidRPr="0044680F" w:rsidRDefault="0044680F" w:rsidP="00B307D1">
            <w:pPr>
              <w:pStyle w:val="Nidungvnbn"/>
              <w:ind w:firstLine="0"/>
              <w:jc w:val="center"/>
            </w:pPr>
            <w:r w:rsidRPr="0044680F">
              <w:t>flow_id</w:t>
            </w:r>
          </w:p>
        </w:tc>
        <w:tc>
          <w:tcPr>
            <w:tcW w:w="4230" w:type="dxa"/>
          </w:tcPr>
          <w:p w14:paraId="6F7F5773" w14:textId="77777777" w:rsidR="0044680F" w:rsidRPr="00AB172C" w:rsidRDefault="0044680F" w:rsidP="00AB172C">
            <w:pPr>
              <w:pStyle w:val="Nidungvnbn"/>
              <w:jc w:val="left"/>
            </w:pPr>
            <w:r w:rsidRPr="00AB172C">
              <w:t>Định danh duy nhất của luồng, dựa trên địa chỉ IP nguồn, IP đích và giao thức sử dụng.</w:t>
            </w:r>
          </w:p>
        </w:tc>
      </w:tr>
      <w:tr w:rsidR="0044680F" w:rsidRPr="0044680F" w14:paraId="59A0A963" w14:textId="77777777" w:rsidTr="009817D7">
        <w:trPr>
          <w:trHeight w:val="483"/>
        </w:trPr>
        <w:tc>
          <w:tcPr>
            <w:tcW w:w="4230" w:type="dxa"/>
          </w:tcPr>
          <w:p w14:paraId="677CC012" w14:textId="77777777" w:rsidR="0044680F" w:rsidRPr="0044680F" w:rsidRDefault="0044680F" w:rsidP="00B307D1">
            <w:pPr>
              <w:pStyle w:val="Nidungvnbn"/>
              <w:ind w:firstLine="0"/>
              <w:jc w:val="center"/>
            </w:pPr>
            <w:r w:rsidRPr="0044680F">
              <w:t>ip_src</w:t>
            </w:r>
          </w:p>
        </w:tc>
        <w:tc>
          <w:tcPr>
            <w:tcW w:w="4230" w:type="dxa"/>
          </w:tcPr>
          <w:p w14:paraId="37E14F01" w14:textId="77777777" w:rsidR="0044680F" w:rsidRPr="00AB172C" w:rsidRDefault="0044680F" w:rsidP="00AB172C">
            <w:pPr>
              <w:pStyle w:val="Nidungvnbn"/>
              <w:jc w:val="left"/>
            </w:pPr>
            <w:r w:rsidRPr="00AB172C">
              <w:t>Địa chỉ IP nguồn của gói tin.</w:t>
            </w:r>
          </w:p>
        </w:tc>
      </w:tr>
      <w:tr w:rsidR="0044680F" w:rsidRPr="0044680F" w14:paraId="1620510E" w14:textId="77777777" w:rsidTr="009817D7">
        <w:trPr>
          <w:trHeight w:val="943"/>
        </w:trPr>
        <w:tc>
          <w:tcPr>
            <w:tcW w:w="4230" w:type="dxa"/>
          </w:tcPr>
          <w:p w14:paraId="038F1482" w14:textId="77777777" w:rsidR="0044680F" w:rsidRPr="0044680F" w:rsidRDefault="0044680F" w:rsidP="00B307D1">
            <w:pPr>
              <w:pStyle w:val="Nidungvnbn"/>
              <w:ind w:firstLine="0"/>
              <w:jc w:val="center"/>
            </w:pPr>
            <w:r w:rsidRPr="0044680F">
              <w:t>tp_src</w:t>
            </w:r>
          </w:p>
        </w:tc>
        <w:tc>
          <w:tcPr>
            <w:tcW w:w="4230" w:type="dxa"/>
          </w:tcPr>
          <w:p w14:paraId="23127507" w14:textId="77777777" w:rsidR="0044680F" w:rsidRPr="00AB172C" w:rsidRDefault="0044680F" w:rsidP="00AB172C">
            <w:pPr>
              <w:pStyle w:val="Nidungvnbn"/>
              <w:jc w:val="left"/>
            </w:pPr>
            <w:r w:rsidRPr="00AB172C">
              <w:t>Cổng nguồn (TCP/UDP) mà gói tin sử dụng.</w:t>
            </w:r>
          </w:p>
        </w:tc>
      </w:tr>
      <w:tr w:rsidR="0044680F" w:rsidRPr="0044680F" w14:paraId="0C84742B" w14:textId="77777777" w:rsidTr="009817D7">
        <w:trPr>
          <w:trHeight w:val="470"/>
        </w:trPr>
        <w:tc>
          <w:tcPr>
            <w:tcW w:w="4230" w:type="dxa"/>
          </w:tcPr>
          <w:p w14:paraId="70D252CF" w14:textId="77777777" w:rsidR="0044680F" w:rsidRPr="0044680F" w:rsidRDefault="0044680F" w:rsidP="00B307D1">
            <w:pPr>
              <w:pStyle w:val="Nidungvnbn"/>
              <w:ind w:firstLine="0"/>
              <w:jc w:val="center"/>
            </w:pPr>
            <w:r w:rsidRPr="0044680F">
              <w:t>ip_dst</w:t>
            </w:r>
          </w:p>
        </w:tc>
        <w:tc>
          <w:tcPr>
            <w:tcW w:w="4230" w:type="dxa"/>
          </w:tcPr>
          <w:p w14:paraId="4FBFCF67" w14:textId="77777777" w:rsidR="0044680F" w:rsidRPr="00AB172C" w:rsidRDefault="0044680F" w:rsidP="00AB172C">
            <w:pPr>
              <w:pStyle w:val="Nidungvnbn"/>
              <w:jc w:val="left"/>
            </w:pPr>
            <w:r w:rsidRPr="00AB172C">
              <w:t>Địa chỉ IP đích của gói tin.</w:t>
            </w:r>
          </w:p>
        </w:tc>
      </w:tr>
      <w:tr w:rsidR="0044680F" w:rsidRPr="0044680F" w14:paraId="340B62FE" w14:textId="77777777" w:rsidTr="009817D7">
        <w:trPr>
          <w:trHeight w:val="955"/>
        </w:trPr>
        <w:tc>
          <w:tcPr>
            <w:tcW w:w="4230" w:type="dxa"/>
          </w:tcPr>
          <w:p w14:paraId="50694F9D" w14:textId="77777777" w:rsidR="0044680F" w:rsidRPr="0044680F" w:rsidRDefault="0044680F" w:rsidP="00B307D1">
            <w:pPr>
              <w:pStyle w:val="Nidungvnbn"/>
              <w:ind w:firstLine="0"/>
              <w:jc w:val="center"/>
            </w:pPr>
            <w:r w:rsidRPr="0044680F">
              <w:t>tp_dst</w:t>
            </w:r>
          </w:p>
        </w:tc>
        <w:tc>
          <w:tcPr>
            <w:tcW w:w="4230" w:type="dxa"/>
          </w:tcPr>
          <w:p w14:paraId="73202A80" w14:textId="77777777" w:rsidR="0044680F" w:rsidRPr="00AB172C" w:rsidRDefault="0044680F" w:rsidP="00AB172C">
            <w:pPr>
              <w:pStyle w:val="Nidungvnbn"/>
              <w:jc w:val="left"/>
            </w:pPr>
            <w:r w:rsidRPr="00AB172C">
              <w:t>Cổng đích (TCP/UDP) mà gói tin hướng đến.</w:t>
            </w:r>
          </w:p>
        </w:tc>
      </w:tr>
      <w:tr w:rsidR="0044680F" w:rsidRPr="0044680F" w14:paraId="4341BA02" w14:textId="77777777" w:rsidTr="009817D7">
        <w:trPr>
          <w:trHeight w:val="943"/>
        </w:trPr>
        <w:tc>
          <w:tcPr>
            <w:tcW w:w="4230" w:type="dxa"/>
          </w:tcPr>
          <w:p w14:paraId="33E172BB" w14:textId="77777777" w:rsidR="0044680F" w:rsidRPr="0044680F" w:rsidRDefault="0044680F" w:rsidP="00B307D1">
            <w:pPr>
              <w:pStyle w:val="Nidungvnbn"/>
              <w:ind w:firstLine="0"/>
              <w:jc w:val="center"/>
            </w:pPr>
            <w:r w:rsidRPr="0044680F">
              <w:t>ip_proto</w:t>
            </w:r>
          </w:p>
        </w:tc>
        <w:tc>
          <w:tcPr>
            <w:tcW w:w="4230" w:type="dxa"/>
          </w:tcPr>
          <w:p w14:paraId="6AFB3C35" w14:textId="77777777" w:rsidR="0044680F" w:rsidRPr="00AB172C" w:rsidRDefault="0044680F" w:rsidP="00AB172C">
            <w:pPr>
              <w:pStyle w:val="Nidungvnbn"/>
              <w:jc w:val="left"/>
            </w:pPr>
            <w:r w:rsidRPr="00AB172C">
              <w:t>Giao thức mạng được sử dụng, ví dụ: TCP, UDP, ICMP.</w:t>
            </w:r>
          </w:p>
        </w:tc>
      </w:tr>
      <w:tr w:rsidR="0044680F" w:rsidRPr="0044680F" w14:paraId="7C785772" w14:textId="77777777" w:rsidTr="009817D7">
        <w:trPr>
          <w:trHeight w:val="955"/>
        </w:trPr>
        <w:tc>
          <w:tcPr>
            <w:tcW w:w="4230" w:type="dxa"/>
          </w:tcPr>
          <w:p w14:paraId="4B89C933" w14:textId="77777777" w:rsidR="0044680F" w:rsidRPr="0044680F" w:rsidRDefault="0044680F" w:rsidP="00B307D1">
            <w:pPr>
              <w:pStyle w:val="Nidungvnbn"/>
              <w:ind w:firstLine="0"/>
              <w:jc w:val="center"/>
            </w:pPr>
            <w:r w:rsidRPr="0044680F">
              <w:t>icmp_code</w:t>
            </w:r>
          </w:p>
        </w:tc>
        <w:tc>
          <w:tcPr>
            <w:tcW w:w="4230" w:type="dxa"/>
          </w:tcPr>
          <w:p w14:paraId="7FF887A2" w14:textId="77777777" w:rsidR="0044680F" w:rsidRPr="00AB172C" w:rsidRDefault="0044680F" w:rsidP="00AB172C">
            <w:pPr>
              <w:pStyle w:val="Nidungvnbn"/>
              <w:jc w:val="left"/>
            </w:pPr>
            <w:r w:rsidRPr="00AB172C">
              <w:t>Mã ICMP được sử dụng để xác định loại lỗi hoặc thông điệp ICMP.</w:t>
            </w:r>
          </w:p>
        </w:tc>
      </w:tr>
      <w:tr w:rsidR="0044680F" w:rsidRPr="0044680F" w14:paraId="69EB9E3B" w14:textId="77777777" w:rsidTr="009817D7">
        <w:trPr>
          <w:trHeight w:val="955"/>
        </w:trPr>
        <w:tc>
          <w:tcPr>
            <w:tcW w:w="4230" w:type="dxa"/>
          </w:tcPr>
          <w:p w14:paraId="2FBFAB86" w14:textId="77777777" w:rsidR="0044680F" w:rsidRPr="0044680F" w:rsidRDefault="0044680F" w:rsidP="00B307D1">
            <w:pPr>
              <w:pStyle w:val="Nidungvnbn"/>
              <w:ind w:firstLine="0"/>
              <w:jc w:val="center"/>
            </w:pPr>
            <w:r w:rsidRPr="0044680F">
              <w:t>icmp_type</w:t>
            </w:r>
          </w:p>
        </w:tc>
        <w:tc>
          <w:tcPr>
            <w:tcW w:w="4230" w:type="dxa"/>
          </w:tcPr>
          <w:p w14:paraId="6723F7F0" w14:textId="77777777" w:rsidR="0044680F" w:rsidRPr="00AB172C" w:rsidRDefault="0044680F" w:rsidP="00AB172C">
            <w:pPr>
              <w:pStyle w:val="Nidungvnbn"/>
              <w:jc w:val="left"/>
            </w:pPr>
            <w:r w:rsidRPr="00AB172C">
              <w:t>Loại ICMP, thể hiện hành vi hoặc loại thông điệp của gói tin ICMP.</w:t>
            </w:r>
          </w:p>
        </w:tc>
      </w:tr>
      <w:tr w:rsidR="0044680F" w:rsidRPr="0044680F" w14:paraId="4C619102" w14:textId="77777777" w:rsidTr="009817D7">
        <w:trPr>
          <w:trHeight w:val="943"/>
        </w:trPr>
        <w:tc>
          <w:tcPr>
            <w:tcW w:w="4230" w:type="dxa"/>
          </w:tcPr>
          <w:p w14:paraId="0F223ACB" w14:textId="77777777" w:rsidR="0044680F" w:rsidRPr="0044680F" w:rsidRDefault="0044680F" w:rsidP="00B307D1">
            <w:pPr>
              <w:pStyle w:val="Nidungvnbn"/>
              <w:ind w:firstLine="0"/>
              <w:jc w:val="center"/>
            </w:pPr>
            <w:r w:rsidRPr="0044680F">
              <w:t>flow_duration_sec</w:t>
            </w:r>
          </w:p>
        </w:tc>
        <w:tc>
          <w:tcPr>
            <w:tcW w:w="4230" w:type="dxa"/>
          </w:tcPr>
          <w:p w14:paraId="2F362CCD" w14:textId="77777777" w:rsidR="0044680F" w:rsidRPr="00AB172C" w:rsidRDefault="0044680F" w:rsidP="00AB172C">
            <w:pPr>
              <w:pStyle w:val="Nidungvnbn"/>
              <w:jc w:val="left"/>
            </w:pPr>
            <w:r w:rsidRPr="00AB172C">
              <w:t>Thời gian tồn tại của luồng tính theo giây.</w:t>
            </w:r>
          </w:p>
        </w:tc>
      </w:tr>
      <w:tr w:rsidR="0044680F" w:rsidRPr="0044680F" w14:paraId="0DEECA77" w14:textId="77777777" w:rsidTr="009817D7">
        <w:trPr>
          <w:trHeight w:val="955"/>
        </w:trPr>
        <w:tc>
          <w:tcPr>
            <w:tcW w:w="4230" w:type="dxa"/>
          </w:tcPr>
          <w:p w14:paraId="5604E014" w14:textId="77777777" w:rsidR="0044680F" w:rsidRPr="0044680F" w:rsidRDefault="0044680F" w:rsidP="00B307D1">
            <w:pPr>
              <w:pStyle w:val="Nidungvnbn"/>
              <w:ind w:firstLine="0"/>
              <w:jc w:val="center"/>
            </w:pPr>
            <w:r w:rsidRPr="0044680F">
              <w:lastRenderedPageBreak/>
              <w:t>flow_duration_nsec</w:t>
            </w:r>
          </w:p>
        </w:tc>
        <w:tc>
          <w:tcPr>
            <w:tcW w:w="4230" w:type="dxa"/>
          </w:tcPr>
          <w:p w14:paraId="14153DC1" w14:textId="77777777" w:rsidR="0044680F" w:rsidRPr="00AB172C" w:rsidRDefault="0044680F" w:rsidP="00AB172C">
            <w:pPr>
              <w:pStyle w:val="Nidungvnbn"/>
              <w:jc w:val="left"/>
            </w:pPr>
            <w:r w:rsidRPr="00AB172C">
              <w:t>Thời gian tồn tại của luồng tính theo nanosecond.</w:t>
            </w:r>
          </w:p>
        </w:tc>
      </w:tr>
      <w:tr w:rsidR="0044680F" w:rsidRPr="0044680F" w14:paraId="6375F39E" w14:textId="77777777" w:rsidTr="009817D7">
        <w:trPr>
          <w:trHeight w:val="955"/>
        </w:trPr>
        <w:tc>
          <w:tcPr>
            <w:tcW w:w="4230" w:type="dxa"/>
          </w:tcPr>
          <w:p w14:paraId="1CD9F74C" w14:textId="77777777" w:rsidR="0044680F" w:rsidRPr="0044680F" w:rsidRDefault="0044680F" w:rsidP="00B307D1">
            <w:pPr>
              <w:pStyle w:val="Nidungvnbn"/>
              <w:ind w:firstLine="0"/>
              <w:jc w:val="center"/>
            </w:pPr>
            <w:r w:rsidRPr="0044680F">
              <w:t>idle_timeout</w:t>
            </w:r>
          </w:p>
        </w:tc>
        <w:tc>
          <w:tcPr>
            <w:tcW w:w="4230" w:type="dxa"/>
          </w:tcPr>
          <w:p w14:paraId="70F0DDB2" w14:textId="77777777" w:rsidR="0044680F" w:rsidRPr="00AB172C" w:rsidRDefault="0044680F" w:rsidP="00AB172C">
            <w:pPr>
              <w:pStyle w:val="Nidungvnbn"/>
              <w:jc w:val="left"/>
            </w:pPr>
            <w:r w:rsidRPr="00AB172C">
              <w:t>Khoảng thời gian chờ trước khi luồng bị xóa do không có bất kỳ hoạt động nào.</w:t>
            </w:r>
          </w:p>
        </w:tc>
      </w:tr>
      <w:tr w:rsidR="0044680F" w:rsidRPr="0044680F" w14:paraId="08DF7CBF" w14:textId="77777777" w:rsidTr="009817D7">
        <w:trPr>
          <w:trHeight w:val="943"/>
        </w:trPr>
        <w:tc>
          <w:tcPr>
            <w:tcW w:w="4230" w:type="dxa"/>
          </w:tcPr>
          <w:p w14:paraId="3F0FDB46" w14:textId="77777777" w:rsidR="0044680F" w:rsidRPr="0044680F" w:rsidRDefault="0044680F" w:rsidP="00B307D1">
            <w:pPr>
              <w:pStyle w:val="Nidungvnbn"/>
              <w:ind w:firstLine="0"/>
              <w:jc w:val="center"/>
            </w:pPr>
            <w:r w:rsidRPr="0044680F">
              <w:t>hard_timeout</w:t>
            </w:r>
          </w:p>
        </w:tc>
        <w:tc>
          <w:tcPr>
            <w:tcW w:w="4230" w:type="dxa"/>
          </w:tcPr>
          <w:p w14:paraId="5E5BF554" w14:textId="77777777" w:rsidR="0044680F" w:rsidRPr="00AB172C" w:rsidRDefault="0044680F" w:rsidP="00AB172C">
            <w:pPr>
              <w:pStyle w:val="Nidungvnbn"/>
              <w:jc w:val="left"/>
            </w:pPr>
            <w:r w:rsidRPr="00AB172C">
              <w:t>Thời gian tối đa trước khi luồng bị xóa, ngay cả khi vẫn còn hoạt động.</w:t>
            </w:r>
          </w:p>
        </w:tc>
      </w:tr>
      <w:tr w:rsidR="0044680F" w:rsidRPr="0044680F" w14:paraId="3A6A2933" w14:textId="77777777" w:rsidTr="009817D7">
        <w:trPr>
          <w:trHeight w:val="1427"/>
        </w:trPr>
        <w:tc>
          <w:tcPr>
            <w:tcW w:w="4230" w:type="dxa"/>
          </w:tcPr>
          <w:p w14:paraId="00C16E14" w14:textId="77777777" w:rsidR="0044680F" w:rsidRPr="0044680F" w:rsidRDefault="0044680F" w:rsidP="00B307D1">
            <w:pPr>
              <w:pStyle w:val="Nidungvnbn"/>
              <w:ind w:firstLine="0"/>
              <w:jc w:val="center"/>
            </w:pPr>
            <w:r w:rsidRPr="0044680F">
              <w:t>flags</w:t>
            </w:r>
          </w:p>
        </w:tc>
        <w:tc>
          <w:tcPr>
            <w:tcW w:w="4230" w:type="dxa"/>
          </w:tcPr>
          <w:p w14:paraId="17A89BB5" w14:textId="77777777" w:rsidR="0044680F" w:rsidRPr="00AB172C" w:rsidRDefault="0044680F" w:rsidP="00AB172C">
            <w:pPr>
              <w:pStyle w:val="Nidungvnbn"/>
              <w:jc w:val="left"/>
            </w:pPr>
            <w:r w:rsidRPr="00AB172C">
              <w:t>Cờ điều khiển của gói tin (ví dụ: SYN, ACK, FIN, RST), đặc biệt quan trọng trong giao thức TCP.</w:t>
            </w:r>
          </w:p>
        </w:tc>
      </w:tr>
      <w:tr w:rsidR="0044680F" w:rsidRPr="0044680F" w14:paraId="31920FC3" w14:textId="77777777" w:rsidTr="009817D7">
        <w:trPr>
          <w:trHeight w:val="955"/>
        </w:trPr>
        <w:tc>
          <w:tcPr>
            <w:tcW w:w="4230" w:type="dxa"/>
          </w:tcPr>
          <w:p w14:paraId="15BB6295" w14:textId="77777777" w:rsidR="0044680F" w:rsidRPr="0044680F" w:rsidRDefault="0044680F" w:rsidP="00B307D1">
            <w:pPr>
              <w:pStyle w:val="Nidungvnbn"/>
              <w:ind w:firstLine="0"/>
              <w:jc w:val="center"/>
            </w:pPr>
            <w:r w:rsidRPr="0044680F">
              <w:t>packet_count</w:t>
            </w:r>
          </w:p>
        </w:tc>
        <w:tc>
          <w:tcPr>
            <w:tcW w:w="4230" w:type="dxa"/>
          </w:tcPr>
          <w:p w14:paraId="50C1B037" w14:textId="77777777" w:rsidR="0044680F" w:rsidRPr="00AB172C" w:rsidRDefault="0044680F" w:rsidP="00AB172C">
            <w:pPr>
              <w:pStyle w:val="Nidungvnbn"/>
              <w:jc w:val="left"/>
            </w:pPr>
            <w:r w:rsidRPr="00AB172C">
              <w:t>Tổng số lượng gói tin trong luồng dữ liệu.</w:t>
            </w:r>
          </w:p>
        </w:tc>
      </w:tr>
      <w:tr w:rsidR="0044680F" w:rsidRPr="0044680F" w14:paraId="0BD2A833" w14:textId="77777777" w:rsidTr="009817D7">
        <w:trPr>
          <w:trHeight w:val="943"/>
        </w:trPr>
        <w:tc>
          <w:tcPr>
            <w:tcW w:w="4230" w:type="dxa"/>
          </w:tcPr>
          <w:p w14:paraId="4B738741" w14:textId="77777777" w:rsidR="0044680F" w:rsidRPr="0044680F" w:rsidRDefault="0044680F" w:rsidP="00B307D1">
            <w:pPr>
              <w:pStyle w:val="Nidungvnbn"/>
              <w:ind w:firstLine="0"/>
              <w:jc w:val="center"/>
            </w:pPr>
            <w:r w:rsidRPr="0044680F">
              <w:t>byte_count</w:t>
            </w:r>
          </w:p>
        </w:tc>
        <w:tc>
          <w:tcPr>
            <w:tcW w:w="4230" w:type="dxa"/>
          </w:tcPr>
          <w:p w14:paraId="2A18932B" w14:textId="77777777" w:rsidR="0044680F" w:rsidRPr="00AB172C" w:rsidRDefault="0044680F" w:rsidP="00AB172C">
            <w:pPr>
              <w:pStyle w:val="Nidungvnbn"/>
              <w:jc w:val="left"/>
            </w:pPr>
            <w:r w:rsidRPr="00AB172C">
              <w:t>Tổng số byte được truyền trong toàn bộ luồng dữ liệu.</w:t>
            </w:r>
          </w:p>
        </w:tc>
      </w:tr>
      <w:tr w:rsidR="0044680F" w:rsidRPr="0044680F" w14:paraId="0821FC21" w14:textId="77777777" w:rsidTr="009817D7">
        <w:trPr>
          <w:trHeight w:val="470"/>
        </w:trPr>
        <w:tc>
          <w:tcPr>
            <w:tcW w:w="4230" w:type="dxa"/>
          </w:tcPr>
          <w:p w14:paraId="2B8B5C42" w14:textId="77777777" w:rsidR="0044680F" w:rsidRPr="0044680F" w:rsidRDefault="0044680F" w:rsidP="00B307D1">
            <w:pPr>
              <w:pStyle w:val="Nidungvnbn"/>
              <w:ind w:firstLine="0"/>
              <w:jc w:val="center"/>
            </w:pPr>
            <w:r w:rsidRPr="0044680F">
              <w:t>packet_count_per_second</w:t>
            </w:r>
          </w:p>
        </w:tc>
        <w:tc>
          <w:tcPr>
            <w:tcW w:w="4230" w:type="dxa"/>
          </w:tcPr>
          <w:p w14:paraId="1C5F1E81" w14:textId="77777777" w:rsidR="0044680F" w:rsidRPr="00AB172C" w:rsidRDefault="0044680F" w:rsidP="00AB172C">
            <w:pPr>
              <w:pStyle w:val="Nidungvnbn"/>
              <w:jc w:val="left"/>
            </w:pPr>
            <w:r w:rsidRPr="00AB172C">
              <w:t>Số lượng gói tin truyền trong một giây.</w:t>
            </w:r>
          </w:p>
        </w:tc>
      </w:tr>
      <w:tr w:rsidR="0044680F" w:rsidRPr="0044680F" w14:paraId="6599809B" w14:textId="77777777" w:rsidTr="009817D7">
        <w:trPr>
          <w:trHeight w:val="955"/>
        </w:trPr>
        <w:tc>
          <w:tcPr>
            <w:tcW w:w="4230" w:type="dxa"/>
          </w:tcPr>
          <w:p w14:paraId="1AD2397C" w14:textId="77777777" w:rsidR="0044680F" w:rsidRPr="0044680F" w:rsidRDefault="0044680F" w:rsidP="00B307D1">
            <w:pPr>
              <w:pStyle w:val="Nidungvnbn"/>
              <w:ind w:firstLine="0"/>
              <w:jc w:val="center"/>
            </w:pPr>
            <w:r w:rsidRPr="0044680F">
              <w:t>packet_count_per_nsecond</w:t>
            </w:r>
          </w:p>
        </w:tc>
        <w:tc>
          <w:tcPr>
            <w:tcW w:w="4230" w:type="dxa"/>
          </w:tcPr>
          <w:p w14:paraId="0DF40611" w14:textId="77777777" w:rsidR="0044680F" w:rsidRPr="00AB172C" w:rsidRDefault="0044680F" w:rsidP="00AB172C">
            <w:pPr>
              <w:pStyle w:val="Nidungvnbn"/>
              <w:jc w:val="left"/>
            </w:pPr>
            <w:r w:rsidRPr="00AB172C">
              <w:t>Số lượng gói tin truyền trong một nanosecond.</w:t>
            </w:r>
          </w:p>
        </w:tc>
      </w:tr>
      <w:tr w:rsidR="0044680F" w:rsidRPr="0044680F" w14:paraId="26E71B2A" w14:textId="77777777" w:rsidTr="009817D7">
        <w:trPr>
          <w:trHeight w:val="955"/>
        </w:trPr>
        <w:tc>
          <w:tcPr>
            <w:tcW w:w="4230" w:type="dxa"/>
          </w:tcPr>
          <w:p w14:paraId="4CE7B09F" w14:textId="77777777" w:rsidR="0044680F" w:rsidRPr="0044680F" w:rsidRDefault="0044680F" w:rsidP="00B307D1">
            <w:pPr>
              <w:pStyle w:val="Nidungvnbn"/>
              <w:ind w:firstLine="0"/>
              <w:jc w:val="center"/>
            </w:pPr>
            <w:r w:rsidRPr="0044680F">
              <w:t>byte_count_per_second</w:t>
            </w:r>
          </w:p>
        </w:tc>
        <w:tc>
          <w:tcPr>
            <w:tcW w:w="4230" w:type="dxa"/>
          </w:tcPr>
          <w:p w14:paraId="6F6F9655" w14:textId="77777777" w:rsidR="0044680F" w:rsidRPr="00AB172C" w:rsidRDefault="0044680F" w:rsidP="00AB172C">
            <w:pPr>
              <w:pStyle w:val="Nidungvnbn"/>
              <w:jc w:val="left"/>
            </w:pPr>
            <w:r w:rsidRPr="00AB172C">
              <w:t>Lưu lượng truyền dữ liệu tính bằng byte mỗi giây.</w:t>
            </w:r>
          </w:p>
        </w:tc>
      </w:tr>
      <w:tr w:rsidR="0044680F" w:rsidRPr="0044680F" w14:paraId="5E71BE85" w14:textId="77777777" w:rsidTr="009817D7">
        <w:trPr>
          <w:trHeight w:val="943"/>
        </w:trPr>
        <w:tc>
          <w:tcPr>
            <w:tcW w:w="4230" w:type="dxa"/>
          </w:tcPr>
          <w:p w14:paraId="0B09DD79" w14:textId="77777777" w:rsidR="0044680F" w:rsidRPr="0044680F" w:rsidRDefault="0044680F" w:rsidP="00B307D1">
            <w:pPr>
              <w:pStyle w:val="Nidungvnbn"/>
              <w:ind w:firstLine="0"/>
              <w:jc w:val="center"/>
            </w:pPr>
            <w:r w:rsidRPr="0044680F">
              <w:t>byte_count_per_nsecond</w:t>
            </w:r>
          </w:p>
        </w:tc>
        <w:tc>
          <w:tcPr>
            <w:tcW w:w="4230" w:type="dxa"/>
          </w:tcPr>
          <w:p w14:paraId="14821BD0" w14:textId="77777777" w:rsidR="0044680F" w:rsidRPr="00AB172C" w:rsidRDefault="0044680F" w:rsidP="00AB172C">
            <w:pPr>
              <w:pStyle w:val="Nidungvnbn"/>
              <w:jc w:val="left"/>
            </w:pPr>
            <w:r w:rsidRPr="00AB172C">
              <w:t>Lưu lượng truyền dữ liệu tính bằng byte mỗi nanosecond.</w:t>
            </w:r>
          </w:p>
        </w:tc>
      </w:tr>
      <w:tr w:rsidR="0044680F" w:rsidRPr="0044680F" w14:paraId="3E305E68" w14:textId="77777777" w:rsidTr="0041306D">
        <w:trPr>
          <w:trHeight w:val="938"/>
        </w:trPr>
        <w:tc>
          <w:tcPr>
            <w:tcW w:w="4230" w:type="dxa"/>
          </w:tcPr>
          <w:p w14:paraId="4CA6EADA" w14:textId="77777777" w:rsidR="0044680F" w:rsidRPr="0044680F" w:rsidRDefault="0044680F" w:rsidP="00B307D1">
            <w:pPr>
              <w:pStyle w:val="Nidungvnbn"/>
              <w:ind w:firstLine="0"/>
              <w:jc w:val="center"/>
            </w:pPr>
            <w:r w:rsidRPr="0044680F">
              <w:t>label</w:t>
            </w:r>
          </w:p>
        </w:tc>
        <w:tc>
          <w:tcPr>
            <w:tcW w:w="4230" w:type="dxa"/>
          </w:tcPr>
          <w:p w14:paraId="3A8C94AC" w14:textId="77777777" w:rsidR="0044680F" w:rsidRPr="00AB172C" w:rsidRDefault="0044680F" w:rsidP="00AB172C">
            <w:pPr>
              <w:pStyle w:val="Nidungvnbn"/>
              <w:jc w:val="left"/>
            </w:pPr>
            <w:r w:rsidRPr="00AB172C">
              <w:t>Nhãn của luồng: "0" cho lưu lượng hợp lệ và "1" cho lưu lượng DDoS.</w:t>
            </w:r>
          </w:p>
        </w:tc>
      </w:tr>
    </w:tbl>
    <w:p w14:paraId="15698FC5" w14:textId="5C36D02B" w:rsidR="00786FDB" w:rsidRPr="00D450C2" w:rsidRDefault="00786FDB" w:rsidP="00D450C2">
      <w:pPr>
        <w:pStyle w:val="Caption"/>
      </w:pPr>
      <w:bookmarkStart w:id="91" w:name="_Toc190703307"/>
      <w:r w:rsidRPr="00D450C2">
        <w:t xml:space="preserve">Bảng 4.1 </w:t>
      </w:r>
      <w:r w:rsidR="00394A32" w:rsidRPr="00D450C2">
        <w:t>Mô tả các đặc trưng của dữ liệu thu thập</w:t>
      </w:r>
      <w:bookmarkEnd w:id="91"/>
    </w:p>
    <w:p w14:paraId="655AEFC6" w14:textId="77777777" w:rsidR="006D3625" w:rsidRPr="006D3625" w:rsidRDefault="006D3625" w:rsidP="006D3625">
      <w:pPr>
        <w:pStyle w:val="Nidungvnbn"/>
      </w:pPr>
    </w:p>
    <w:p w14:paraId="62F0760F" w14:textId="62F37CF4" w:rsidR="009817D7" w:rsidRPr="009817D7" w:rsidRDefault="006C4ABD" w:rsidP="006D3625">
      <w:pPr>
        <w:pStyle w:val="Heading3"/>
      </w:pPr>
      <w:r>
        <w:lastRenderedPageBreak/>
        <w:t>Tiền xử lý dữ liệu</w:t>
      </w:r>
    </w:p>
    <w:p w14:paraId="06B3FB04" w14:textId="106465A0" w:rsidR="00554DF7" w:rsidRDefault="00554DF7" w:rsidP="0080494E">
      <w:pPr>
        <w:pStyle w:val="Nidungvnbn"/>
        <w:jc w:val="center"/>
      </w:pPr>
      <w:r>
        <w:rPr>
          <w:noProof/>
        </w:rPr>
        <w:drawing>
          <wp:inline distT="0" distB="0" distL="0" distR="0" wp14:anchorId="1DE54FF4" wp14:editId="1381CB0A">
            <wp:extent cx="5320400" cy="2362200"/>
            <wp:effectExtent l="0" t="0" r="0" b="0"/>
            <wp:docPr id="1947654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7112" cy="2374060"/>
                    </a:xfrm>
                    <a:prstGeom prst="rect">
                      <a:avLst/>
                    </a:prstGeom>
                    <a:noFill/>
                    <a:ln>
                      <a:noFill/>
                    </a:ln>
                  </pic:spPr>
                </pic:pic>
              </a:graphicData>
            </a:graphic>
          </wp:inline>
        </w:drawing>
      </w:r>
    </w:p>
    <w:p w14:paraId="160F1B50" w14:textId="2C7E6087" w:rsidR="00554DF7" w:rsidRDefault="00554DF7" w:rsidP="00554DF7">
      <w:pPr>
        <w:pStyle w:val="Caption"/>
      </w:pPr>
      <w:bookmarkStart w:id="92" w:name="_Toc190347715"/>
      <w:bookmarkStart w:id="93" w:name="_Toc190703308"/>
      <w:r w:rsidRPr="004D0FDB">
        <w:t>Hình 4.</w:t>
      </w:r>
      <w:r w:rsidR="00FC75F1">
        <w:t>5</w:t>
      </w:r>
      <w:r w:rsidRPr="004D0FDB">
        <w:t xml:space="preserve"> </w:t>
      </w:r>
      <w:r>
        <w:t>Tiền xử lý dữ liệu</w:t>
      </w:r>
      <w:bookmarkEnd w:id="92"/>
      <w:bookmarkEnd w:id="93"/>
    </w:p>
    <w:p w14:paraId="32D7A62F" w14:textId="77F7B70F" w:rsidR="00554DF7" w:rsidRPr="00554DF7" w:rsidRDefault="002A2D10" w:rsidP="005375DA">
      <w:pPr>
        <w:pStyle w:val="Nidungvnbn"/>
      </w:pPr>
      <w:r w:rsidRPr="002A2D10">
        <w:t>Trước khi đưa vào mô hình học máy, tập dữ liệu cần trải qua quá trình tiền xử lý nhằm đảm bảo định dạng phù hợp. Đầu tiên, các trường địa chỉ IP nguồn (ip_src), địa chỉ IP đích (ip_dst) và ID luồng (flow_id) được chuyển đổi sang dạng số bằng cách loại bỏ ký tự dấu chấm (.). Việc này giúp giảm độ phức tạp khi xử lý dữ liệu chuỗi. Tiếp theo, một nhóm các đặc trưng quan trọng được chọn, bao gồm thông tin về địa chỉ, cổng, thời gian, số lượng gói tin, lượng dữ liệu truyền tải và một số chỉ số liên quan đến tốc độ. Toàn bộ các giá trị đặc trưng được ép kiểu về dạng số (float) trước khi chia dữ liệu thành hai phần: tập huấn luyện (chiếm 75%) và tập kiểm tra (chiếm 25%). Việc tách dữ liệu này giúp đảm bảo rằng mô hình được đào tạo trên một phần dữ liệu và được đánh giá dựa trên phần còn lại, từ đó phản ánh khả năng tổng quát hóa tốt hơn.</w:t>
      </w:r>
    </w:p>
    <w:p w14:paraId="35754752" w14:textId="77777777" w:rsidR="006C4ABD" w:rsidRPr="006C4ABD" w:rsidRDefault="006C4ABD" w:rsidP="006C4ABD">
      <w:pPr>
        <w:pStyle w:val="Heading2"/>
      </w:pPr>
      <w:bookmarkStart w:id="94" w:name="_Toc190349185"/>
      <w:r w:rsidRPr="006C4ABD">
        <w:t>Huấn luyện và triển khai mô hình phát hiện DDOS</w:t>
      </w:r>
      <w:bookmarkEnd w:id="94"/>
    </w:p>
    <w:p w14:paraId="766C9BD7" w14:textId="77777777" w:rsidR="006C4ABD" w:rsidRDefault="006C4ABD" w:rsidP="006C4ABD">
      <w:pPr>
        <w:pStyle w:val="Heading3"/>
      </w:pPr>
      <w:bookmarkStart w:id="95" w:name="_Toc190349186"/>
      <w:r w:rsidRPr="006C4ABD">
        <w:t>Chọn mô hình và phương pháp huấn luyện</w:t>
      </w:r>
      <w:bookmarkEnd w:id="95"/>
    </w:p>
    <w:p w14:paraId="495F5B15" w14:textId="5600F20A" w:rsidR="00DA5786" w:rsidRDefault="00F8590B" w:rsidP="009B7DA2">
      <w:pPr>
        <w:pStyle w:val="Heading4"/>
      </w:pPr>
      <w:bookmarkStart w:id="96" w:name="_Toc190349187"/>
      <w:r>
        <w:t xml:space="preserve">Huấn luyện </w:t>
      </w:r>
      <w:r w:rsidR="000C22B0">
        <w:t>L</w:t>
      </w:r>
      <w:r w:rsidRPr="00F8590B">
        <w:t>ogistic</w:t>
      </w:r>
      <w:r>
        <w:t xml:space="preserve"> </w:t>
      </w:r>
      <w:r w:rsidR="000C22B0">
        <w:t>R</w:t>
      </w:r>
      <w:r w:rsidRPr="00F8590B">
        <w:t>egression</w:t>
      </w:r>
      <w:bookmarkEnd w:id="96"/>
    </w:p>
    <w:p w14:paraId="2759F316" w14:textId="4CEA65F6" w:rsidR="00333200" w:rsidRDefault="00333200" w:rsidP="00333200">
      <w:pPr>
        <w:pStyle w:val="Nidungvnbn"/>
      </w:pPr>
      <w:r w:rsidRPr="00333200">
        <w:t xml:space="preserve">Mô hình Logistic Regression được sử dụng đầu tiên trong bài toán phân loại lưu lượng mạng, với mục đích phân loại lưu lượng mạng vào hai nhóm: bình thường và tấn công. Quy trình huấn luyện bao gồm việc khởi tạo mô hình, huấn luyện trên </w:t>
      </w:r>
      <w:r w:rsidRPr="00333200">
        <w:lastRenderedPageBreak/>
        <w:t>tập dữ liệu huấn luyện và sau đó dự đoán kết quả trên tập kiểm tra. Logistic Regression sẽ phân tích mối quan hệ giữa các đặc trưng mạng và nhãn của lưu lượng để đưa ra quyết định phân loại</w:t>
      </w:r>
      <w:r>
        <w:t>.</w:t>
      </w:r>
    </w:p>
    <w:p w14:paraId="5516B7E0" w14:textId="5D38AB45" w:rsidR="00333200" w:rsidRDefault="00333200" w:rsidP="0080494E">
      <w:pPr>
        <w:pStyle w:val="Nidungvnbn"/>
        <w:jc w:val="center"/>
      </w:pPr>
      <w:r>
        <w:rPr>
          <w:noProof/>
        </w:rPr>
        <w:drawing>
          <wp:inline distT="0" distB="0" distL="0" distR="0" wp14:anchorId="0DC2D19C" wp14:editId="465BB1D3">
            <wp:extent cx="5314928" cy="2387600"/>
            <wp:effectExtent l="0" t="0" r="635" b="0"/>
            <wp:docPr id="622709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2054" cy="2404278"/>
                    </a:xfrm>
                    <a:prstGeom prst="rect">
                      <a:avLst/>
                    </a:prstGeom>
                    <a:noFill/>
                    <a:ln>
                      <a:noFill/>
                    </a:ln>
                  </pic:spPr>
                </pic:pic>
              </a:graphicData>
            </a:graphic>
          </wp:inline>
        </w:drawing>
      </w:r>
    </w:p>
    <w:p w14:paraId="57593424" w14:textId="367BCADE" w:rsidR="000C22B0" w:rsidRPr="000C22B0" w:rsidRDefault="000C22B0" w:rsidP="000C22B0">
      <w:pPr>
        <w:pStyle w:val="Caption"/>
      </w:pPr>
      <w:bookmarkStart w:id="97" w:name="_Toc190347716"/>
      <w:bookmarkStart w:id="98" w:name="_Toc190703309"/>
      <w:r w:rsidRPr="000C22B0">
        <w:t>Hình 4.</w:t>
      </w:r>
      <w:r w:rsidR="00FC75F1">
        <w:t>6</w:t>
      </w:r>
      <w:r w:rsidRPr="000C22B0">
        <w:t xml:space="preserve"> Huấn luyện Logistic Regression</w:t>
      </w:r>
      <w:bookmarkEnd w:id="97"/>
      <w:bookmarkEnd w:id="98"/>
    </w:p>
    <w:p w14:paraId="1EC91CF5" w14:textId="7C16EC18" w:rsidR="00F8590B" w:rsidRDefault="00F8590B" w:rsidP="00F8590B">
      <w:pPr>
        <w:pStyle w:val="Heading4"/>
      </w:pPr>
      <w:bookmarkStart w:id="99" w:name="_Toc190349188"/>
      <w:r w:rsidRPr="00F8590B">
        <w:t xml:space="preserve">Huấn luyện </w:t>
      </w:r>
      <w:r>
        <w:t>D</w:t>
      </w:r>
      <w:r w:rsidRPr="00F8590B">
        <w:t xml:space="preserve">ecision </w:t>
      </w:r>
      <w:r>
        <w:t>T</w:t>
      </w:r>
      <w:r w:rsidRPr="00F8590B">
        <w:t>ree</w:t>
      </w:r>
      <w:bookmarkEnd w:id="99"/>
    </w:p>
    <w:p w14:paraId="788E1D01" w14:textId="5B9003C8" w:rsidR="00333200" w:rsidRDefault="00333200" w:rsidP="00333200">
      <w:pPr>
        <w:pStyle w:val="Nidungvnbn"/>
      </w:pPr>
      <w:r>
        <w:rPr>
          <w:noProof/>
        </w:rPr>
        <w:drawing>
          <wp:inline distT="0" distB="0" distL="0" distR="0" wp14:anchorId="5FFC6EC2" wp14:editId="6465DABA">
            <wp:extent cx="5230091" cy="3089208"/>
            <wp:effectExtent l="0" t="0" r="0" b="0"/>
            <wp:docPr id="872202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2943" cy="3096799"/>
                    </a:xfrm>
                    <a:prstGeom prst="rect">
                      <a:avLst/>
                    </a:prstGeom>
                    <a:noFill/>
                    <a:ln>
                      <a:noFill/>
                    </a:ln>
                  </pic:spPr>
                </pic:pic>
              </a:graphicData>
            </a:graphic>
          </wp:inline>
        </w:drawing>
      </w:r>
    </w:p>
    <w:p w14:paraId="3BCC47CD" w14:textId="56C27D3E" w:rsidR="000C22B0" w:rsidRDefault="000C22B0" w:rsidP="00973158">
      <w:pPr>
        <w:pStyle w:val="Caption"/>
      </w:pPr>
      <w:bookmarkStart w:id="100" w:name="_Toc190347717"/>
      <w:bookmarkStart w:id="101" w:name="_Toc190703310"/>
      <w:r w:rsidRPr="000C22B0">
        <w:t>Hình 4.</w:t>
      </w:r>
      <w:r w:rsidR="00FC75F1">
        <w:t>7</w:t>
      </w:r>
      <w:r w:rsidRPr="000C22B0">
        <w:t xml:space="preserve"> Huấn luyện Decision Tree</w:t>
      </w:r>
      <w:bookmarkEnd w:id="100"/>
      <w:bookmarkEnd w:id="101"/>
    </w:p>
    <w:p w14:paraId="0C2A58C2" w14:textId="55C2B1C9" w:rsidR="0095305F" w:rsidRPr="0095305F" w:rsidRDefault="0095305F" w:rsidP="0095305F">
      <w:pPr>
        <w:pStyle w:val="Nidungvnbn"/>
      </w:pPr>
      <w:r w:rsidRPr="00333200">
        <w:t xml:space="preserve">Mô hình Decision Tree cũng được áp dụng trong việc phát hiện tấn công DDoS. Quy trình huấn luyện của Decision Tree tương tự như Logistic Regression, nhưng với thuật toán phân loại dựa trên việc xây dựng một cây quyết định để phân </w:t>
      </w:r>
      <w:r w:rsidRPr="00333200">
        <w:lastRenderedPageBreak/>
        <w:t>chia dữ liệu vào các nhánh dựa trên các đặc trưng đầu vào. Decision Tree dễ hiểu và trực quan, giúp mô hình dễ dàng giải thích các quyết định phân loại, đồng thời cũng có thể xử lý tốt dữ liệu phi tuyến tính.</w:t>
      </w:r>
    </w:p>
    <w:p w14:paraId="17962AA4" w14:textId="47D4AD4C" w:rsidR="00F8590B" w:rsidRDefault="00F8590B" w:rsidP="00F8590B">
      <w:pPr>
        <w:pStyle w:val="Heading4"/>
      </w:pPr>
      <w:bookmarkStart w:id="102" w:name="_Toc190349189"/>
      <w:r>
        <w:t>Huấn luyện KNN</w:t>
      </w:r>
      <w:bookmarkEnd w:id="102"/>
      <w:r w:rsidR="004D2F61">
        <w:t xml:space="preserve"> </w:t>
      </w:r>
    </w:p>
    <w:p w14:paraId="72001F3C" w14:textId="64EDF846" w:rsidR="00333200" w:rsidRDefault="00333200" w:rsidP="00333200">
      <w:pPr>
        <w:pStyle w:val="Nidungvnbn"/>
      </w:pPr>
      <w:r>
        <w:rPr>
          <w:noProof/>
        </w:rPr>
        <w:drawing>
          <wp:inline distT="0" distB="0" distL="0" distR="0" wp14:anchorId="0BEBE753" wp14:editId="7698C360">
            <wp:extent cx="5214587" cy="2819400"/>
            <wp:effectExtent l="0" t="0" r="5715" b="0"/>
            <wp:docPr id="10783644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5655" cy="2825384"/>
                    </a:xfrm>
                    <a:prstGeom prst="rect">
                      <a:avLst/>
                    </a:prstGeom>
                    <a:noFill/>
                    <a:ln>
                      <a:noFill/>
                    </a:ln>
                  </pic:spPr>
                </pic:pic>
              </a:graphicData>
            </a:graphic>
          </wp:inline>
        </w:drawing>
      </w:r>
    </w:p>
    <w:p w14:paraId="5FAC6747" w14:textId="461A4C16" w:rsidR="000C22B0" w:rsidRDefault="000C22B0" w:rsidP="000C22B0">
      <w:pPr>
        <w:pStyle w:val="Caption"/>
      </w:pPr>
      <w:bookmarkStart w:id="103" w:name="_Toc190347718"/>
      <w:bookmarkStart w:id="104" w:name="_Toc190703311"/>
      <w:r w:rsidRPr="000C22B0">
        <w:t>Hình 4.</w:t>
      </w:r>
      <w:r w:rsidR="00FC75F1">
        <w:t>8</w:t>
      </w:r>
      <w:r w:rsidRPr="000C22B0">
        <w:t xml:space="preserve"> Huấn luyện KNN</w:t>
      </w:r>
      <w:bookmarkEnd w:id="103"/>
      <w:bookmarkEnd w:id="104"/>
    </w:p>
    <w:p w14:paraId="019B6F69" w14:textId="5B3BF3BD" w:rsidR="0095305F" w:rsidRPr="0095305F" w:rsidRDefault="0095305F" w:rsidP="0095305F">
      <w:pPr>
        <w:pStyle w:val="Nidungvnbn"/>
      </w:pPr>
      <w:r w:rsidRPr="00333200">
        <w:t xml:space="preserve">K-Nearest Neighbors (KNN) là một mô hình học máy đơn giản nhưng hiệu quả, đặc biệt là trong các bài toán phân loại dựa trên sự tương đồng giữa các điểm dữ liệu. Với KNN, mỗi điểm dữ liệu trong tập kiểm tra sẽ được phân loại dựa trên các điểm dữ liệu gần nhất trong không gian đặc trưng. Mô hình KNN được huấn luyện và sử dụng để dự đoán loại tấn công DDoS </w:t>
      </w:r>
      <w:r w:rsidR="00FA5180">
        <w:t>bằng cách</w:t>
      </w:r>
      <w:r w:rsidRPr="00333200">
        <w:t xml:space="preserve"> tính toán khoảng cách giữa các điểm và xác định nhãn của các điểm láng giềng gần nhất.</w:t>
      </w:r>
    </w:p>
    <w:p w14:paraId="1373ECE7" w14:textId="1F8AE1F0" w:rsidR="00F8590B" w:rsidRDefault="00F8590B" w:rsidP="00F8590B">
      <w:pPr>
        <w:pStyle w:val="Heading4"/>
      </w:pPr>
      <w:bookmarkStart w:id="105" w:name="_Toc190349190"/>
      <w:r>
        <w:t>Huấn luyện SVM</w:t>
      </w:r>
      <w:bookmarkEnd w:id="105"/>
    </w:p>
    <w:p w14:paraId="35433A1B" w14:textId="01AFE5D8" w:rsidR="0095305F" w:rsidRPr="0095305F" w:rsidRDefault="0095305F" w:rsidP="0095305F">
      <w:pPr>
        <w:pStyle w:val="Nidungvnbn"/>
      </w:pPr>
      <w:r w:rsidRPr="00333200">
        <w:t xml:space="preserve">Support Vector Machine (SVM) là một trong những mô hình mạnh mẽ nhất trong học máy, được sử dụng để phân loại dữ liệu trong không gian cao chiều. SVM tìm kiếm một siêu phẳng tối ưu để phân chia các lớp dữ liệu sao cho khoảng cách giữa các điểm của các lớp khác nhau là lớn nhất. Quá trình huấn luyện của SVM bao gồm việc tối ưu hóa hàm mất mát để xác định siêu phẳng phân chia tốt nhất. Với </w:t>
      </w:r>
      <w:r w:rsidRPr="00333200">
        <w:lastRenderedPageBreak/>
        <w:t>SVM, mô hình có khả năng phát hiện tấn công DDoS hiệu quả, đặc biệt là khi dữ liệu có sự phân tách rõ ràng.</w:t>
      </w:r>
    </w:p>
    <w:p w14:paraId="74F2E635" w14:textId="15F6DBF6" w:rsidR="00333200" w:rsidRDefault="00333200" w:rsidP="00333200">
      <w:pPr>
        <w:pStyle w:val="Nidungvnbn"/>
      </w:pPr>
      <w:r>
        <w:rPr>
          <w:noProof/>
        </w:rPr>
        <w:drawing>
          <wp:inline distT="0" distB="0" distL="0" distR="0" wp14:anchorId="3896EA3D" wp14:editId="59E732E8">
            <wp:extent cx="5256138" cy="2736850"/>
            <wp:effectExtent l="0" t="0" r="1905" b="6350"/>
            <wp:docPr id="11192823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3269" cy="2761391"/>
                    </a:xfrm>
                    <a:prstGeom prst="rect">
                      <a:avLst/>
                    </a:prstGeom>
                    <a:noFill/>
                    <a:ln>
                      <a:noFill/>
                    </a:ln>
                  </pic:spPr>
                </pic:pic>
              </a:graphicData>
            </a:graphic>
          </wp:inline>
        </w:drawing>
      </w:r>
    </w:p>
    <w:p w14:paraId="15D4E883" w14:textId="7C1A943E" w:rsidR="000C22B0" w:rsidRDefault="000C22B0" w:rsidP="000C22B0">
      <w:pPr>
        <w:pStyle w:val="Caption"/>
      </w:pPr>
      <w:bookmarkStart w:id="106" w:name="_Toc190347719"/>
      <w:bookmarkStart w:id="107" w:name="_Toc190703312"/>
      <w:r w:rsidRPr="000C22B0">
        <w:t>Hình 4.</w:t>
      </w:r>
      <w:r w:rsidR="00FC75F1">
        <w:t>9</w:t>
      </w:r>
      <w:r w:rsidRPr="000C22B0">
        <w:t xml:space="preserve"> Huấn luyện</w:t>
      </w:r>
      <w:r>
        <w:t xml:space="preserve"> SVM</w:t>
      </w:r>
      <w:bookmarkEnd w:id="106"/>
      <w:bookmarkEnd w:id="107"/>
    </w:p>
    <w:p w14:paraId="27A71ADE" w14:textId="77777777" w:rsidR="006C4ABD" w:rsidRDefault="006C4ABD" w:rsidP="006C4ABD">
      <w:pPr>
        <w:pStyle w:val="Heading3"/>
      </w:pPr>
      <w:bookmarkStart w:id="108" w:name="_Toc190349191"/>
      <w:r w:rsidRPr="006C4ABD">
        <w:t>Phát hiện tấn công trong thời gian thực</w:t>
      </w:r>
      <w:bookmarkEnd w:id="108"/>
    </w:p>
    <w:p w14:paraId="6AB0418E" w14:textId="4F8E1174" w:rsidR="000C22B0" w:rsidRDefault="0022427C" w:rsidP="0013534D">
      <w:pPr>
        <w:pStyle w:val="Heading4"/>
      </w:pPr>
      <w:bookmarkStart w:id="109" w:name="_Toc190349192"/>
      <w:r>
        <w:t>Kiểm tra lưu lượng bình thường</w:t>
      </w:r>
      <w:bookmarkEnd w:id="109"/>
    </w:p>
    <w:p w14:paraId="40B42900" w14:textId="7F5388C0" w:rsidR="00EE16FF" w:rsidRDefault="005D0C43" w:rsidP="00190491">
      <w:pPr>
        <w:pStyle w:val="Nidungvnbn"/>
        <w:jc w:val="center"/>
      </w:pPr>
      <w:r w:rsidRPr="005D0C43">
        <w:rPr>
          <w:noProof/>
        </w:rPr>
        <w:drawing>
          <wp:inline distT="0" distB="0" distL="0" distR="0" wp14:anchorId="17AB6612" wp14:editId="2A0554C2">
            <wp:extent cx="4833617" cy="3470275"/>
            <wp:effectExtent l="0" t="0" r="5715" b="0"/>
            <wp:docPr id="97269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91339" name=""/>
                    <pic:cNvPicPr/>
                  </pic:nvPicPr>
                  <pic:blipFill>
                    <a:blip r:embed="rId43"/>
                    <a:stretch>
                      <a:fillRect/>
                    </a:stretch>
                  </pic:blipFill>
                  <pic:spPr>
                    <a:xfrm>
                      <a:off x="0" y="0"/>
                      <a:ext cx="4932732" cy="3541434"/>
                    </a:xfrm>
                    <a:prstGeom prst="rect">
                      <a:avLst/>
                    </a:prstGeom>
                  </pic:spPr>
                </pic:pic>
              </a:graphicData>
            </a:graphic>
          </wp:inline>
        </w:drawing>
      </w:r>
    </w:p>
    <w:p w14:paraId="33891C43" w14:textId="22B6042A" w:rsidR="00EE16FF" w:rsidRDefault="00EE16FF" w:rsidP="008635E3">
      <w:pPr>
        <w:pStyle w:val="Caption"/>
      </w:pPr>
      <w:bookmarkStart w:id="110" w:name="_Toc190347720"/>
      <w:bookmarkStart w:id="111" w:name="_Toc190703313"/>
      <w:r w:rsidRPr="000C22B0">
        <w:t>Hình 4.1</w:t>
      </w:r>
      <w:r w:rsidR="00FC75F1">
        <w:t>0</w:t>
      </w:r>
      <w:r w:rsidRPr="000C22B0">
        <w:t xml:space="preserve"> </w:t>
      </w:r>
      <w:r w:rsidR="008635E3">
        <w:t>Lưu lượng bình thường</w:t>
      </w:r>
      <w:bookmarkEnd w:id="110"/>
      <w:bookmarkEnd w:id="111"/>
    </w:p>
    <w:p w14:paraId="5BA0FDEA" w14:textId="3BC47C83" w:rsidR="00CD01DE" w:rsidRPr="00CD01DE" w:rsidRDefault="00CD01DE" w:rsidP="00CD01DE">
      <w:pPr>
        <w:pStyle w:val="Nidungvnbn"/>
      </w:pPr>
      <w:r w:rsidRPr="00EE16FF">
        <w:lastRenderedPageBreak/>
        <w:t>Sau khi thực hiện lệnh ping từ h1 tới server thì sẽ dùng wireshark để kiểm tra kết nối thông qua giao thức ICMP, giúp xác minh khả năng liên lạc giữa hai thiết bị trong mạng. Kết quả từ quá trình này cho thấy các gói tin phản hồi đầy đủ, không có hiện tượng mất mát hoặc trễ bất thường, chứng tỏ hệ thống mạng đang vận hành ổn định.</w:t>
      </w:r>
    </w:p>
    <w:p w14:paraId="1F5943C5" w14:textId="74A9B268" w:rsidR="005D0C43" w:rsidRDefault="005D0C43" w:rsidP="00AB5371">
      <w:pPr>
        <w:pStyle w:val="Nidungvnbn"/>
        <w:jc w:val="center"/>
      </w:pPr>
      <w:r w:rsidRPr="005D0C43">
        <w:rPr>
          <w:noProof/>
        </w:rPr>
        <w:drawing>
          <wp:inline distT="0" distB="0" distL="0" distR="0" wp14:anchorId="706524A7" wp14:editId="2FE367B7">
            <wp:extent cx="5088291" cy="4052454"/>
            <wp:effectExtent l="0" t="0" r="0" b="5715"/>
            <wp:docPr id="116593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055" name=""/>
                    <pic:cNvPicPr/>
                  </pic:nvPicPr>
                  <pic:blipFill>
                    <a:blip r:embed="rId44"/>
                    <a:stretch>
                      <a:fillRect/>
                    </a:stretch>
                  </pic:blipFill>
                  <pic:spPr>
                    <a:xfrm>
                      <a:off x="0" y="0"/>
                      <a:ext cx="5147976" cy="4099989"/>
                    </a:xfrm>
                    <a:prstGeom prst="rect">
                      <a:avLst/>
                    </a:prstGeom>
                  </pic:spPr>
                </pic:pic>
              </a:graphicData>
            </a:graphic>
          </wp:inline>
        </w:drawing>
      </w:r>
    </w:p>
    <w:p w14:paraId="4C771932" w14:textId="3BCA79A1" w:rsidR="008635E3" w:rsidRPr="002A24CF" w:rsidRDefault="008635E3" w:rsidP="002A24CF">
      <w:pPr>
        <w:pStyle w:val="Caption"/>
      </w:pPr>
      <w:bookmarkStart w:id="112" w:name="_Toc190347721"/>
      <w:bookmarkStart w:id="113" w:name="_Toc190703314"/>
      <w:r w:rsidRPr="002A24CF">
        <w:t>Hình 4.1</w:t>
      </w:r>
      <w:r w:rsidR="00FC75F1" w:rsidRPr="002A24CF">
        <w:t>1</w:t>
      </w:r>
      <w:r w:rsidRPr="002A24CF">
        <w:t xml:space="preserve"> Biểu đồ phân tích lưu lượng bình thường</w:t>
      </w:r>
      <w:bookmarkEnd w:id="112"/>
      <w:bookmarkEnd w:id="113"/>
    </w:p>
    <w:p w14:paraId="48C75BBA" w14:textId="33EC6EF4" w:rsidR="0099300A" w:rsidRPr="0099300A" w:rsidRDefault="0099300A" w:rsidP="001A3C5E">
      <w:pPr>
        <w:pStyle w:val="Nidungvnbn"/>
      </w:pPr>
      <w:r>
        <w:t>B</w:t>
      </w:r>
      <w:r w:rsidRPr="0099300A">
        <w:t>iểu đồ hiển thị số lượng gói tin được truyền qua giao diện mạng theo thời gian. Dữ liệu thu thập cho thấy lưu lượng dao động trong khoảng 2 đến 4 gói/giây, phản ánh trạng thái bình thường của hệ thống.Việc kiểm tra và phân tích lưu lượng hợp lệ giúp cung cấp một mô hình tham chiếu, hỗ trợ quá trình phát hiện các luồng dữ liệu bất thường trong các tình huống có tấn công.</w:t>
      </w:r>
    </w:p>
    <w:p w14:paraId="793C2009" w14:textId="7C5D9738" w:rsidR="0022427C" w:rsidRDefault="0022427C" w:rsidP="0013534D">
      <w:pPr>
        <w:pStyle w:val="Heading4"/>
      </w:pPr>
      <w:bookmarkStart w:id="114" w:name="_Toc190349193"/>
      <w:r>
        <w:t>Kiểm tra lưu lượng DDOS</w:t>
      </w:r>
      <w:bookmarkEnd w:id="114"/>
    </w:p>
    <w:p w14:paraId="5E6E0397" w14:textId="1A2F5667" w:rsidR="00B415A3" w:rsidRPr="00B415A3" w:rsidRDefault="009405C6" w:rsidP="00B415A3">
      <w:pPr>
        <w:pStyle w:val="Nidungvnbn"/>
      </w:pPr>
      <w:r w:rsidRPr="00EE16FF">
        <w:t xml:space="preserve">Sau khi thực hiện lệnh </w:t>
      </w:r>
      <w:r>
        <w:t>h</w:t>
      </w:r>
      <w:r w:rsidRPr="00EE16FF">
        <w:t>ping</w:t>
      </w:r>
      <w:r>
        <w:t>3 -S -p 80 –rand-source –flood t</w:t>
      </w:r>
      <w:r w:rsidRPr="00EE16FF">
        <w:t xml:space="preserve">ừ </w:t>
      </w:r>
      <w:r>
        <w:t>attacker</w:t>
      </w:r>
      <w:r w:rsidRPr="00EE16FF">
        <w:t xml:space="preserve"> tới server thì sẽ dùng wireshark để kiểm tra </w:t>
      </w:r>
      <w:r w:rsidR="00B415A3" w:rsidRPr="00B415A3">
        <w:t xml:space="preserve">Dữ liệu thu thập từ Wireshark cho thấy một </w:t>
      </w:r>
      <w:r w:rsidR="00B415A3" w:rsidRPr="00B415A3">
        <w:lastRenderedPageBreak/>
        <w:t xml:space="preserve">cuộc tấn công DDoS vào máy chủ </w:t>
      </w:r>
      <w:r w:rsidR="00B415A3">
        <w:t>server</w:t>
      </w:r>
      <w:r w:rsidR="00B415A3" w:rsidRPr="00B415A3">
        <w:t xml:space="preserve"> với số lượng lớn gói tin TCP SYN gửi đến cổng 80. Hầu hết các gói tin này không hoàn tất quá trình bắt tay ba bước, dẫn đến hiện tượng TCP Retransmission do máy chủ liên tục phải xử lý các yêu cầu kết nối giả mạo. Điều này khiến tài nguyên hệ thống bị tiêu tốn quá mức, làm giảm hiệu suất và có thể dẫn đến tình trạng từ chối dịch vụ đối với các kết nối hợp lệ.</w:t>
      </w:r>
    </w:p>
    <w:p w14:paraId="2080D5B9" w14:textId="219CBE94" w:rsidR="005D0C43" w:rsidRDefault="005D0C43" w:rsidP="007031F9">
      <w:pPr>
        <w:pStyle w:val="Nidungvnbn"/>
      </w:pPr>
      <w:r w:rsidRPr="005D0C43">
        <w:rPr>
          <w:noProof/>
        </w:rPr>
        <w:drawing>
          <wp:inline distT="0" distB="0" distL="0" distR="0" wp14:anchorId="73C24FA4" wp14:editId="49504373">
            <wp:extent cx="5182631" cy="3931062"/>
            <wp:effectExtent l="0" t="0" r="0" b="0"/>
            <wp:docPr id="16070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5165" name=""/>
                    <pic:cNvPicPr/>
                  </pic:nvPicPr>
                  <pic:blipFill>
                    <a:blip r:embed="rId45"/>
                    <a:stretch>
                      <a:fillRect/>
                    </a:stretch>
                  </pic:blipFill>
                  <pic:spPr>
                    <a:xfrm>
                      <a:off x="0" y="0"/>
                      <a:ext cx="5221815" cy="3960783"/>
                    </a:xfrm>
                    <a:prstGeom prst="rect">
                      <a:avLst/>
                    </a:prstGeom>
                  </pic:spPr>
                </pic:pic>
              </a:graphicData>
            </a:graphic>
          </wp:inline>
        </w:drawing>
      </w:r>
    </w:p>
    <w:p w14:paraId="1F0F83ED" w14:textId="7F635EEA" w:rsidR="009405C6" w:rsidRDefault="00AE274B" w:rsidP="009405C6">
      <w:pPr>
        <w:pStyle w:val="Caption"/>
      </w:pPr>
      <w:bookmarkStart w:id="115" w:name="_Toc190347722"/>
      <w:bookmarkStart w:id="116" w:name="_Toc190703315"/>
      <w:r w:rsidRPr="008344FD">
        <w:t>Hình 4.1</w:t>
      </w:r>
      <w:r w:rsidR="00FC75F1">
        <w:t>2</w:t>
      </w:r>
      <w:r w:rsidRPr="008344FD">
        <w:t xml:space="preserve"> </w:t>
      </w:r>
      <w:r w:rsidR="005B3497">
        <w:t>L</w:t>
      </w:r>
      <w:r w:rsidRPr="008344FD">
        <w:t>ưu lượng DDOS</w:t>
      </w:r>
      <w:bookmarkEnd w:id="115"/>
      <w:bookmarkEnd w:id="116"/>
    </w:p>
    <w:p w14:paraId="4ACE56B8" w14:textId="4240C6B8" w:rsidR="00A56894" w:rsidRPr="00CA0AC9" w:rsidRDefault="00A56894" w:rsidP="002E3963">
      <w:pPr>
        <w:pStyle w:val="Nidungvnbn"/>
      </w:pPr>
      <w:r w:rsidRPr="00A56894">
        <w:t>Biểu đồ</w:t>
      </w:r>
      <w:r w:rsidR="00D8179C">
        <w:t xml:space="preserve"> bên dưới</w:t>
      </w:r>
      <w:r w:rsidRPr="00A56894">
        <w:t xml:space="preserve"> </w:t>
      </w:r>
      <w:r w:rsidR="002E3963">
        <w:t xml:space="preserve">đây </w:t>
      </w:r>
      <w:r w:rsidRPr="00A56894">
        <w:t xml:space="preserve">hiển thị lưu lượng mạng với sự gia tăng đáng kể, có thời điểm vượt quá 3000 packets mỗi giây. Cùng với sự tăng vọt này, số lượng lỗi TCP cũng xuất hiện với tần suất cao, điều này cho thấy có thể đang diễn ra một sự bất thường trong quá trình truyền tải dữ liệu. Đặc biệt, khi lưu lượng biến động mạnh kèm theo tỷ lệ lỗi lớn, đây là dấu hiệu điển hình của một cuộc tấn công từ chối dịch vụ phân tán (DDoS). Cụ thể hơn, mô hình này </w:t>
      </w:r>
      <w:r w:rsidR="00CA6108">
        <w:t xml:space="preserve">là </w:t>
      </w:r>
      <w:r w:rsidRPr="00A56894">
        <w:t xml:space="preserve">một cuộc tấn công SYN Flood, trong đó kẻ tấn công gửi một lượng lớn gói tin SYN nhằm lợi dụng cơ chế bắt tay ba bước của giao thức TCP để làm cạn kiệt tài nguyên của máy chủ mục tiêu. Việc quan sát </w:t>
      </w:r>
      <w:r w:rsidRPr="00A56894">
        <w:lastRenderedPageBreak/>
        <w:t>kỹ xu hướng này có thể giúp phát hiện sớm và triển khai các biện pháp phòng thủ thích hợp để giảm thiểu tác động tiêu cực đến hệ thống mạng.</w:t>
      </w:r>
    </w:p>
    <w:p w14:paraId="57137294" w14:textId="49B2A83A" w:rsidR="005D0C43" w:rsidRDefault="005D0C43" w:rsidP="007031F9">
      <w:pPr>
        <w:pStyle w:val="Nidungvnbn"/>
        <w:jc w:val="center"/>
      </w:pPr>
      <w:r w:rsidRPr="005D0C43">
        <w:rPr>
          <w:noProof/>
        </w:rPr>
        <w:drawing>
          <wp:inline distT="0" distB="0" distL="0" distR="0" wp14:anchorId="74CA3806" wp14:editId="12E1C052">
            <wp:extent cx="4840824" cy="4010891"/>
            <wp:effectExtent l="0" t="0" r="0" b="8890"/>
            <wp:docPr id="98830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04002" name=""/>
                    <pic:cNvPicPr/>
                  </pic:nvPicPr>
                  <pic:blipFill>
                    <a:blip r:embed="rId46"/>
                    <a:stretch>
                      <a:fillRect/>
                    </a:stretch>
                  </pic:blipFill>
                  <pic:spPr>
                    <a:xfrm>
                      <a:off x="0" y="0"/>
                      <a:ext cx="4888292" cy="4050221"/>
                    </a:xfrm>
                    <a:prstGeom prst="rect">
                      <a:avLst/>
                    </a:prstGeom>
                  </pic:spPr>
                </pic:pic>
              </a:graphicData>
            </a:graphic>
          </wp:inline>
        </w:drawing>
      </w:r>
    </w:p>
    <w:p w14:paraId="3F192708" w14:textId="22196BD2" w:rsidR="005E2BE3" w:rsidRDefault="00AE274B" w:rsidP="002E3953">
      <w:pPr>
        <w:pStyle w:val="Caption"/>
      </w:pPr>
      <w:bookmarkStart w:id="117" w:name="_Toc190347723"/>
      <w:bookmarkStart w:id="118" w:name="_Toc190703316"/>
      <w:r w:rsidRPr="000C22B0">
        <w:t>Hình 4.1</w:t>
      </w:r>
      <w:r w:rsidR="00FC75F1">
        <w:t>3</w:t>
      </w:r>
      <w:r w:rsidRPr="000C22B0">
        <w:t xml:space="preserve"> </w:t>
      </w:r>
      <w:r>
        <w:t>Biểu đồ phân tích lưu lượng DDOS</w:t>
      </w:r>
      <w:bookmarkEnd w:id="117"/>
      <w:bookmarkEnd w:id="118"/>
    </w:p>
    <w:p w14:paraId="05739282" w14:textId="2C67D7AA" w:rsidR="0022427C" w:rsidRDefault="0022427C" w:rsidP="0013534D">
      <w:pPr>
        <w:pStyle w:val="Heading4"/>
      </w:pPr>
      <w:bookmarkStart w:id="119" w:name="_Toc190349194"/>
      <w:r>
        <w:t>Áp dụng mô hình Decion tree vào Ryu Controller</w:t>
      </w:r>
      <w:bookmarkEnd w:id="119"/>
      <w:r w:rsidR="0013534D">
        <w:t xml:space="preserve"> </w:t>
      </w:r>
    </w:p>
    <w:p w14:paraId="23C0ECCD" w14:textId="26F4BB28" w:rsidR="005E2BE3" w:rsidRDefault="005E2BE3" w:rsidP="005E2BE3">
      <w:pPr>
        <w:pStyle w:val="Nidungvnbn"/>
      </w:pPr>
      <w:r w:rsidRPr="005E2BE3">
        <w:t xml:space="preserve">Sau khi hoàn tất quá trình huấn luyện </w:t>
      </w:r>
      <w:r w:rsidR="00037A7F">
        <w:t xml:space="preserve">các </w:t>
      </w:r>
      <w:r w:rsidRPr="005E2BE3">
        <w:t>mô hình</w:t>
      </w:r>
      <w:r w:rsidR="00037A7F">
        <w:t xml:space="preserve"> thì chúng em chọn</w:t>
      </w:r>
      <w:r w:rsidRPr="005E2BE3">
        <w:t xml:space="preserve"> Decision Tree</w:t>
      </w:r>
      <w:r w:rsidR="00037A7F">
        <w:t xml:space="preserve"> để thực nghiệm</w:t>
      </w:r>
      <w:r w:rsidRPr="005E2BE3">
        <w:t>, tệp mô hình đã được lưu dưới định dạng .pkl để dễ dàng tích hợp vào hệ thống. Tiếp theo, mô hình này được triển khai trong Ryu Controller nhằm hỗ trợ việc giám sát và phát hiện tấn công DDoS theo thời gian thực. Khi controller khởi chạy, nó tải mô hình đã huấn luyện và sử dụng để phân tích các luồng dữ liệu mạng đang diễn ra. Nếu phát hiện có dấu hiệu bất thường phù hợp với hành vi của một cuộc tấn công DDoS, hệ thống sẽ đưa ra cảnh báo, đồng thời xác định mục tiêu bị tấn công.</w:t>
      </w:r>
    </w:p>
    <w:p w14:paraId="05795356" w14:textId="77777777" w:rsidR="007031F9" w:rsidRPr="005E2BE3" w:rsidRDefault="007031F9" w:rsidP="007031F9">
      <w:pPr>
        <w:pStyle w:val="Nidungvnbn"/>
        <w:ind w:firstLine="0"/>
      </w:pPr>
    </w:p>
    <w:p w14:paraId="7599EDCD" w14:textId="4EF0D738" w:rsidR="005E2BE3" w:rsidRDefault="005E2BE3" w:rsidP="005E2BE3">
      <w:pPr>
        <w:pStyle w:val="Nidungvnbn"/>
      </w:pPr>
      <w:r>
        <w:rPr>
          <w:noProof/>
        </w:rPr>
        <w:lastRenderedPageBreak/>
        <w:drawing>
          <wp:inline distT="0" distB="0" distL="0" distR="0" wp14:anchorId="3830C44A" wp14:editId="3E78A2C4">
            <wp:extent cx="5163755" cy="2597727"/>
            <wp:effectExtent l="0" t="0" r="0" b="0"/>
            <wp:docPr id="1399270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70435" name="Picture 1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73275" cy="2602516"/>
                    </a:xfrm>
                    <a:prstGeom prst="rect">
                      <a:avLst/>
                    </a:prstGeom>
                    <a:noFill/>
                    <a:ln>
                      <a:noFill/>
                    </a:ln>
                  </pic:spPr>
                </pic:pic>
              </a:graphicData>
            </a:graphic>
          </wp:inline>
        </w:drawing>
      </w:r>
    </w:p>
    <w:p w14:paraId="3E8E123C" w14:textId="3B252BED" w:rsidR="005E2BE3" w:rsidRPr="005E2BE3" w:rsidRDefault="00EA3F8B" w:rsidP="00FF192C">
      <w:pPr>
        <w:pStyle w:val="Caption"/>
      </w:pPr>
      <w:bookmarkStart w:id="120" w:name="_Toc190347724"/>
      <w:bookmarkStart w:id="121" w:name="_Toc190703317"/>
      <w:r w:rsidRPr="000C22B0">
        <w:t>Hình 4.1</w:t>
      </w:r>
      <w:r w:rsidR="00FC75F1">
        <w:t>4</w:t>
      </w:r>
      <w:r w:rsidRPr="000C22B0">
        <w:t xml:space="preserve"> </w:t>
      </w:r>
      <w:r>
        <w:t>Controller phát hiện DDOS</w:t>
      </w:r>
      <w:bookmarkEnd w:id="120"/>
      <w:bookmarkEnd w:id="121"/>
    </w:p>
    <w:p w14:paraId="7AFE8D88" w14:textId="10FCDF0E" w:rsidR="006C4ABD" w:rsidRDefault="00B82D95" w:rsidP="006C4ABD">
      <w:pPr>
        <w:pStyle w:val="Heading2"/>
        <w:rPr>
          <w:lang w:val="en-US"/>
        </w:rPr>
      </w:pPr>
      <w:bookmarkStart w:id="122" w:name="_Toc190349195"/>
      <w:r>
        <w:rPr>
          <w:lang w:val="en-US"/>
        </w:rPr>
        <w:t>Thử nghiệm b</w:t>
      </w:r>
      <w:r w:rsidR="006C4ABD">
        <w:rPr>
          <w:lang w:val="en-US"/>
        </w:rPr>
        <w:t>iện pháp phòng chống</w:t>
      </w:r>
      <w:r>
        <w:rPr>
          <w:lang w:val="en-US"/>
        </w:rPr>
        <w:t xml:space="preserve"> </w:t>
      </w:r>
      <w:r w:rsidRPr="00B82D95">
        <w:rPr>
          <w:lang w:val="en-US"/>
        </w:rPr>
        <w:t>DD</w:t>
      </w:r>
      <w:r>
        <w:rPr>
          <w:lang w:val="en-US"/>
        </w:rPr>
        <w:t>O</w:t>
      </w:r>
      <w:r w:rsidRPr="00B82D95">
        <w:rPr>
          <w:lang w:val="en-US"/>
        </w:rPr>
        <w:t>S</w:t>
      </w:r>
      <w:bookmarkEnd w:id="122"/>
    </w:p>
    <w:p w14:paraId="3B7E744E" w14:textId="4C437543" w:rsidR="009A0C04" w:rsidRPr="009A0C04" w:rsidRDefault="009A0C04" w:rsidP="009A0C04">
      <w:pPr>
        <w:pStyle w:val="Nidungvnbn"/>
      </w:pPr>
      <w:r w:rsidRPr="009A0C04">
        <w:t>Sau khi phát hiện tấn công DDoS bằng mô hình Decision Tree tích hợp trong Ryu Controller, hệ thống đã thực hiện biện pháp giảm thiểu bằng cách chặn lưu lượng trên cổng 80. Khi controller xác nhận có lưu lượng bất thường trùng khớp với các đặc trưng của cuộc tấn công, nó sẽ áp dụng chính sách chặn, ngăn chặn các gói tin đi qua cổng này. Điều này giúp hạn chế tác động của cuộc tấn công, bảo vệ hệ thống trước tình trạng tài nguyên bị quá tải do lưu lượng độc hại.</w:t>
      </w:r>
    </w:p>
    <w:p w14:paraId="67C062C0" w14:textId="7E9C2640" w:rsidR="009A0C04" w:rsidRDefault="009A0C04" w:rsidP="00D81411">
      <w:pPr>
        <w:pStyle w:val="Nidungvnbn"/>
        <w:jc w:val="center"/>
      </w:pPr>
      <w:r>
        <w:rPr>
          <w:noProof/>
        </w:rPr>
        <w:drawing>
          <wp:inline distT="0" distB="0" distL="0" distR="0" wp14:anchorId="4944CCAE" wp14:editId="254A0F3C">
            <wp:extent cx="5287645" cy="2798619"/>
            <wp:effectExtent l="0" t="0" r="8255" b="1905"/>
            <wp:docPr id="2077540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0310" name="Picture 1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67238" cy="2840746"/>
                    </a:xfrm>
                    <a:prstGeom prst="rect">
                      <a:avLst/>
                    </a:prstGeom>
                    <a:noFill/>
                    <a:ln>
                      <a:noFill/>
                    </a:ln>
                  </pic:spPr>
                </pic:pic>
              </a:graphicData>
            </a:graphic>
          </wp:inline>
        </w:drawing>
      </w:r>
    </w:p>
    <w:p w14:paraId="7A77C6F4" w14:textId="1C130422" w:rsidR="009A0C04" w:rsidRPr="009A0C04" w:rsidRDefault="009A0C04" w:rsidP="00783A56">
      <w:pPr>
        <w:pStyle w:val="Caption"/>
      </w:pPr>
      <w:bookmarkStart w:id="123" w:name="_Toc190347725"/>
      <w:bookmarkStart w:id="124" w:name="_Toc190703318"/>
      <w:r w:rsidRPr="000C22B0">
        <w:t>Hình 4.1</w:t>
      </w:r>
      <w:r w:rsidR="00FC75F1">
        <w:t>5</w:t>
      </w:r>
      <w:r w:rsidRPr="000C22B0">
        <w:t xml:space="preserve"> </w:t>
      </w:r>
      <w:r>
        <w:t>Block port chống DDOS</w:t>
      </w:r>
      <w:bookmarkEnd w:id="123"/>
      <w:bookmarkEnd w:id="124"/>
    </w:p>
    <w:p w14:paraId="7668BB66" w14:textId="0F543D12" w:rsidR="00C51316" w:rsidRDefault="00C51316" w:rsidP="00C51316">
      <w:pPr>
        <w:pStyle w:val="Heading2"/>
        <w:rPr>
          <w:lang w:val="en-US"/>
        </w:rPr>
      </w:pPr>
      <w:bookmarkStart w:id="125" w:name="_Toc190349196"/>
      <w:r w:rsidRPr="00C51316">
        <w:lastRenderedPageBreak/>
        <w:t>Đánh giá và phân tích kết quả</w:t>
      </w:r>
      <w:bookmarkEnd w:id="125"/>
    </w:p>
    <w:p w14:paraId="0FD1CBB8" w14:textId="2CF55D65" w:rsidR="00C51316" w:rsidRDefault="00C51316" w:rsidP="0063445F">
      <w:pPr>
        <w:pStyle w:val="Heading3"/>
      </w:pPr>
      <w:bookmarkStart w:id="126" w:name="_Toc190349197"/>
      <w:r w:rsidRPr="00C51316">
        <w:t>Tiêu chí đánh gi</w:t>
      </w:r>
      <w:r>
        <w:t>á</w:t>
      </w:r>
      <w:bookmarkEnd w:id="126"/>
    </w:p>
    <w:p w14:paraId="38B2E393" w14:textId="05F11DDB" w:rsidR="00783A56" w:rsidRDefault="00783A56" w:rsidP="00783A56">
      <w:pPr>
        <w:pStyle w:val="Nidungvnbn"/>
      </w:pPr>
      <w:r>
        <w:t>Việc đánh giá hiệu suất mô hình phát hiện tấn công DDoS trong môi trường SDN được thực hiện dựa trên các thước đo quan trọng, bao gồm</w:t>
      </w:r>
      <w:r w:rsidR="00FB5569">
        <w:t>:</w:t>
      </w:r>
    </w:p>
    <w:p w14:paraId="41D15D7D" w14:textId="35460765" w:rsidR="00783A56" w:rsidRDefault="00783A56" w:rsidP="004C68E5">
      <w:pPr>
        <w:pStyle w:val="Nidungvnbn"/>
        <w:numPr>
          <w:ilvl w:val="0"/>
          <w:numId w:val="90"/>
        </w:numPr>
      </w:pPr>
      <w:r w:rsidRPr="00783A56">
        <w:rPr>
          <w:b/>
          <w:bCs/>
        </w:rPr>
        <w:t>Accuracy</w:t>
      </w:r>
      <w:r>
        <w:t>: Chỉ số này thể hiện tỷ lệ mẫu được dự đoán đúng so với tổng số mẫu. Tuy nhiên, nếu dữ liệu mất cân bằng, độ chính xác có thể không phản ánh đầy đủ hiệu quả của mô hình.</w:t>
      </w:r>
    </w:p>
    <w:p w14:paraId="17FC4B25" w14:textId="4113F25F" w:rsidR="00783A56" w:rsidRDefault="00783A56" w:rsidP="00783A56">
      <w:pPr>
        <w:pStyle w:val="Nidungvnbn"/>
        <w:numPr>
          <w:ilvl w:val="0"/>
          <w:numId w:val="89"/>
        </w:numPr>
      </w:pPr>
      <w:r w:rsidRPr="00783A56">
        <w:rPr>
          <w:b/>
          <w:bCs/>
        </w:rPr>
        <w:t>Precision</w:t>
      </w:r>
      <w:r>
        <w:t>: Đánh giá xem trong số các mẫu bị nhận diện là tấn công, có bao nhiêu mẫu thực sự thuộc về nhóm này. Precision cao giúp giảm thiểu các cảnh báo sai.</w:t>
      </w:r>
    </w:p>
    <w:p w14:paraId="44DB8FE6" w14:textId="0EC1EFA9" w:rsidR="00783A56" w:rsidRDefault="00783A56" w:rsidP="00783A56">
      <w:pPr>
        <w:pStyle w:val="Nidungvnbn"/>
        <w:numPr>
          <w:ilvl w:val="0"/>
          <w:numId w:val="89"/>
        </w:numPr>
      </w:pPr>
      <w:r w:rsidRPr="00783A56">
        <w:rPr>
          <w:b/>
          <w:bCs/>
        </w:rPr>
        <w:t>Recall</w:t>
      </w:r>
      <w:r>
        <w:t>: Cho biết tỷ lệ các cuộc tấn công được phát hiện chính xác so với tổng số cuộc tấn công thực tế. Giá trị recall cao đồng nghĩa với việc mô hình ít bỏ sót các trường hợp nguy hiểm.</w:t>
      </w:r>
    </w:p>
    <w:p w14:paraId="495FAB94" w14:textId="362C5301" w:rsidR="00783A56" w:rsidRPr="00783A56" w:rsidRDefault="00783A56" w:rsidP="00783A56">
      <w:pPr>
        <w:pStyle w:val="Nidungvnbn"/>
        <w:numPr>
          <w:ilvl w:val="0"/>
          <w:numId w:val="89"/>
        </w:numPr>
      </w:pPr>
      <w:r w:rsidRPr="00783A56">
        <w:rPr>
          <w:b/>
          <w:bCs/>
        </w:rPr>
        <w:t>F1-score</w:t>
      </w:r>
      <w:r>
        <w:t>: Là giá trị trung bình điều hòa giữa precision và recall, giúp cân bằng giữa khả năng phát hiện tấn công và hạn chế cảnh báo sai.</w:t>
      </w:r>
    </w:p>
    <w:p w14:paraId="27C50530" w14:textId="236CE122" w:rsidR="004E0A61" w:rsidRDefault="00C51316" w:rsidP="008C5386">
      <w:pPr>
        <w:pStyle w:val="Heading3"/>
      </w:pPr>
      <w:bookmarkStart w:id="127" w:name="_Toc190349198"/>
      <w:r w:rsidRPr="00C51316">
        <w:t xml:space="preserve">So sánh </w:t>
      </w:r>
      <w:r>
        <w:t>kết quả</w:t>
      </w:r>
      <w:r w:rsidR="003328F6">
        <w:t xml:space="preserve"> huấn luyện</w:t>
      </w:r>
      <w:r>
        <w:t xml:space="preserve"> giữa </w:t>
      </w:r>
      <w:r w:rsidRPr="00C51316">
        <w:t>các mô hình</w:t>
      </w:r>
      <w:r>
        <w:t xml:space="preserve"> học máy</w:t>
      </w:r>
      <w:bookmarkEnd w:id="127"/>
    </w:p>
    <w:p w14:paraId="1196D713" w14:textId="7C48F1DF" w:rsidR="0032684D" w:rsidRDefault="0032684D" w:rsidP="0032684D">
      <w:pPr>
        <w:pStyle w:val="Nidungvnbn"/>
      </w:pPr>
      <w:r w:rsidRPr="0032684D">
        <w:t>Mặc dù Decision Tree và KNN đạt độ chính xác tuyệt đối 100%, nhưng điều này có thể là dấu hiệu của tình trạng overfitting. Cả hai mô hình này đều có precision, recall và F1-score đạt mức tối đa (1.00 cho cả hai lớp), cho thấy chúng đã ghi nhớ hoàn toàn dữ liệu huấn luyện thay vì học được các đặc trưng tổng quát. Trong môi trường thực tế, nơi dữ liệu có thể có nhiều biến động và chứa các mẫu chưa từng thấy trước đó, mô hình overfitting thường hoạt động kém do thiếu khả năng tổng quát hóa. Vì vậy, cần tiến hành kiểm tra trên các tập dữ liệu thực tế để đánh giá hiệu suất thực sự, thay vì chỉ dựa vào kết quả trên tập huấn luyện.</w:t>
      </w:r>
    </w:p>
    <w:p w14:paraId="076B8221" w14:textId="319D74B0" w:rsidR="0032684D" w:rsidRDefault="0032684D" w:rsidP="0032684D">
      <w:pPr>
        <w:pStyle w:val="Nidungvnbn"/>
      </w:pPr>
      <w:r w:rsidRPr="0032684D">
        <w:t xml:space="preserve">Trong khi đó, Logistic Regression đạt độ chính xác 93.56%, với precision của lớp bình thường là 0.95 và lớp tấn công là 0.93, recall tương ứng là 0.92 và 0.95, dẫn đến F1-score lần lượt là 0.93 và 0.94. Điều này cho thấy mô hình có hiệu suất khá ổn định, với sự cân bằng tốt giữa precision và recall, giúp hạn chế cả việc phân loại sai </w:t>
      </w:r>
      <w:r w:rsidRPr="0032684D">
        <w:lastRenderedPageBreak/>
        <w:t>các gói tin hợp lệ lẫn bỏ sót các cuộc tấn công. Tuy nhiên, tỷ lệ recall của lớp bình thường chỉ đạt 0.92, có nghĩa là vẫn có một số gói tin hợp lệ bị nhận diện nhầm là tấn công, điều này có thể gây ảnh hưởng nếu hệ thống phòng thủ sử dụng mô hình này để chặn lưu lượng mạng.</w:t>
      </w:r>
    </w:p>
    <w:p w14:paraId="5193C679" w14:textId="28BECEE0" w:rsidR="0032684D" w:rsidRPr="0032684D" w:rsidRDefault="0032684D" w:rsidP="0032684D">
      <w:pPr>
        <w:pStyle w:val="Nidungvnbn"/>
      </w:pPr>
      <w:r w:rsidRPr="0032684D">
        <w:t>SVM có độ chính xác thấp nhất trong số các mô hình, chỉ đạt 92.58%. Điều đáng chú ý là precision của lớp bình thường là 0.86, recall đạt 1.00, trong khi lớp tấn công có precision đạt 1.00 nhưng recall chỉ là 0.86. Điều này cho thấy mô hình có xu hướng bỏ sót các cuộc tấn công thực tế nhiều hơn so với Logistic Regression. Nguyên nhân có thể đến từ việc lựa chọn kernel chưa phù hợp hoặc SVM chưa được tối ưu hóa tốt cho đặc điểm của tập dữ liệu. Điều này đặc biệt quan trọng trong bối cảnh phát hiện tấn công mạng, khi recall thấp có thể dẫn đến nguy cơ bỏ sót nhiều cuộc tấn công nguy hiểm.</w:t>
      </w:r>
    </w:p>
    <w:p w14:paraId="0E7E8B9D" w14:textId="27BEB34B" w:rsidR="000A150F" w:rsidRDefault="000A150F" w:rsidP="005B6A08">
      <w:pPr>
        <w:pStyle w:val="Nidungvnbn"/>
        <w:jc w:val="center"/>
      </w:pPr>
      <w:r w:rsidRPr="000A150F">
        <w:rPr>
          <w:noProof/>
        </w:rPr>
        <w:drawing>
          <wp:inline distT="0" distB="0" distL="0" distR="0" wp14:anchorId="59F112FF" wp14:editId="4E7DA015">
            <wp:extent cx="5249964" cy="4425950"/>
            <wp:effectExtent l="0" t="0" r="8255" b="0"/>
            <wp:docPr id="15924158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461"/>
                    <a:stretch/>
                  </pic:blipFill>
                  <pic:spPr bwMode="auto">
                    <a:xfrm>
                      <a:off x="0" y="0"/>
                      <a:ext cx="5296155" cy="4464891"/>
                    </a:xfrm>
                    <a:prstGeom prst="rect">
                      <a:avLst/>
                    </a:prstGeom>
                    <a:noFill/>
                    <a:ln>
                      <a:noFill/>
                    </a:ln>
                    <a:extLst>
                      <a:ext uri="{53640926-AAD7-44D8-BBD7-CCE9431645EC}">
                        <a14:shadowObscured xmlns:a14="http://schemas.microsoft.com/office/drawing/2010/main"/>
                      </a:ext>
                    </a:extLst>
                  </pic:spPr>
                </pic:pic>
              </a:graphicData>
            </a:graphic>
          </wp:inline>
        </w:drawing>
      </w:r>
    </w:p>
    <w:p w14:paraId="419544A1" w14:textId="52562341" w:rsidR="00291F71" w:rsidRDefault="000A150F" w:rsidP="00917E7C">
      <w:pPr>
        <w:pStyle w:val="Caption"/>
      </w:pPr>
      <w:bookmarkStart w:id="128" w:name="_Toc190347726"/>
      <w:bookmarkStart w:id="129" w:name="_Toc190703319"/>
      <w:r w:rsidRPr="000C22B0">
        <w:t>Hình 4.1</w:t>
      </w:r>
      <w:r w:rsidR="00FC75F1">
        <w:t>6</w:t>
      </w:r>
      <w:r w:rsidRPr="000C22B0">
        <w:t xml:space="preserve"> </w:t>
      </w:r>
      <w:r>
        <w:t>Chỉ số đánh giá giữa các mô hình</w:t>
      </w:r>
      <w:bookmarkEnd w:id="128"/>
      <w:bookmarkEnd w:id="129"/>
    </w:p>
    <w:p w14:paraId="6B6A6DAE" w14:textId="024F810A" w:rsidR="0032684D" w:rsidRPr="0032684D" w:rsidRDefault="0032684D" w:rsidP="0032684D">
      <w:pPr>
        <w:pStyle w:val="Nidungvnbn"/>
      </w:pPr>
      <w:r w:rsidRPr="0032684D">
        <w:lastRenderedPageBreak/>
        <w:t xml:space="preserve">Nhìn chung, mặc dù Decision Tree và KNN đạt kết quả rất cao trên tập dữ liệu huấn luyện, nhưng cần thử nghiệm thêm trên dữ liệu thực tế </w:t>
      </w:r>
      <w:r w:rsidR="00EF52C3">
        <w:t>để trực quan hơn</w:t>
      </w:r>
      <w:r w:rsidRPr="0032684D">
        <w:t>. Trong khi đó, Logistic Regression và SVM có độ chính xác thấp hơn nhưng có thể ổn định hơn trong môi trường thực tế. Một cách tiếp cận hiệu quả hơn là kết hợp nhiều mô hình để cải thiện khả năng phát hiện tấn công, hoặc tinh chỉnh tham số và thử nghiệm thêm các kỹ thuật giảm overfitting để đảm bảo hệ thống phát hiện hoạt động tốt trong điều kiện thực tế.</w:t>
      </w:r>
    </w:p>
    <w:p w14:paraId="6047527D" w14:textId="24BEA5B0" w:rsidR="00291F71" w:rsidRDefault="00EC494C" w:rsidP="00B73458">
      <w:pPr>
        <w:pStyle w:val="Nidungvnbn"/>
        <w:jc w:val="center"/>
      </w:pPr>
      <w:r w:rsidRPr="00A02AC9">
        <w:rPr>
          <w:noProof/>
        </w:rPr>
        <w:drawing>
          <wp:inline distT="0" distB="0" distL="0" distR="0" wp14:anchorId="467D06DA" wp14:editId="12209A19">
            <wp:extent cx="5344870" cy="3835400"/>
            <wp:effectExtent l="0" t="0" r="8255" b="0"/>
            <wp:docPr id="50387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70551" name=""/>
                    <pic:cNvPicPr/>
                  </pic:nvPicPr>
                  <pic:blipFill rotWithShape="1">
                    <a:blip r:embed="rId50"/>
                    <a:srcRect t="1834"/>
                    <a:stretch/>
                  </pic:blipFill>
                  <pic:spPr bwMode="auto">
                    <a:xfrm>
                      <a:off x="0" y="0"/>
                      <a:ext cx="5434635" cy="3899814"/>
                    </a:xfrm>
                    <a:prstGeom prst="rect">
                      <a:avLst/>
                    </a:prstGeom>
                    <a:ln>
                      <a:noFill/>
                    </a:ln>
                    <a:extLst>
                      <a:ext uri="{53640926-AAD7-44D8-BBD7-CCE9431645EC}">
                        <a14:shadowObscured xmlns:a14="http://schemas.microsoft.com/office/drawing/2010/main"/>
                      </a:ext>
                    </a:extLst>
                  </pic:spPr>
                </pic:pic>
              </a:graphicData>
            </a:graphic>
          </wp:inline>
        </w:drawing>
      </w:r>
    </w:p>
    <w:p w14:paraId="412B9E0D" w14:textId="2E95BFC1" w:rsidR="00EC494C" w:rsidRPr="00A02AC9" w:rsidRDefault="00EC494C" w:rsidP="00A02AC9">
      <w:pPr>
        <w:pStyle w:val="Caption"/>
      </w:pPr>
      <w:bookmarkStart w:id="130" w:name="_Toc190347727"/>
      <w:bookmarkStart w:id="131" w:name="_Toc190703320"/>
      <w:r w:rsidRPr="00A02AC9">
        <w:t>Hình 4.1</w:t>
      </w:r>
      <w:r w:rsidR="00FC75F1" w:rsidRPr="00A02AC9">
        <w:t>7</w:t>
      </w:r>
      <w:r w:rsidRPr="00A02AC9">
        <w:t xml:space="preserve"> Accuracy giữa các mô hình</w:t>
      </w:r>
      <w:bookmarkEnd w:id="130"/>
      <w:bookmarkEnd w:id="131"/>
    </w:p>
    <w:p w14:paraId="7CFF8161" w14:textId="77777777" w:rsidR="00291F71" w:rsidRPr="00291F71" w:rsidRDefault="00291F71" w:rsidP="00291F71">
      <w:pPr>
        <w:pStyle w:val="Nidungvnbn"/>
      </w:pPr>
    </w:p>
    <w:p w14:paraId="737BF700" w14:textId="58B3EC6D" w:rsidR="009D7453" w:rsidRPr="00C228FF" w:rsidRDefault="00C228FF">
      <w:pPr>
        <w:spacing w:before="0" w:after="200" w:line="276" w:lineRule="auto"/>
        <w:rPr>
          <w:b/>
          <w:sz w:val="32"/>
          <w:szCs w:val="32"/>
        </w:rPr>
      </w:pPr>
      <w:r>
        <w:rPr>
          <w:b/>
          <w:sz w:val="32"/>
          <w:szCs w:val="32"/>
        </w:rPr>
        <w:br w:type="page"/>
      </w:r>
    </w:p>
    <w:p w14:paraId="4D53DCC6" w14:textId="77777777" w:rsidR="00BF2FF1" w:rsidRDefault="00BF2FF1" w:rsidP="00BF2FF1">
      <w:pPr>
        <w:pStyle w:val="Heading1"/>
      </w:pPr>
      <w:bookmarkStart w:id="132" w:name="_Toc190349199"/>
      <w:r>
        <w:lastRenderedPageBreak/>
        <w:t>KẾT LUẬN</w:t>
      </w:r>
      <w:bookmarkEnd w:id="132"/>
    </w:p>
    <w:p w14:paraId="254975F7" w14:textId="77777777" w:rsidR="00ED38E7" w:rsidRDefault="00586B53" w:rsidP="002560A8">
      <w:pPr>
        <w:pStyle w:val="Heading2"/>
        <w:rPr>
          <w:lang w:val="en-US"/>
        </w:rPr>
      </w:pPr>
      <w:bookmarkStart w:id="133" w:name="_Toc190349200"/>
      <w:r>
        <w:t>Kết luận</w:t>
      </w:r>
      <w:bookmarkEnd w:id="133"/>
    </w:p>
    <w:p w14:paraId="24DA3304" w14:textId="77777777" w:rsidR="00D74D35" w:rsidRPr="00D74D35" w:rsidRDefault="00D74D35" w:rsidP="00D74D35">
      <w:pPr>
        <w:pStyle w:val="Nidungvnbn"/>
      </w:pPr>
      <w:r w:rsidRPr="00D74D35">
        <w:t>Trong nghiên cứu này, một phương pháp phát hiện tấn công từ chối dịch vụ phân tán (DDoS) trong mạng điều khiển bằng phần mềm (SDN) đã được đề xuất và triển khai. Bằng cách ứng dụng các thuật toán học máy, hệ thống có khả năng nhận diện các mẫu lưu lượng bất thường, giúp phát hiện sớm các cuộc tấn công và hạn chế tác động tiêu cực đến hệ thống mạng. Kết quả thực nghiệm cho thấy mô hình đề xuất đạt hiệu suất cao, với độ chính xác tốt trong việc phân loại lưu lượng hợp lệ và lưu lượng tấn công.</w:t>
      </w:r>
    </w:p>
    <w:p w14:paraId="7D8339F4" w14:textId="1D2EF724" w:rsidR="00D74D35" w:rsidRPr="00D74D35" w:rsidRDefault="00D74D35" w:rsidP="00D74D35">
      <w:pPr>
        <w:pStyle w:val="Nidungvnbn"/>
      </w:pPr>
      <w:r w:rsidRPr="00D74D35">
        <w:t>Ngoài ra, việc tích hợp phương pháp này vào bộ điều khiển SDN giúp tăng cường tính bảo mật mà không làm ảnh hưởng đáng kể đến hiệu suất hoạt động của mạng. Sự khác biệt giữa các mô hình học máy cũng đã được phân tích, từ đó lựa chọn được phương pháp tối ưu phù hợp với bối cảnh triển khai thực tế.</w:t>
      </w:r>
    </w:p>
    <w:p w14:paraId="0E3F5D00" w14:textId="77777777" w:rsidR="00586B53" w:rsidRDefault="00586B53" w:rsidP="00586B53">
      <w:pPr>
        <w:pStyle w:val="Heading2"/>
        <w:rPr>
          <w:lang w:val="en-US"/>
        </w:rPr>
      </w:pPr>
      <w:bookmarkStart w:id="134" w:name="_Toc190349201"/>
      <w:r>
        <w:t>Hướng phát triển</w:t>
      </w:r>
      <w:bookmarkEnd w:id="134"/>
    </w:p>
    <w:p w14:paraId="7FBEFD69" w14:textId="09F50641" w:rsidR="00D74D35" w:rsidRPr="00D74D35" w:rsidRDefault="00D74D35" w:rsidP="00D74D35">
      <w:pPr>
        <w:pStyle w:val="Nidungvnbn"/>
      </w:pPr>
      <w:r w:rsidRPr="00D74D35">
        <w:t>Mặc dù mô hình đề xuất đã đạt được kết quả khả quan, vẫn tồn tại một số hạn chế cần khắc phục để nâng cao hiệu quả trong thực tế. Trước tiên, việc mở rộng tập dữ liệu huấn luyện với nhiều dạng tấn công mới sẽ giúp mô hình thích ứng tốt hơn với các mối đe dọa chưa từng gặp. Bên cạnh đó, tối ưu hóa thuật toán nhằm cải thiện tốc độ xử lý, đặc biệt trong môi trường có lưu lượng mạng lớn, là một hướng quan trọng. Việc triển khai trên hệ thống phân tán hoặc điện toán biên có thể giúp giảm tải và nâng cao khả năng ứng dụng thực tế. Ngoài ra, kết hợp cơ chế phản ứng linh hoạt, tự động điều chỉnh chính sách bảo mật theo thời gian thực sẽ giúp hệ thống không chỉ phát hiện mà còn chủ động ngăn chặn các cuộc tấn công một cách hiệu quả hơn.</w:t>
      </w:r>
    </w:p>
    <w:p w14:paraId="2FDF7B6E" w14:textId="77777777" w:rsidR="007B493C" w:rsidRDefault="007B493C" w:rsidP="004458CB">
      <w:pPr>
        <w:pStyle w:val="Nidungvnbn"/>
      </w:pPr>
    </w:p>
    <w:p w14:paraId="2B8EE7CE" w14:textId="77777777" w:rsidR="00D13A2D" w:rsidRPr="00D13A2D" w:rsidRDefault="00D13A2D" w:rsidP="00D13A2D">
      <w:pPr>
        <w:spacing w:before="0" w:after="200" w:line="276" w:lineRule="auto"/>
        <w:rPr>
          <w:sz w:val="26"/>
          <w:szCs w:val="26"/>
        </w:rPr>
      </w:pPr>
      <w:r>
        <w:br w:type="page"/>
      </w:r>
    </w:p>
    <w:p w14:paraId="245F9032" w14:textId="77777777" w:rsidR="008630F6" w:rsidRDefault="004C3584" w:rsidP="00D13A2D">
      <w:pPr>
        <w:pStyle w:val="Heading1"/>
        <w:numPr>
          <w:ilvl w:val="0"/>
          <w:numId w:val="0"/>
        </w:numPr>
        <w:jc w:val="center"/>
      </w:pPr>
      <w:bookmarkStart w:id="135" w:name="_Toc190349202"/>
      <w:r>
        <w:lastRenderedPageBreak/>
        <w:t>TÀI LIỆU THAM KHẢO</w:t>
      </w:r>
      <w:bookmarkEnd w:id="135"/>
    </w:p>
    <w:p w14:paraId="012B9726" w14:textId="77777777" w:rsidR="009527BD" w:rsidRDefault="009527BD" w:rsidP="009527BD">
      <w:pPr>
        <w:pStyle w:val="Nidungvnbn"/>
      </w:pPr>
      <w:r>
        <w:t>Tiếng Việt</w:t>
      </w:r>
    </w:p>
    <w:p w14:paraId="00523D23" w14:textId="77777777" w:rsidR="009527BD" w:rsidRDefault="00546D2F" w:rsidP="009527BD">
      <w:pPr>
        <w:pStyle w:val="Nidungvnbn"/>
      </w:pPr>
      <w:r>
        <w:t>…</w:t>
      </w:r>
    </w:p>
    <w:p w14:paraId="6E002142" w14:textId="77777777" w:rsidR="009527BD" w:rsidRDefault="009527BD" w:rsidP="009527BD">
      <w:pPr>
        <w:pStyle w:val="Nidungvnbn"/>
      </w:pPr>
      <w:r>
        <w:t>Tiếng Anh</w:t>
      </w:r>
    </w:p>
    <w:p w14:paraId="6E291CEB" w14:textId="6BC2C76D" w:rsidR="009527BD" w:rsidRPr="006659F7" w:rsidRDefault="004760B3" w:rsidP="00546D2F">
      <w:pPr>
        <w:pStyle w:val="Nidungvnbn"/>
        <w:rPr>
          <w:color w:val="000000" w:themeColor="text1"/>
        </w:rPr>
      </w:pPr>
      <w:r w:rsidRPr="006659F7">
        <w:rPr>
          <w:color w:val="000000" w:themeColor="text1"/>
        </w:rPr>
        <w:t xml:space="preserve">Kumar, S., &amp; Kush, A. (2023). Machine Learning-Based DDoS Attack Detection in Software-Defined Networking. </w:t>
      </w:r>
      <w:r w:rsidRPr="006659F7">
        <w:rPr>
          <w:i/>
          <w:iCs/>
          <w:color w:val="000000" w:themeColor="text1"/>
        </w:rPr>
        <w:t>Applied Sciences, 13(5), 3183.</w:t>
      </w:r>
      <w:r w:rsidRPr="006659F7">
        <w:rPr>
          <w:color w:val="000000" w:themeColor="text1"/>
        </w:rPr>
        <w:t xml:space="preserve"> </w:t>
      </w:r>
      <w:hyperlink r:id="rId51" w:tgtFrame="_new" w:history="1">
        <w:r w:rsidRPr="006659F7">
          <w:rPr>
            <w:rStyle w:val="Hyperlink"/>
            <w:color w:val="000000" w:themeColor="text1"/>
          </w:rPr>
          <w:t>https://www.mdpi.com/2076-3417/13/5/3183</w:t>
        </w:r>
      </w:hyperlink>
    </w:p>
    <w:p w14:paraId="363823BD" w14:textId="4154A9A5" w:rsidR="004760B3" w:rsidRPr="006659F7" w:rsidRDefault="004760B3" w:rsidP="00546D2F">
      <w:pPr>
        <w:pStyle w:val="Nidungvnbn"/>
        <w:rPr>
          <w:color w:val="000000" w:themeColor="text1"/>
        </w:rPr>
      </w:pPr>
      <w:r w:rsidRPr="006659F7">
        <w:rPr>
          <w:color w:val="000000" w:themeColor="text1"/>
        </w:rPr>
        <w:t xml:space="preserve">Rahouti, M., Xiong, K., Xin, Y., Jagatheesaperumal, S. K., Ayyash, M., &amp; Shaheed, M. (2022). SDN Security Review: Threat Taxonomy, Implications, and Open Challenges. </w:t>
      </w:r>
      <w:r w:rsidRPr="006659F7">
        <w:rPr>
          <w:i/>
          <w:iCs/>
          <w:color w:val="000000" w:themeColor="text1"/>
        </w:rPr>
        <w:t>IEEE Access, 10, 43176–43203.</w:t>
      </w:r>
      <w:r w:rsidRPr="006659F7">
        <w:rPr>
          <w:color w:val="000000" w:themeColor="text1"/>
        </w:rPr>
        <w:t xml:space="preserve"> </w:t>
      </w:r>
      <w:hyperlink r:id="rId52" w:tgtFrame="_new" w:history="1">
        <w:r w:rsidRPr="006659F7">
          <w:rPr>
            <w:rStyle w:val="Hyperlink"/>
            <w:color w:val="000000" w:themeColor="text1"/>
          </w:rPr>
          <w:t>https://ieeexplore.ieee.org/abstract/document/9760465</w:t>
        </w:r>
      </w:hyperlink>
    </w:p>
    <w:p w14:paraId="5D12DB0C" w14:textId="707124AB" w:rsidR="004760B3" w:rsidRPr="006659F7" w:rsidRDefault="004760B3" w:rsidP="00546D2F">
      <w:pPr>
        <w:pStyle w:val="Nidungvnbn"/>
        <w:rPr>
          <w:color w:val="000000" w:themeColor="text1"/>
        </w:rPr>
      </w:pPr>
      <w:r w:rsidRPr="006659F7">
        <w:rPr>
          <w:color w:val="000000" w:themeColor="text1"/>
        </w:rPr>
        <w:t xml:space="preserve">Karnani, S., &amp; Shakya, H. K. (2022). Mitigation Strategies for Distributed Denial of Service (DDoS) in SDN: A Survey and Taxonomy. </w:t>
      </w:r>
      <w:r w:rsidRPr="006659F7">
        <w:rPr>
          <w:i/>
          <w:iCs/>
          <w:color w:val="000000" w:themeColor="text1"/>
        </w:rPr>
        <w:t>Information Security Journal: A Global Perspective, 32(4), 1–25.</w:t>
      </w:r>
      <w:r w:rsidRPr="006659F7">
        <w:rPr>
          <w:color w:val="000000" w:themeColor="text1"/>
        </w:rPr>
        <w:t xml:space="preserve"> </w:t>
      </w:r>
      <w:hyperlink r:id="rId53" w:tgtFrame="_new" w:history="1">
        <w:r w:rsidRPr="006659F7">
          <w:rPr>
            <w:rStyle w:val="Hyperlink"/>
            <w:color w:val="000000" w:themeColor="text1"/>
          </w:rPr>
          <w:t>https://www.researchgate.net/publication/364259319_Mitigation_strategies_for_distributed_denial_of_service_DDoS_in_SDN_A_survey_and_taxonomy</w:t>
        </w:r>
      </w:hyperlink>
    </w:p>
    <w:p w14:paraId="50886D1C" w14:textId="177AB02E" w:rsidR="004760B3" w:rsidRPr="006659F7" w:rsidRDefault="004760B3" w:rsidP="00546D2F">
      <w:pPr>
        <w:pStyle w:val="Nidungvnbn"/>
        <w:rPr>
          <w:color w:val="000000" w:themeColor="text1"/>
        </w:rPr>
      </w:pPr>
      <w:r w:rsidRPr="006659F7">
        <w:rPr>
          <w:color w:val="000000" w:themeColor="text1"/>
        </w:rPr>
        <w:t xml:space="preserve">Al-Hawawreh, M., Jararweh, Y., &amp; Gupta, B. (2023). Deep Learning-Based DDoS Attack Detection in SDN Environments. </w:t>
      </w:r>
      <w:r w:rsidRPr="006659F7">
        <w:rPr>
          <w:i/>
          <w:iCs/>
          <w:color w:val="000000" w:themeColor="text1"/>
        </w:rPr>
        <w:t>IEEE Transactions on Network and Service Management.</w:t>
      </w:r>
      <w:r w:rsidRPr="006659F7">
        <w:rPr>
          <w:color w:val="000000" w:themeColor="text1"/>
        </w:rPr>
        <w:t xml:space="preserve"> </w:t>
      </w:r>
      <w:hyperlink r:id="rId54" w:tgtFrame="_new" w:history="1">
        <w:r w:rsidRPr="006659F7">
          <w:rPr>
            <w:rStyle w:val="Hyperlink"/>
            <w:color w:val="000000" w:themeColor="text1"/>
          </w:rPr>
          <w:t>https://ieeexplore.ieee.org/abstract/document/10746482</w:t>
        </w:r>
      </w:hyperlink>
    </w:p>
    <w:p w14:paraId="09D6499B" w14:textId="297E08E3" w:rsidR="006659F7" w:rsidRDefault="006659F7" w:rsidP="00546D2F">
      <w:pPr>
        <w:pStyle w:val="Nidungvnbn"/>
        <w:rPr>
          <w:color w:val="000000" w:themeColor="text1"/>
        </w:rPr>
      </w:pPr>
      <w:r w:rsidRPr="006659F7">
        <w:rPr>
          <w:color w:val="000000" w:themeColor="text1"/>
        </w:rPr>
        <w:t xml:space="preserve">Ahmed, M., Tariq, M., Mahmood, A. N., &amp; Wahab, A. (2023). A Comprehensive Survey on Low-Rate and High-Rate DDoS Defense Approaches in SDN: Taxonomy, Research Challenges, and Opportunities. </w:t>
      </w:r>
      <w:r w:rsidRPr="006659F7">
        <w:rPr>
          <w:i/>
          <w:iCs/>
          <w:color w:val="000000" w:themeColor="text1"/>
        </w:rPr>
        <w:t>ResearchGate.</w:t>
      </w:r>
      <w:r w:rsidRPr="006659F7">
        <w:rPr>
          <w:color w:val="000000" w:themeColor="text1"/>
        </w:rPr>
        <w:t xml:space="preserve"> </w:t>
      </w:r>
      <w:hyperlink r:id="rId55" w:tgtFrame="_new" w:history="1">
        <w:r w:rsidRPr="006659F7">
          <w:rPr>
            <w:rStyle w:val="Hyperlink"/>
            <w:color w:val="000000" w:themeColor="text1"/>
          </w:rPr>
          <w:t>https://www.researchgate.net/publication/374292562_A_comprehensive_survey_on_low-rate_and_high-rate_DDoS_defense_approaches_in_SDN_taxonomy_research_challenges_and_opportunities</w:t>
        </w:r>
      </w:hyperlink>
    </w:p>
    <w:p w14:paraId="7954B16E" w14:textId="77777777" w:rsidR="005E15EC" w:rsidRDefault="005E15EC" w:rsidP="00546D2F">
      <w:pPr>
        <w:pStyle w:val="Nidungvnbn"/>
        <w:rPr>
          <w:color w:val="000000" w:themeColor="text1"/>
        </w:rPr>
      </w:pPr>
    </w:p>
    <w:p w14:paraId="16B79149" w14:textId="77777777" w:rsidR="005E15EC" w:rsidRDefault="005E15EC" w:rsidP="00546D2F">
      <w:pPr>
        <w:pStyle w:val="Nidungvnbn"/>
        <w:rPr>
          <w:color w:val="000000" w:themeColor="text1"/>
        </w:rPr>
      </w:pPr>
    </w:p>
    <w:p w14:paraId="2C6BD874" w14:textId="5250A31D" w:rsidR="005E15EC" w:rsidRPr="006659F7" w:rsidRDefault="005E15EC" w:rsidP="00300F5B">
      <w:pPr>
        <w:pStyle w:val="Nidungvnbn"/>
        <w:ind w:firstLine="0"/>
        <w:rPr>
          <w:color w:val="000000" w:themeColor="text1"/>
        </w:rPr>
      </w:pPr>
    </w:p>
    <w:sectPr w:rsidR="005E15EC" w:rsidRPr="006659F7"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7DA64C" w14:textId="77777777" w:rsidR="00A36E24" w:rsidRDefault="00A36E24" w:rsidP="00453AB1">
      <w:r>
        <w:separator/>
      </w:r>
    </w:p>
  </w:endnote>
  <w:endnote w:type="continuationSeparator" w:id="0">
    <w:p w14:paraId="61BFF405" w14:textId="77777777" w:rsidR="00A36E24" w:rsidRDefault="00A36E24" w:rsidP="00453AB1">
      <w:r>
        <w:continuationSeparator/>
      </w:r>
    </w:p>
  </w:endnote>
  <w:endnote w:type="continuationNotice" w:id="1">
    <w:p w14:paraId="7B97EECC" w14:textId="77777777" w:rsidR="00A36E24" w:rsidRDefault="00A36E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CDC5C0" w14:textId="77777777" w:rsidR="00A36E24" w:rsidRDefault="00A36E24" w:rsidP="00453AB1">
      <w:r>
        <w:separator/>
      </w:r>
    </w:p>
  </w:footnote>
  <w:footnote w:type="continuationSeparator" w:id="0">
    <w:p w14:paraId="14AEE499" w14:textId="77777777" w:rsidR="00A36E24" w:rsidRDefault="00A36E24" w:rsidP="00453AB1">
      <w:r>
        <w:continuationSeparator/>
      </w:r>
    </w:p>
  </w:footnote>
  <w:footnote w:type="continuationNotice" w:id="1">
    <w:p w14:paraId="3C9C234E" w14:textId="77777777" w:rsidR="00A36E24" w:rsidRDefault="00A36E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20566" w14:textId="77777777" w:rsidR="00F772AD" w:rsidRPr="00453AB1" w:rsidRDefault="00F772AD">
    <w:pPr>
      <w:pStyle w:val="Header"/>
      <w:jc w:val="center"/>
      <w:rPr>
        <w:rStyle w:val="NidungvnbnChar"/>
      </w:rPr>
    </w:pPr>
  </w:p>
  <w:p w14:paraId="3C75D8B2"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7547156"/>
      <w:docPartObj>
        <w:docPartGallery w:val="Page Numbers (Top of Page)"/>
        <w:docPartUnique/>
      </w:docPartObj>
    </w:sdtPr>
    <w:sdtEndPr>
      <w:rPr>
        <w:noProof/>
      </w:rPr>
    </w:sdtEndPr>
    <w:sdtContent>
      <w:p w14:paraId="7683F65C"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3F8F2D78"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6468923"/>
      <w:docPartObj>
        <w:docPartGallery w:val="Page Numbers (Top of Page)"/>
        <w:docPartUnique/>
      </w:docPartObj>
    </w:sdtPr>
    <w:sdtEndPr>
      <w:rPr>
        <w:rStyle w:val="NidungvnbnChar"/>
        <w:sz w:val="26"/>
        <w:szCs w:val="26"/>
      </w:rPr>
    </w:sdtEndPr>
    <w:sdtContent>
      <w:p w14:paraId="3752ECD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354DB70"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6675"/>
    <w:multiLevelType w:val="hybridMultilevel"/>
    <w:tmpl w:val="D960D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A01C5B"/>
    <w:multiLevelType w:val="hybridMultilevel"/>
    <w:tmpl w:val="F85CA15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C05C76"/>
    <w:multiLevelType w:val="multilevel"/>
    <w:tmpl w:val="E634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52189"/>
    <w:multiLevelType w:val="hybridMultilevel"/>
    <w:tmpl w:val="81948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1E8549B"/>
    <w:multiLevelType w:val="hybridMultilevel"/>
    <w:tmpl w:val="0FBCF9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2261F3A"/>
    <w:multiLevelType w:val="hybridMultilevel"/>
    <w:tmpl w:val="5F34D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67F5869"/>
    <w:multiLevelType w:val="hybridMultilevel"/>
    <w:tmpl w:val="F426D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9D61452"/>
    <w:multiLevelType w:val="multilevel"/>
    <w:tmpl w:val="918C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440532"/>
    <w:multiLevelType w:val="multilevel"/>
    <w:tmpl w:val="E280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93727E"/>
    <w:multiLevelType w:val="hybridMultilevel"/>
    <w:tmpl w:val="1972A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978"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14D156C3"/>
    <w:multiLevelType w:val="hybridMultilevel"/>
    <w:tmpl w:val="1354EB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6F614FA"/>
    <w:multiLevelType w:val="hybridMultilevel"/>
    <w:tmpl w:val="F942E7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546B26"/>
    <w:multiLevelType w:val="multilevel"/>
    <w:tmpl w:val="DB18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834232"/>
    <w:multiLevelType w:val="hybridMultilevel"/>
    <w:tmpl w:val="5F6E96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6414C76"/>
    <w:multiLevelType w:val="hybridMultilevel"/>
    <w:tmpl w:val="36ACE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73E3FEB"/>
    <w:multiLevelType w:val="multilevel"/>
    <w:tmpl w:val="BE52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551098"/>
    <w:multiLevelType w:val="hybridMultilevel"/>
    <w:tmpl w:val="30CECB6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9194D64"/>
    <w:multiLevelType w:val="multilevel"/>
    <w:tmpl w:val="83FE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0A3AC8"/>
    <w:multiLevelType w:val="hybridMultilevel"/>
    <w:tmpl w:val="9BF47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CE63F40"/>
    <w:multiLevelType w:val="hybridMultilevel"/>
    <w:tmpl w:val="6A409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D8F6FE9"/>
    <w:multiLevelType w:val="hybridMultilevel"/>
    <w:tmpl w:val="084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5512342"/>
    <w:multiLevelType w:val="hybridMultilevel"/>
    <w:tmpl w:val="BD7CD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597B0C"/>
    <w:multiLevelType w:val="multilevel"/>
    <w:tmpl w:val="9AD2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424B7B"/>
    <w:multiLevelType w:val="multilevel"/>
    <w:tmpl w:val="D2BE3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D134DA"/>
    <w:multiLevelType w:val="hybridMultilevel"/>
    <w:tmpl w:val="8CE256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ECE2934"/>
    <w:multiLevelType w:val="hybridMultilevel"/>
    <w:tmpl w:val="E53AA6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16929BC"/>
    <w:multiLevelType w:val="multilevel"/>
    <w:tmpl w:val="A2C26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D85B65"/>
    <w:multiLevelType w:val="hybridMultilevel"/>
    <w:tmpl w:val="DDCA2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8E9527D"/>
    <w:multiLevelType w:val="multilevel"/>
    <w:tmpl w:val="9AB2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B67CA2"/>
    <w:multiLevelType w:val="hybridMultilevel"/>
    <w:tmpl w:val="34EE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E12E54"/>
    <w:multiLevelType w:val="hybridMultilevel"/>
    <w:tmpl w:val="BE1E2C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C0C3867"/>
    <w:multiLevelType w:val="hybridMultilevel"/>
    <w:tmpl w:val="4106E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C73C64"/>
    <w:multiLevelType w:val="hybridMultilevel"/>
    <w:tmpl w:val="F00ED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D4B7701"/>
    <w:multiLevelType w:val="hybridMultilevel"/>
    <w:tmpl w:val="72F47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D9E655E"/>
    <w:multiLevelType w:val="hybridMultilevel"/>
    <w:tmpl w:val="3B9A11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F40021D"/>
    <w:multiLevelType w:val="hybridMultilevel"/>
    <w:tmpl w:val="4FBAF4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FB766D1"/>
    <w:multiLevelType w:val="hybridMultilevel"/>
    <w:tmpl w:val="58A2C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FE07B2D"/>
    <w:multiLevelType w:val="hybridMultilevel"/>
    <w:tmpl w:val="A9EE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13936D0"/>
    <w:multiLevelType w:val="hybridMultilevel"/>
    <w:tmpl w:val="CB52C1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2C80471"/>
    <w:multiLevelType w:val="hybridMultilevel"/>
    <w:tmpl w:val="17881DF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36D44F7"/>
    <w:multiLevelType w:val="hybridMultilevel"/>
    <w:tmpl w:val="DA881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5335105"/>
    <w:multiLevelType w:val="hybridMultilevel"/>
    <w:tmpl w:val="6F9AD06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A330E98"/>
    <w:multiLevelType w:val="hybridMultilevel"/>
    <w:tmpl w:val="2D883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AA83869"/>
    <w:multiLevelType w:val="multilevel"/>
    <w:tmpl w:val="CAA25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2731F3"/>
    <w:multiLevelType w:val="multilevel"/>
    <w:tmpl w:val="50EE1F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8B294C"/>
    <w:multiLevelType w:val="hybridMultilevel"/>
    <w:tmpl w:val="05F28B4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5BDA0637"/>
    <w:multiLevelType w:val="hybridMultilevel"/>
    <w:tmpl w:val="33DE594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5C171E9D"/>
    <w:multiLevelType w:val="hybridMultilevel"/>
    <w:tmpl w:val="4F920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00A24E4"/>
    <w:multiLevelType w:val="hybridMultilevel"/>
    <w:tmpl w:val="BCBAB28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42F3D1F"/>
    <w:multiLevelType w:val="multilevel"/>
    <w:tmpl w:val="05C24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BBF3E54"/>
    <w:multiLevelType w:val="hybridMultilevel"/>
    <w:tmpl w:val="C6FC4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BDE7932"/>
    <w:multiLevelType w:val="hybridMultilevel"/>
    <w:tmpl w:val="A7666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D372F2D"/>
    <w:multiLevelType w:val="hybridMultilevel"/>
    <w:tmpl w:val="317606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E5576D7"/>
    <w:multiLevelType w:val="hybridMultilevel"/>
    <w:tmpl w:val="EE2C90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6FC94811"/>
    <w:multiLevelType w:val="hybridMultilevel"/>
    <w:tmpl w:val="CBC4A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5C42DF0"/>
    <w:multiLevelType w:val="hybridMultilevel"/>
    <w:tmpl w:val="18525B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99758D9"/>
    <w:multiLevelType w:val="multilevel"/>
    <w:tmpl w:val="7F7C2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8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736958"/>
    <w:multiLevelType w:val="hybridMultilevel"/>
    <w:tmpl w:val="7C86BAE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EBC34A4"/>
    <w:multiLevelType w:val="hybridMultilevel"/>
    <w:tmpl w:val="79146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7"/>
  </w:num>
  <w:num w:numId="2" w16cid:durableId="1379470000">
    <w:abstractNumId w:val="51"/>
  </w:num>
  <w:num w:numId="3" w16cid:durableId="967201436">
    <w:abstractNumId w:val="67"/>
  </w:num>
  <w:num w:numId="4" w16cid:durableId="24870113">
    <w:abstractNumId w:val="81"/>
  </w:num>
  <w:num w:numId="5" w16cid:durableId="2083719434">
    <w:abstractNumId w:val="6"/>
  </w:num>
  <w:num w:numId="6" w16cid:durableId="1159923144">
    <w:abstractNumId w:val="17"/>
  </w:num>
  <w:num w:numId="7" w16cid:durableId="575290421">
    <w:abstractNumId w:val="57"/>
  </w:num>
  <w:num w:numId="8" w16cid:durableId="432167206">
    <w:abstractNumId w:val="76"/>
  </w:num>
  <w:num w:numId="9" w16cid:durableId="2061173545">
    <w:abstractNumId w:val="8"/>
  </w:num>
  <w:num w:numId="10" w16cid:durableId="1834568291">
    <w:abstractNumId w:val="32"/>
  </w:num>
  <w:num w:numId="11" w16cid:durableId="677535900">
    <w:abstractNumId w:val="79"/>
  </w:num>
  <w:num w:numId="12" w16cid:durableId="363676185">
    <w:abstractNumId w:val="84"/>
  </w:num>
  <w:num w:numId="13" w16cid:durableId="1350452648">
    <w:abstractNumId w:val="28"/>
  </w:num>
  <w:num w:numId="14" w16cid:durableId="1617757309">
    <w:abstractNumId w:val="55"/>
  </w:num>
  <w:num w:numId="15" w16cid:durableId="1568495345">
    <w:abstractNumId w:val="54"/>
  </w:num>
  <w:num w:numId="16" w16cid:durableId="216165621">
    <w:abstractNumId w:val="31"/>
  </w:num>
  <w:num w:numId="17" w16cid:durableId="1113744065">
    <w:abstractNumId w:val="71"/>
  </w:num>
  <w:num w:numId="18" w16cid:durableId="303899053">
    <w:abstractNumId w:val="80"/>
  </w:num>
  <w:num w:numId="19" w16cid:durableId="1559322532">
    <w:abstractNumId w:val="13"/>
  </w:num>
  <w:num w:numId="20" w16cid:durableId="9352140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13"/>
  </w:num>
  <w:num w:numId="23" w16cid:durableId="769468478">
    <w:abstractNumId w:val="74"/>
  </w:num>
  <w:num w:numId="24" w16cid:durableId="385446020">
    <w:abstractNumId w:val="27"/>
  </w:num>
  <w:num w:numId="25" w16cid:durableId="30420138">
    <w:abstractNumId w:val="13"/>
  </w:num>
  <w:num w:numId="26" w16cid:durableId="1166555490">
    <w:abstractNumId w:val="13"/>
  </w:num>
  <w:num w:numId="27" w16cid:durableId="687219385">
    <w:abstractNumId w:val="75"/>
  </w:num>
  <w:num w:numId="28" w16cid:durableId="460849350">
    <w:abstractNumId w:val="16"/>
  </w:num>
  <w:num w:numId="29" w16cid:durableId="697051820">
    <w:abstractNumId w:val="39"/>
  </w:num>
  <w:num w:numId="30" w16cid:durableId="973681176">
    <w:abstractNumId w:val="58"/>
  </w:num>
  <w:num w:numId="31" w16cid:durableId="1810588596">
    <w:abstractNumId w:val="30"/>
  </w:num>
  <w:num w:numId="32" w16cid:durableId="1581674971">
    <w:abstractNumId w:val="11"/>
  </w:num>
  <w:num w:numId="33" w16cid:durableId="998070197">
    <w:abstractNumId w:val="33"/>
  </w:num>
  <w:num w:numId="34" w16cid:durableId="1657996944">
    <w:abstractNumId w:val="2"/>
  </w:num>
  <w:num w:numId="35" w16cid:durableId="1035035035">
    <w:abstractNumId w:val="66"/>
  </w:num>
  <w:num w:numId="36" w16cid:durableId="746850372">
    <w:abstractNumId w:val="37"/>
  </w:num>
  <w:num w:numId="37" w16cid:durableId="1913541331">
    <w:abstractNumId w:val="61"/>
  </w:num>
  <w:num w:numId="38" w16cid:durableId="773600216">
    <w:abstractNumId w:val="24"/>
  </w:num>
  <w:num w:numId="39" w16cid:durableId="1872452870">
    <w:abstractNumId w:val="0"/>
  </w:num>
  <w:num w:numId="40" w16cid:durableId="646591155">
    <w:abstractNumId w:val="44"/>
  </w:num>
  <w:num w:numId="41" w16cid:durableId="1488477170">
    <w:abstractNumId w:val="12"/>
  </w:num>
  <w:num w:numId="42" w16cid:durableId="1199002595">
    <w:abstractNumId w:val="5"/>
  </w:num>
  <w:num w:numId="43" w16cid:durableId="1135295959">
    <w:abstractNumId w:val="25"/>
  </w:num>
  <w:num w:numId="44" w16cid:durableId="819922338">
    <w:abstractNumId w:val="45"/>
  </w:num>
  <w:num w:numId="45" w16cid:durableId="588589127">
    <w:abstractNumId w:val="73"/>
  </w:num>
  <w:num w:numId="46" w16cid:durableId="207961447">
    <w:abstractNumId w:val="49"/>
  </w:num>
  <w:num w:numId="47" w16cid:durableId="758336004">
    <w:abstractNumId w:val="46"/>
  </w:num>
  <w:num w:numId="48" w16cid:durableId="595405482">
    <w:abstractNumId w:val="4"/>
  </w:num>
  <w:num w:numId="49" w16cid:durableId="1823692041">
    <w:abstractNumId w:val="83"/>
  </w:num>
  <w:num w:numId="50" w16cid:durableId="1965186063">
    <w:abstractNumId w:val="62"/>
  </w:num>
  <w:num w:numId="51" w16cid:durableId="1614434437">
    <w:abstractNumId w:val="56"/>
  </w:num>
  <w:num w:numId="52" w16cid:durableId="1213342857">
    <w:abstractNumId w:val="47"/>
  </w:num>
  <w:num w:numId="53" w16cid:durableId="886648432">
    <w:abstractNumId w:val="36"/>
  </w:num>
  <w:num w:numId="54" w16cid:durableId="308706734">
    <w:abstractNumId w:val="48"/>
  </w:num>
  <w:num w:numId="55" w16cid:durableId="1287740847">
    <w:abstractNumId w:val="53"/>
  </w:num>
  <w:num w:numId="56" w16cid:durableId="465702591">
    <w:abstractNumId w:val="59"/>
  </w:num>
  <w:num w:numId="57" w16cid:durableId="866988541">
    <w:abstractNumId w:val="68"/>
  </w:num>
  <w:num w:numId="58" w16cid:durableId="1225488425">
    <w:abstractNumId w:val="22"/>
  </w:num>
  <w:num w:numId="59" w16cid:durableId="2073042387">
    <w:abstractNumId w:val="50"/>
  </w:num>
  <w:num w:numId="60" w16cid:durableId="1898273981">
    <w:abstractNumId w:val="9"/>
  </w:num>
  <w:num w:numId="61" w16cid:durableId="178396950">
    <w:abstractNumId w:val="43"/>
  </w:num>
  <w:num w:numId="62" w16cid:durableId="890577157">
    <w:abstractNumId w:val="72"/>
  </w:num>
  <w:num w:numId="63" w16cid:durableId="1295453627">
    <w:abstractNumId w:val="3"/>
  </w:num>
  <w:num w:numId="64" w16cid:durableId="1525745745">
    <w:abstractNumId w:val="26"/>
  </w:num>
  <w:num w:numId="65" w16cid:durableId="295724456">
    <w:abstractNumId w:val="35"/>
  </w:num>
  <w:num w:numId="66" w16cid:durableId="1902710547">
    <w:abstractNumId w:val="77"/>
  </w:num>
  <w:num w:numId="67" w16cid:durableId="724068833">
    <w:abstractNumId w:val="63"/>
  </w:num>
  <w:num w:numId="68" w16cid:durableId="354233320">
    <w:abstractNumId w:val="52"/>
  </w:num>
  <w:num w:numId="69" w16cid:durableId="1929800947">
    <w:abstractNumId w:val="1"/>
  </w:num>
  <w:num w:numId="70" w16cid:durableId="1799834597">
    <w:abstractNumId w:val="65"/>
  </w:num>
  <w:num w:numId="71" w16cid:durableId="419254157">
    <w:abstractNumId w:val="19"/>
  </w:num>
  <w:num w:numId="72" w16cid:durableId="440799867">
    <w:abstractNumId w:val="82"/>
  </w:num>
  <w:num w:numId="73" w16cid:durableId="1846431280">
    <w:abstractNumId w:val="38"/>
  </w:num>
  <w:num w:numId="74" w16cid:durableId="2124836408">
    <w:abstractNumId w:val="15"/>
  </w:num>
  <w:num w:numId="75" w16cid:durableId="2139568353">
    <w:abstractNumId w:val="42"/>
  </w:num>
  <w:num w:numId="76" w16cid:durableId="471604766">
    <w:abstractNumId w:val="70"/>
  </w:num>
  <w:num w:numId="77" w16cid:durableId="1194810777">
    <w:abstractNumId w:val="14"/>
  </w:num>
  <w:num w:numId="78" w16cid:durableId="2065446050">
    <w:abstractNumId w:val="23"/>
  </w:num>
  <w:num w:numId="79" w16cid:durableId="1431049890">
    <w:abstractNumId w:val="10"/>
  </w:num>
  <w:num w:numId="80" w16cid:durableId="1929775874">
    <w:abstractNumId w:val="78"/>
  </w:num>
  <w:num w:numId="81" w16cid:durableId="1543783246">
    <w:abstractNumId w:val="21"/>
  </w:num>
  <w:num w:numId="82" w16cid:durableId="1903440474">
    <w:abstractNumId w:val="64"/>
  </w:num>
  <w:num w:numId="83" w16cid:durableId="1688367900">
    <w:abstractNumId w:val="41"/>
  </w:num>
  <w:num w:numId="84" w16cid:durableId="184291316">
    <w:abstractNumId w:val="34"/>
  </w:num>
  <w:num w:numId="85" w16cid:durableId="409012095">
    <w:abstractNumId w:val="29"/>
  </w:num>
  <w:num w:numId="86" w16cid:durableId="1757314797">
    <w:abstractNumId w:val="60"/>
  </w:num>
  <w:num w:numId="87" w16cid:durableId="197008878">
    <w:abstractNumId w:val="40"/>
  </w:num>
  <w:num w:numId="88" w16cid:durableId="2068213355">
    <w:abstractNumId w:val="18"/>
  </w:num>
  <w:num w:numId="89" w16cid:durableId="1768621442">
    <w:abstractNumId w:val="69"/>
  </w:num>
  <w:num w:numId="90" w16cid:durableId="32003911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725"/>
    <w:rsid w:val="00000130"/>
    <w:rsid w:val="00001DC2"/>
    <w:rsid w:val="000039A2"/>
    <w:rsid w:val="000044BC"/>
    <w:rsid w:val="00004681"/>
    <w:rsid w:val="000056F0"/>
    <w:rsid w:val="00005918"/>
    <w:rsid w:val="00011A0A"/>
    <w:rsid w:val="00011E77"/>
    <w:rsid w:val="000124B9"/>
    <w:rsid w:val="000147CC"/>
    <w:rsid w:val="000150E9"/>
    <w:rsid w:val="00015270"/>
    <w:rsid w:val="000156CF"/>
    <w:rsid w:val="0001666C"/>
    <w:rsid w:val="0001684B"/>
    <w:rsid w:val="00016BF5"/>
    <w:rsid w:val="0002217D"/>
    <w:rsid w:val="000231FF"/>
    <w:rsid w:val="00024496"/>
    <w:rsid w:val="0002579F"/>
    <w:rsid w:val="000315B3"/>
    <w:rsid w:val="00031CD6"/>
    <w:rsid w:val="00031F05"/>
    <w:rsid w:val="00031FDC"/>
    <w:rsid w:val="000374CB"/>
    <w:rsid w:val="00037A7F"/>
    <w:rsid w:val="00040EB5"/>
    <w:rsid w:val="00044678"/>
    <w:rsid w:val="00045521"/>
    <w:rsid w:val="000501BD"/>
    <w:rsid w:val="0005319F"/>
    <w:rsid w:val="00055381"/>
    <w:rsid w:val="00056457"/>
    <w:rsid w:val="00061022"/>
    <w:rsid w:val="000627B5"/>
    <w:rsid w:val="00063766"/>
    <w:rsid w:val="0006423E"/>
    <w:rsid w:val="00065C4E"/>
    <w:rsid w:val="00066121"/>
    <w:rsid w:val="000665D4"/>
    <w:rsid w:val="00067AB3"/>
    <w:rsid w:val="0007361C"/>
    <w:rsid w:val="00073BEC"/>
    <w:rsid w:val="00073FE9"/>
    <w:rsid w:val="00074C33"/>
    <w:rsid w:val="0007657D"/>
    <w:rsid w:val="00077D66"/>
    <w:rsid w:val="000804E7"/>
    <w:rsid w:val="000810A2"/>
    <w:rsid w:val="000812AF"/>
    <w:rsid w:val="00081EA7"/>
    <w:rsid w:val="000823C0"/>
    <w:rsid w:val="000830CF"/>
    <w:rsid w:val="00083A8F"/>
    <w:rsid w:val="0008402C"/>
    <w:rsid w:val="00084968"/>
    <w:rsid w:val="00085D35"/>
    <w:rsid w:val="000907EF"/>
    <w:rsid w:val="00091FAD"/>
    <w:rsid w:val="000923FE"/>
    <w:rsid w:val="00092475"/>
    <w:rsid w:val="0009391D"/>
    <w:rsid w:val="00093CFC"/>
    <w:rsid w:val="00094020"/>
    <w:rsid w:val="00094FC2"/>
    <w:rsid w:val="00095020"/>
    <w:rsid w:val="00096C84"/>
    <w:rsid w:val="0009795A"/>
    <w:rsid w:val="00097FC7"/>
    <w:rsid w:val="000A150F"/>
    <w:rsid w:val="000A29CB"/>
    <w:rsid w:val="000A2E41"/>
    <w:rsid w:val="000A3C13"/>
    <w:rsid w:val="000A6B25"/>
    <w:rsid w:val="000A700F"/>
    <w:rsid w:val="000B1191"/>
    <w:rsid w:val="000B390C"/>
    <w:rsid w:val="000B3982"/>
    <w:rsid w:val="000B4524"/>
    <w:rsid w:val="000B4AAB"/>
    <w:rsid w:val="000B66E1"/>
    <w:rsid w:val="000B6AE2"/>
    <w:rsid w:val="000B6B48"/>
    <w:rsid w:val="000C0355"/>
    <w:rsid w:val="000C0C34"/>
    <w:rsid w:val="000C2123"/>
    <w:rsid w:val="000C21EA"/>
    <w:rsid w:val="000C22B0"/>
    <w:rsid w:val="000C3980"/>
    <w:rsid w:val="000C465B"/>
    <w:rsid w:val="000C4F0B"/>
    <w:rsid w:val="000C5D29"/>
    <w:rsid w:val="000D1886"/>
    <w:rsid w:val="000D42A5"/>
    <w:rsid w:val="000D47A0"/>
    <w:rsid w:val="000D77D4"/>
    <w:rsid w:val="000D7EE6"/>
    <w:rsid w:val="000E00DD"/>
    <w:rsid w:val="000E2182"/>
    <w:rsid w:val="000E2ED1"/>
    <w:rsid w:val="000E33CB"/>
    <w:rsid w:val="000E511A"/>
    <w:rsid w:val="000E52E8"/>
    <w:rsid w:val="000E5EDF"/>
    <w:rsid w:val="000E6FA7"/>
    <w:rsid w:val="000F0541"/>
    <w:rsid w:val="000F0A67"/>
    <w:rsid w:val="000F1451"/>
    <w:rsid w:val="000F29F5"/>
    <w:rsid w:val="000F3F9A"/>
    <w:rsid w:val="000F4061"/>
    <w:rsid w:val="000F413B"/>
    <w:rsid w:val="000F4A6A"/>
    <w:rsid w:val="00101033"/>
    <w:rsid w:val="001023A2"/>
    <w:rsid w:val="001025F9"/>
    <w:rsid w:val="00102699"/>
    <w:rsid w:val="00102F85"/>
    <w:rsid w:val="0010371E"/>
    <w:rsid w:val="0010595F"/>
    <w:rsid w:val="0011235C"/>
    <w:rsid w:val="00114AA9"/>
    <w:rsid w:val="00115628"/>
    <w:rsid w:val="00115F33"/>
    <w:rsid w:val="001164DB"/>
    <w:rsid w:val="00116504"/>
    <w:rsid w:val="001165FB"/>
    <w:rsid w:val="00116807"/>
    <w:rsid w:val="0012130F"/>
    <w:rsid w:val="00123A7D"/>
    <w:rsid w:val="00124585"/>
    <w:rsid w:val="001248D2"/>
    <w:rsid w:val="00125477"/>
    <w:rsid w:val="0012591B"/>
    <w:rsid w:val="00131BFE"/>
    <w:rsid w:val="001321C0"/>
    <w:rsid w:val="001323F6"/>
    <w:rsid w:val="00132777"/>
    <w:rsid w:val="001330D5"/>
    <w:rsid w:val="00134FA0"/>
    <w:rsid w:val="0013534D"/>
    <w:rsid w:val="00135B3E"/>
    <w:rsid w:val="00135CD7"/>
    <w:rsid w:val="00137C57"/>
    <w:rsid w:val="001404FB"/>
    <w:rsid w:val="00141512"/>
    <w:rsid w:val="00141627"/>
    <w:rsid w:val="00141F40"/>
    <w:rsid w:val="00143182"/>
    <w:rsid w:val="001478DC"/>
    <w:rsid w:val="00147AF0"/>
    <w:rsid w:val="001564A9"/>
    <w:rsid w:val="00157C09"/>
    <w:rsid w:val="00163DD9"/>
    <w:rsid w:val="001641D1"/>
    <w:rsid w:val="00166DC0"/>
    <w:rsid w:val="001679B1"/>
    <w:rsid w:val="00170A7D"/>
    <w:rsid w:val="00173385"/>
    <w:rsid w:val="00175C0A"/>
    <w:rsid w:val="00177980"/>
    <w:rsid w:val="00181EAF"/>
    <w:rsid w:val="001820D6"/>
    <w:rsid w:val="00183877"/>
    <w:rsid w:val="0018400B"/>
    <w:rsid w:val="00187FA6"/>
    <w:rsid w:val="0019042E"/>
    <w:rsid w:val="00190491"/>
    <w:rsid w:val="0019113C"/>
    <w:rsid w:val="001911CD"/>
    <w:rsid w:val="00191908"/>
    <w:rsid w:val="00191E02"/>
    <w:rsid w:val="0019229B"/>
    <w:rsid w:val="001928B1"/>
    <w:rsid w:val="00193A60"/>
    <w:rsid w:val="001A12E5"/>
    <w:rsid w:val="001A143D"/>
    <w:rsid w:val="001A1498"/>
    <w:rsid w:val="001A2B89"/>
    <w:rsid w:val="001A3C5E"/>
    <w:rsid w:val="001A442A"/>
    <w:rsid w:val="001A44D9"/>
    <w:rsid w:val="001A48C1"/>
    <w:rsid w:val="001A624A"/>
    <w:rsid w:val="001A7DFF"/>
    <w:rsid w:val="001B1599"/>
    <w:rsid w:val="001B1CD1"/>
    <w:rsid w:val="001B1CF0"/>
    <w:rsid w:val="001B4CCF"/>
    <w:rsid w:val="001B5249"/>
    <w:rsid w:val="001B6392"/>
    <w:rsid w:val="001B6F53"/>
    <w:rsid w:val="001C1A56"/>
    <w:rsid w:val="001C23EA"/>
    <w:rsid w:val="001C2C80"/>
    <w:rsid w:val="001C2F98"/>
    <w:rsid w:val="001C4E26"/>
    <w:rsid w:val="001C5110"/>
    <w:rsid w:val="001C5A5E"/>
    <w:rsid w:val="001C65D5"/>
    <w:rsid w:val="001D0F8D"/>
    <w:rsid w:val="001D2645"/>
    <w:rsid w:val="001D3B06"/>
    <w:rsid w:val="001D3D77"/>
    <w:rsid w:val="001D49C3"/>
    <w:rsid w:val="001D797C"/>
    <w:rsid w:val="001D7AC6"/>
    <w:rsid w:val="001E1F7E"/>
    <w:rsid w:val="001E2622"/>
    <w:rsid w:val="001E2722"/>
    <w:rsid w:val="001E2A66"/>
    <w:rsid w:val="001E3930"/>
    <w:rsid w:val="001E488D"/>
    <w:rsid w:val="001E4AEA"/>
    <w:rsid w:val="001E6D51"/>
    <w:rsid w:val="001E7691"/>
    <w:rsid w:val="001F2541"/>
    <w:rsid w:val="001F2977"/>
    <w:rsid w:val="001F498B"/>
    <w:rsid w:val="00200525"/>
    <w:rsid w:val="0020112B"/>
    <w:rsid w:val="00201249"/>
    <w:rsid w:val="00203AFF"/>
    <w:rsid w:val="002059F5"/>
    <w:rsid w:val="00207DC2"/>
    <w:rsid w:val="00211478"/>
    <w:rsid w:val="0021392B"/>
    <w:rsid w:val="002168C6"/>
    <w:rsid w:val="00221912"/>
    <w:rsid w:val="00221A24"/>
    <w:rsid w:val="00221E3F"/>
    <w:rsid w:val="00222969"/>
    <w:rsid w:val="00222D7A"/>
    <w:rsid w:val="0022427C"/>
    <w:rsid w:val="00225362"/>
    <w:rsid w:val="002267DA"/>
    <w:rsid w:val="00227D7A"/>
    <w:rsid w:val="00231615"/>
    <w:rsid w:val="002317AF"/>
    <w:rsid w:val="0023338E"/>
    <w:rsid w:val="00233AC9"/>
    <w:rsid w:val="00233C8D"/>
    <w:rsid w:val="00237482"/>
    <w:rsid w:val="00237BE3"/>
    <w:rsid w:val="00241933"/>
    <w:rsid w:val="00241C25"/>
    <w:rsid w:val="00241DE4"/>
    <w:rsid w:val="0024244A"/>
    <w:rsid w:val="0024298E"/>
    <w:rsid w:val="00242D57"/>
    <w:rsid w:val="00243F77"/>
    <w:rsid w:val="002457FC"/>
    <w:rsid w:val="00245D56"/>
    <w:rsid w:val="002469A3"/>
    <w:rsid w:val="002470DA"/>
    <w:rsid w:val="0024760F"/>
    <w:rsid w:val="00251C84"/>
    <w:rsid w:val="00251FD3"/>
    <w:rsid w:val="00252F26"/>
    <w:rsid w:val="0025385E"/>
    <w:rsid w:val="00253BD6"/>
    <w:rsid w:val="00254073"/>
    <w:rsid w:val="002541C5"/>
    <w:rsid w:val="00255160"/>
    <w:rsid w:val="00256322"/>
    <w:rsid w:val="00257377"/>
    <w:rsid w:val="0026089B"/>
    <w:rsid w:val="002610C1"/>
    <w:rsid w:val="00262515"/>
    <w:rsid w:val="00264743"/>
    <w:rsid w:val="0026479B"/>
    <w:rsid w:val="00264821"/>
    <w:rsid w:val="00265B94"/>
    <w:rsid w:val="0027034D"/>
    <w:rsid w:val="00270582"/>
    <w:rsid w:val="00270A03"/>
    <w:rsid w:val="00275D29"/>
    <w:rsid w:val="0027607F"/>
    <w:rsid w:val="0027688A"/>
    <w:rsid w:val="00277D12"/>
    <w:rsid w:val="0028077D"/>
    <w:rsid w:val="00280CE4"/>
    <w:rsid w:val="002810BC"/>
    <w:rsid w:val="00283AEB"/>
    <w:rsid w:val="00285801"/>
    <w:rsid w:val="00291721"/>
    <w:rsid w:val="00291B70"/>
    <w:rsid w:val="00291F71"/>
    <w:rsid w:val="00292504"/>
    <w:rsid w:val="00293248"/>
    <w:rsid w:val="0029424B"/>
    <w:rsid w:val="00294845"/>
    <w:rsid w:val="00296ED1"/>
    <w:rsid w:val="00297C8B"/>
    <w:rsid w:val="002A0349"/>
    <w:rsid w:val="002A08EB"/>
    <w:rsid w:val="002A24CF"/>
    <w:rsid w:val="002A2B53"/>
    <w:rsid w:val="002A2D10"/>
    <w:rsid w:val="002A3C36"/>
    <w:rsid w:val="002A4444"/>
    <w:rsid w:val="002A597B"/>
    <w:rsid w:val="002A59BE"/>
    <w:rsid w:val="002A6383"/>
    <w:rsid w:val="002A7D18"/>
    <w:rsid w:val="002B00F1"/>
    <w:rsid w:val="002B2F30"/>
    <w:rsid w:val="002B67C0"/>
    <w:rsid w:val="002B7A92"/>
    <w:rsid w:val="002B7B6D"/>
    <w:rsid w:val="002C03C9"/>
    <w:rsid w:val="002C058F"/>
    <w:rsid w:val="002C1EDA"/>
    <w:rsid w:val="002C2396"/>
    <w:rsid w:val="002C2E8D"/>
    <w:rsid w:val="002C3297"/>
    <w:rsid w:val="002C3653"/>
    <w:rsid w:val="002C3857"/>
    <w:rsid w:val="002C45B3"/>
    <w:rsid w:val="002C5FA0"/>
    <w:rsid w:val="002C6306"/>
    <w:rsid w:val="002C6AF5"/>
    <w:rsid w:val="002C6BCD"/>
    <w:rsid w:val="002C7D83"/>
    <w:rsid w:val="002D0750"/>
    <w:rsid w:val="002D237A"/>
    <w:rsid w:val="002D3080"/>
    <w:rsid w:val="002D4934"/>
    <w:rsid w:val="002D57E0"/>
    <w:rsid w:val="002D5A46"/>
    <w:rsid w:val="002D60F7"/>
    <w:rsid w:val="002E12DC"/>
    <w:rsid w:val="002E2986"/>
    <w:rsid w:val="002E3468"/>
    <w:rsid w:val="002E3953"/>
    <w:rsid w:val="002E3963"/>
    <w:rsid w:val="002E6110"/>
    <w:rsid w:val="002E6E5B"/>
    <w:rsid w:val="002F12D4"/>
    <w:rsid w:val="002F2024"/>
    <w:rsid w:val="002F2C67"/>
    <w:rsid w:val="002F3465"/>
    <w:rsid w:val="002F52FD"/>
    <w:rsid w:val="002F576F"/>
    <w:rsid w:val="002F5FFB"/>
    <w:rsid w:val="002F7D04"/>
    <w:rsid w:val="00300BF6"/>
    <w:rsid w:val="00300F5B"/>
    <w:rsid w:val="003017B5"/>
    <w:rsid w:val="00301BF5"/>
    <w:rsid w:val="00302220"/>
    <w:rsid w:val="00302C64"/>
    <w:rsid w:val="00304086"/>
    <w:rsid w:val="0030420D"/>
    <w:rsid w:val="00304E98"/>
    <w:rsid w:val="003061E1"/>
    <w:rsid w:val="00307464"/>
    <w:rsid w:val="00312326"/>
    <w:rsid w:val="003138C4"/>
    <w:rsid w:val="00315E12"/>
    <w:rsid w:val="0031711A"/>
    <w:rsid w:val="003218FF"/>
    <w:rsid w:val="00322D67"/>
    <w:rsid w:val="00322F09"/>
    <w:rsid w:val="00324076"/>
    <w:rsid w:val="00325192"/>
    <w:rsid w:val="00326277"/>
    <w:rsid w:val="0032684D"/>
    <w:rsid w:val="00327F43"/>
    <w:rsid w:val="003328F6"/>
    <w:rsid w:val="00332F6E"/>
    <w:rsid w:val="00333200"/>
    <w:rsid w:val="00334DF1"/>
    <w:rsid w:val="0033700F"/>
    <w:rsid w:val="003405A3"/>
    <w:rsid w:val="003406C7"/>
    <w:rsid w:val="00341600"/>
    <w:rsid w:val="0034181A"/>
    <w:rsid w:val="00341ADA"/>
    <w:rsid w:val="00342E73"/>
    <w:rsid w:val="00345DC4"/>
    <w:rsid w:val="003460D9"/>
    <w:rsid w:val="003470C7"/>
    <w:rsid w:val="003502ED"/>
    <w:rsid w:val="0035504E"/>
    <w:rsid w:val="00355416"/>
    <w:rsid w:val="00355638"/>
    <w:rsid w:val="003561A1"/>
    <w:rsid w:val="00356237"/>
    <w:rsid w:val="00360D2D"/>
    <w:rsid w:val="003611B1"/>
    <w:rsid w:val="00363867"/>
    <w:rsid w:val="00367843"/>
    <w:rsid w:val="00367D1D"/>
    <w:rsid w:val="0037097A"/>
    <w:rsid w:val="0037409F"/>
    <w:rsid w:val="00374E66"/>
    <w:rsid w:val="00375DD1"/>
    <w:rsid w:val="003767EA"/>
    <w:rsid w:val="00376CB0"/>
    <w:rsid w:val="003818D0"/>
    <w:rsid w:val="00381997"/>
    <w:rsid w:val="003829E7"/>
    <w:rsid w:val="003834E2"/>
    <w:rsid w:val="00383875"/>
    <w:rsid w:val="00390CDA"/>
    <w:rsid w:val="00392238"/>
    <w:rsid w:val="00393607"/>
    <w:rsid w:val="00394013"/>
    <w:rsid w:val="00394A32"/>
    <w:rsid w:val="0039527A"/>
    <w:rsid w:val="0039765A"/>
    <w:rsid w:val="003A0900"/>
    <w:rsid w:val="003A0E4B"/>
    <w:rsid w:val="003A3043"/>
    <w:rsid w:val="003A3209"/>
    <w:rsid w:val="003A3803"/>
    <w:rsid w:val="003A45F7"/>
    <w:rsid w:val="003A529D"/>
    <w:rsid w:val="003A6DEA"/>
    <w:rsid w:val="003A7194"/>
    <w:rsid w:val="003A7E15"/>
    <w:rsid w:val="003B0531"/>
    <w:rsid w:val="003B0F1C"/>
    <w:rsid w:val="003B145E"/>
    <w:rsid w:val="003B29C0"/>
    <w:rsid w:val="003B5F42"/>
    <w:rsid w:val="003B643D"/>
    <w:rsid w:val="003B7EE9"/>
    <w:rsid w:val="003C0D57"/>
    <w:rsid w:val="003C282F"/>
    <w:rsid w:val="003C2CC8"/>
    <w:rsid w:val="003C46B8"/>
    <w:rsid w:val="003C4772"/>
    <w:rsid w:val="003C4B60"/>
    <w:rsid w:val="003C6910"/>
    <w:rsid w:val="003C69F2"/>
    <w:rsid w:val="003C7311"/>
    <w:rsid w:val="003D0ABC"/>
    <w:rsid w:val="003D0ABF"/>
    <w:rsid w:val="003D1E0D"/>
    <w:rsid w:val="003D1F1E"/>
    <w:rsid w:val="003D3722"/>
    <w:rsid w:val="003D41D4"/>
    <w:rsid w:val="003D4A95"/>
    <w:rsid w:val="003E1024"/>
    <w:rsid w:val="003E2446"/>
    <w:rsid w:val="003E4918"/>
    <w:rsid w:val="003E7CCF"/>
    <w:rsid w:val="003F075B"/>
    <w:rsid w:val="003F2243"/>
    <w:rsid w:val="003F2259"/>
    <w:rsid w:val="003F2557"/>
    <w:rsid w:val="003F3973"/>
    <w:rsid w:val="003F4218"/>
    <w:rsid w:val="003F5EA0"/>
    <w:rsid w:val="003F5F92"/>
    <w:rsid w:val="003F6DE4"/>
    <w:rsid w:val="00400B8E"/>
    <w:rsid w:val="004012A1"/>
    <w:rsid w:val="0040197E"/>
    <w:rsid w:val="00402379"/>
    <w:rsid w:val="004023E9"/>
    <w:rsid w:val="004036B5"/>
    <w:rsid w:val="004062A7"/>
    <w:rsid w:val="00406F7A"/>
    <w:rsid w:val="00412775"/>
    <w:rsid w:val="0041306D"/>
    <w:rsid w:val="00413883"/>
    <w:rsid w:val="0041523E"/>
    <w:rsid w:val="00415CF8"/>
    <w:rsid w:val="00417A63"/>
    <w:rsid w:val="00421001"/>
    <w:rsid w:val="00422476"/>
    <w:rsid w:val="00424F50"/>
    <w:rsid w:val="00425091"/>
    <w:rsid w:val="00427E53"/>
    <w:rsid w:val="004307EF"/>
    <w:rsid w:val="004317AB"/>
    <w:rsid w:val="004331EE"/>
    <w:rsid w:val="004340C9"/>
    <w:rsid w:val="00434B9A"/>
    <w:rsid w:val="0043571C"/>
    <w:rsid w:val="00436200"/>
    <w:rsid w:val="00437413"/>
    <w:rsid w:val="00437D5E"/>
    <w:rsid w:val="00440E25"/>
    <w:rsid w:val="00441E65"/>
    <w:rsid w:val="0044268D"/>
    <w:rsid w:val="004458CB"/>
    <w:rsid w:val="0044680F"/>
    <w:rsid w:val="00447175"/>
    <w:rsid w:val="00450C6F"/>
    <w:rsid w:val="00453AB1"/>
    <w:rsid w:val="00454A4A"/>
    <w:rsid w:val="00455AAF"/>
    <w:rsid w:val="0045655F"/>
    <w:rsid w:val="0046008B"/>
    <w:rsid w:val="004642D6"/>
    <w:rsid w:val="0046645C"/>
    <w:rsid w:val="0046656F"/>
    <w:rsid w:val="004667D2"/>
    <w:rsid w:val="00471711"/>
    <w:rsid w:val="0047257A"/>
    <w:rsid w:val="00475513"/>
    <w:rsid w:val="00475B4D"/>
    <w:rsid w:val="004760B3"/>
    <w:rsid w:val="004765F2"/>
    <w:rsid w:val="00477B06"/>
    <w:rsid w:val="00480B14"/>
    <w:rsid w:val="00480EE1"/>
    <w:rsid w:val="00483A55"/>
    <w:rsid w:val="00484005"/>
    <w:rsid w:val="004840CB"/>
    <w:rsid w:val="00485C38"/>
    <w:rsid w:val="0048652E"/>
    <w:rsid w:val="0048694D"/>
    <w:rsid w:val="0048786C"/>
    <w:rsid w:val="004906C1"/>
    <w:rsid w:val="00494FC4"/>
    <w:rsid w:val="00496379"/>
    <w:rsid w:val="004964EE"/>
    <w:rsid w:val="004968AB"/>
    <w:rsid w:val="004A08FE"/>
    <w:rsid w:val="004A559B"/>
    <w:rsid w:val="004A7C39"/>
    <w:rsid w:val="004B14F0"/>
    <w:rsid w:val="004B1FB6"/>
    <w:rsid w:val="004B29B1"/>
    <w:rsid w:val="004B3160"/>
    <w:rsid w:val="004B4764"/>
    <w:rsid w:val="004B4A47"/>
    <w:rsid w:val="004B5A4D"/>
    <w:rsid w:val="004B61DC"/>
    <w:rsid w:val="004B693E"/>
    <w:rsid w:val="004B79EB"/>
    <w:rsid w:val="004C1B97"/>
    <w:rsid w:val="004C3584"/>
    <w:rsid w:val="004C5AFB"/>
    <w:rsid w:val="004C654D"/>
    <w:rsid w:val="004C68E5"/>
    <w:rsid w:val="004C6A89"/>
    <w:rsid w:val="004D0FDB"/>
    <w:rsid w:val="004D1361"/>
    <w:rsid w:val="004D279C"/>
    <w:rsid w:val="004D2B86"/>
    <w:rsid w:val="004D2F61"/>
    <w:rsid w:val="004D328A"/>
    <w:rsid w:val="004D6366"/>
    <w:rsid w:val="004E02D8"/>
    <w:rsid w:val="004E0A3F"/>
    <w:rsid w:val="004E0A61"/>
    <w:rsid w:val="004E3C16"/>
    <w:rsid w:val="004E3E78"/>
    <w:rsid w:val="004E7F7F"/>
    <w:rsid w:val="004F412C"/>
    <w:rsid w:val="004F68FF"/>
    <w:rsid w:val="004F6D65"/>
    <w:rsid w:val="004F79A0"/>
    <w:rsid w:val="00500E77"/>
    <w:rsid w:val="005010B1"/>
    <w:rsid w:val="00502009"/>
    <w:rsid w:val="005026D4"/>
    <w:rsid w:val="005029AE"/>
    <w:rsid w:val="00504CE8"/>
    <w:rsid w:val="005061BF"/>
    <w:rsid w:val="005125B8"/>
    <w:rsid w:val="00512D4B"/>
    <w:rsid w:val="005211F2"/>
    <w:rsid w:val="00521510"/>
    <w:rsid w:val="00521C16"/>
    <w:rsid w:val="00522EDD"/>
    <w:rsid w:val="00525FBA"/>
    <w:rsid w:val="00526CD5"/>
    <w:rsid w:val="00531D29"/>
    <w:rsid w:val="005328EE"/>
    <w:rsid w:val="005329F1"/>
    <w:rsid w:val="00533646"/>
    <w:rsid w:val="005346AE"/>
    <w:rsid w:val="00534C3F"/>
    <w:rsid w:val="00534F27"/>
    <w:rsid w:val="00535DFD"/>
    <w:rsid w:val="00535EA9"/>
    <w:rsid w:val="005361A3"/>
    <w:rsid w:val="005375DA"/>
    <w:rsid w:val="00537F11"/>
    <w:rsid w:val="005435ED"/>
    <w:rsid w:val="00543897"/>
    <w:rsid w:val="00546D2F"/>
    <w:rsid w:val="0054741E"/>
    <w:rsid w:val="005508B8"/>
    <w:rsid w:val="005515AE"/>
    <w:rsid w:val="0055175B"/>
    <w:rsid w:val="0055201C"/>
    <w:rsid w:val="005530F2"/>
    <w:rsid w:val="00553F18"/>
    <w:rsid w:val="00554B6A"/>
    <w:rsid w:val="00554DF7"/>
    <w:rsid w:val="005555B4"/>
    <w:rsid w:val="00556220"/>
    <w:rsid w:val="00557FCB"/>
    <w:rsid w:val="00561123"/>
    <w:rsid w:val="00561DBC"/>
    <w:rsid w:val="00562A79"/>
    <w:rsid w:val="00563A9A"/>
    <w:rsid w:val="005648B8"/>
    <w:rsid w:val="005650E6"/>
    <w:rsid w:val="005671B4"/>
    <w:rsid w:val="005706B9"/>
    <w:rsid w:val="00571211"/>
    <w:rsid w:val="0057265E"/>
    <w:rsid w:val="00573EC3"/>
    <w:rsid w:val="00575447"/>
    <w:rsid w:val="005757E3"/>
    <w:rsid w:val="00575D5A"/>
    <w:rsid w:val="00577611"/>
    <w:rsid w:val="0058019B"/>
    <w:rsid w:val="00582414"/>
    <w:rsid w:val="00583B74"/>
    <w:rsid w:val="00584EBF"/>
    <w:rsid w:val="00586B53"/>
    <w:rsid w:val="00590E2C"/>
    <w:rsid w:val="00590FD9"/>
    <w:rsid w:val="00593234"/>
    <w:rsid w:val="00593876"/>
    <w:rsid w:val="00596856"/>
    <w:rsid w:val="00597AD0"/>
    <w:rsid w:val="005A17A9"/>
    <w:rsid w:val="005A259D"/>
    <w:rsid w:val="005A27ED"/>
    <w:rsid w:val="005A2DCF"/>
    <w:rsid w:val="005A342D"/>
    <w:rsid w:val="005A455E"/>
    <w:rsid w:val="005A4D19"/>
    <w:rsid w:val="005A5EF5"/>
    <w:rsid w:val="005A5F7E"/>
    <w:rsid w:val="005B15A4"/>
    <w:rsid w:val="005B1B0F"/>
    <w:rsid w:val="005B2BEB"/>
    <w:rsid w:val="005B3497"/>
    <w:rsid w:val="005B4E18"/>
    <w:rsid w:val="005B615F"/>
    <w:rsid w:val="005B69D1"/>
    <w:rsid w:val="005B6A08"/>
    <w:rsid w:val="005B7259"/>
    <w:rsid w:val="005B7E05"/>
    <w:rsid w:val="005C07A7"/>
    <w:rsid w:val="005C0F75"/>
    <w:rsid w:val="005C36CF"/>
    <w:rsid w:val="005C5274"/>
    <w:rsid w:val="005D0A88"/>
    <w:rsid w:val="005D0C43"/>
    <w:rsid w:val="005D1999"/>
    <w:rsid w:val="005D1EC2"/>
    <w:rsid w:val="005D26DA"/>
    <w:rsid w:val="005D2BDC"/>
    <w:rsid w:val="005D5C20"/>
    <w:rsid w:val="005D5D17"/>
    <w:rsid w:val="005E11B8"/>
    <w:rsid w:val="005E15EC"/>
    <w:rsid w:val="005E2BE3"/>
    <w:rsid w:val="005E2E9C"/>
    <w:rsid w:val="005E4587"/>
    <w:rsid w:val="005E475A"/>
    <w:rsid w:val="005E6CD4"/>
    <w:rsid w:val="005F3F26"/>
    <w:rsid w:val="005F5AF2"/>
    <w:rsid w:val="005F6BEC"/>
    <w:rsid w:val="00602D02"/>
    <w:rsid w:val="006031DA"/>
    <w:rsid w:val="006035F2"/>
    <w:rsid w:val="00604F6E"/>
    <w:rsid w:val="00605208"/>
    <w:rsid w:val="00611BEF"/>
    <w:rsid w:val="00612205"/>
    <w:rsid w:val="00612A31"/>
    <w:rsid w:val="006137E5"/>
    <w:rsid w:val="00614572"/>
    <w:rsid w:val="00617688"/>
    <w:rsid w:val="00621184"/>
    <w:rsid w:val="00624F55"/>
    <w:rsid w:val="00625990"/>
    <w:rsid w:val="006277F3"/>
    <w:rsid w:val="00630030"/>
    <w:rsid w:val="00633887"/>
    <w:rsid w:val="0063445F"/>
    <w:rsid w:val="00634F98"/>
    <w:rsid w:val="00641049"/>
    <w:rsid w:val="0064189C"/>
    <w:rsid w:val="00647757"/>
    <w:rsid w:val="00647923"/>
    <w:rsid w:val="00647DF0"/>
    <w:rsid w:val="00650C7F"/>
    <w:rsid w:val="00650D6A"/>
    <w:rsid w:val="00650F89"/>
    <w:rsid w:val="006525C6"/>
    <w:rsid w:val="0065510C"/>
    <w:rsid w:val="006557D5"/>
    <w:rsid w:val="0065591A"/>
    <w:rsid w:val="00655A38"/>
    <w:rsid w:val="006567D0"/>
    <w:rsid w:val="0066243B"/>
    <w:rsid w:val="00662FAD"/>
    <w:rsid w:val="00663289"/>
    <w:rsid w:val="0066388E"/>
    <w:rsid w:val="00664E16"/>
    <w:rsid w:val="006659F7"/>
    <w:rsid w:val="00665C8F"/>
    <w:rsid w:val="00666E40"/>
    <w:rsid w:val="00672032"/>
    <w:rsid w:val="00673654"/>
    <w:rsid w:val="00674FD5"/>
    <w:rsid w:val="00677E62"/>
    <w:rsid w:val="006806B0"/>
    <w:rsid w:val="006807A5"/>
    <w:rsid w:val="006828A9"/>
    <w:rsid w:val="00685298"/>
    <w:rsid w:val="00691853"/>
    <w:rsid w:val="0069308E"/>
    <w:rsid w:val="0069459A"/>
    <w:rsid w:val="00695BBA"/>
    <w:rsid w:val="00696609"/>
    <w:rsid w:val="00697099"/>
    <w:rsid w:val="00697D1A"/>
    <w:rsid w:val="006A0293"/>
    <w:rsid w:val="006A107D"/>
    <w:rsid w:val="006A10B7"/>
    <w:rsid w:val="006A1D31"/>
    <w:rsid w:val="006A5639"/>
    <w:rsid w:val="006A7C2E"/>
    <w:rsid w:val="006B1799"/>
    <w:rsid w:val="006B29E8"/>
    <w:rsid w:val="006C0284"/>
    <w:rsid w:val="006C0B52"/>
    <w:rsid w:val="006C27E1"/>
    <w:rsid w:val="006C2EAE"/>
    <w:rsid w:val="006C2F87"/>
    <w:rsid w:val="006C36DE"/>
    <w:rsid w:val="006C37BF"/>
    <w:rsid w:val="006C4ABD"/>
    <w:rsid w:val="006C62DC"/>
    <w:rsid w:val="006C6E52"/>
    <w:rsid w:val="006C7977"/>
    <w:rsid w:val="006D05B7"/>
    <w:rsid w:val="006D0BC9"/>
    <w:rsid w:val="006D1207"/>
    <w:rsid w:val="006D22A4"/>
    <w:rsid w:val="006D3625"/>
    <w:rsid w:val="006D4855"/>
    <w:rsid w:val="006D6A5A"/>
    <w:rsid w:val="006E03D3"/>
    <w:rsid w:val="006E0DEB"/>
    <w:rsid w:val="006E1B30"/>
    <w:rsid w:val="006E2A27"/>
    <w:rsid w:val="006E33FD"/>
    <w:rsid w:val="006E46F5"/>
    <w:rsid w:val="006E6C17"/>
    <w:rsid w:val="006F0146"/>
    <w:rsid w:val="006F43A7"/>
    <w:rsid w:val="006F52D5"/>
    <w:rsid w:val="006F5C4E"/>
    <w:rsid w:val="007006DA"/>
    <w:rsid w:val="007031F9"/>
    <w:rsid w:val="00711414"/>
    <w:rsid w:val="00715874"/>
    <w:rsid w:val="00715E62"/>
    <w:rsid w:val="00716BA1"/>
    <w:rsid w:val="00717A06"/>
    <w:rsid w:val="00721003"/>
    <w:rsid w:val="00724969"/>
    <w:rsid w:val="007258F2"/>
    <w:rsid w:val="00726043"/>
    <w:rsid w:val="00726E62"/>
    <w:rsid w:val="00727A8D"/>
    <w:rsid w:val="00727D22"/>
    <w:rsid w:val="00730B40"/>
    <w:rsid w:val="00730DCF"/>
    <w:rsid w:val="00732E1D"/>
    <w:rsid w:val="00736BA2"/>
    <w:rsid w:val="00737340"/>
    <w:rsid w:val="007430B9"/>
    <w:rsid w:val="00743CEE"/>
    <w:rsid w:val="00743F7E"/>
    <w:rsid w:val="0074420E"/>
    <w:rsid w:val="00744264"/>
    <w:rsid w:val="00744B41"/>
    <w:rsid w:val="007450F2"/>
    <w:rsid w:val="0074550C"/>
    <w:rsid w:val="00745CBD"/>
    <w:rsid w:val="00745EFE"/>
    <w:rsid w:val="00746270"/>
    <w:rsid w:val="00750A50"/>
    <w:rsid w:val="00750BBB"/>
    <w:rsid w:val="00750CE5"/>
    <w:rsid w:val="007518D9"/>
    <w:rsid w:val="007537B8"/>
    <w:rsid w:val="0075498E"/>
    <w:rsid w:val="007561C0"/>
    <w:rsid w:val="0076012A"/>
    <w:rsid w:val="00760C01"/>
    <w:rsid w:val="0076126E"/>
    <w:rsid w:val="00763676"/>
    <w:rsid w:val="00763BF9"/>
    <w:rsid w:val="0076431C"/>
    <w:rsid w:val="00764AFE"/>
    <w:rsid w:val="00765673"/>
    <w:rsid w:val="00765D9D"/>
    <w:rsid w:val="00767AF7"/>
    <w:rsid w:val="00767C52"/>
    <w:rsid w:val="00767CD5"/>
    <w:rsid w:val="00771B6B"/>
    <w:rsid w:val="0077271D"/>
    <w:rsid w:val="00772A10"/>
    <w:rsid w:val="00772FBD"/>
    <w:rsid w:val="00773882"/>
    <w:rsid w:val="00774292"/>
    <w:rsid w:val="00774A80"/>
    <w:rsid w:val="00777800"/>
    <w:rsid w:val="00783A56"/>
    <w:rsid w:val="007852D8"/>
    <w:rsid w:val="00785D95"/>
    <w:rsid w:val="0078672C"/>
    <w:rsid w:val="00786FDB"/>
    <w:rsid w:val="00790263"/>
    <w:rsid w:val="00790E2F"/>
    <w:rsid w:val="00792315"/>
    <w:rsid w:val="00792C78"/>
    <w:rsid w:val="00793809"/>
    <w:rsid w:val="007947F2"/>
    <w:rsid w:val="00794B4F"/>
    <w:rsid w:val="0079530C"/>
    <w:rsid w:val="007970BD"/>
    <w:rsid w:val="007A08BF"/>
    <w:rsid w:val="007A1F6A"/>
    <w:rsid w:val="007A24E9"/>
    <w:rsid w:val="007A584F"/>
    <w:rsid w:val="007B18D4"/>
    <w:rsid w:val="007B1A23"/>
    <w:rsid w:val="007B1BF8"/>
    <w:rsid w:val="007B1F40"/>
    <w:rsid w:val="007B1F9A"/>
    <w:rsid w:val="007B3E9A"/>
    <w:rsid w:val="007B493C"/>
    <w:rsid w:val="007B4DE8"/>
    <w:rsid w:val="007B5F4E"/>
    <w:rsid w:val="007B5FED"/>
    <w:rsid w:val="007B654F"/>
    <w:rsid w:val="007B782D"/>
    <w:rsid w:val="007B78F9"/>
    <w:rsid w:val="007B7FF5"/>
    <w:rsid w:val="007C0E99"/>
    <w:rsid w:val="007C0F3F"/>
    <w:rsid w:val="007C1FA7"/>
    <w:rsid w:val="007C2682"/>
    <w:rsid w:val="007C61DA"/>
    <w:rsid w:val="007C652B"/>
    <w:rsid w:val="007C6C1A"/>
    <w:rsid w:val="007C706C"/>
    <w:rsid w:val="007D0718"/>
    <w:rsid w:val="007D1D71"/>
    <w:rsid w:val="007D2D75"/>
    <w:rsid w:val="007D3DCB"/>
    <w:rsid w:val="007E1438"/>
    <w:rsid w:val="007E1654"/>
    <w:rsid w:val="007E1FB0"/>
    <w:rsid w:val="007E36D1"/>
    <w:rsid w:val="007E3E7D"/>
    <w:rsid w:val="007E6A47"/>
    <w:rsid w:val="007E6AB9"/>
    <w:rsid w:val="007E77C9"/>
    <w:rsid w:val="007E7FF7"/>
    <w:rsid w:val="007F1884"/>
    <w:rsid w:val="007F1F4C"/>
    <w:rsid w:val="007F1F75"/>
    <w:rsid w:val="007F25D4"/>
    <w:rsid w:val="007F45C1"/>
    <w:rsid w:val="007F4DD9"/>
    <w:rsid w:val="00800730"/>
    <w:rsid w:val="0080152B"/>
    <w:rsid w:val="0080494E"/>
    <w:rsid w:val="00804F70"/>
    <w:rsid w:val="00805A9C"/>
    <w:rsid w:val="00806CEC"/>
    <w:rsid w:val="008106CC"/>
    <w:rsid w:val="008107A9"/>
    <w:rsid w:val="00812242"/>
    <w:rsid w:val="00813303"/>
    <w:rsid w:val="0081476E"/>
    <w:rsid w:val="008147E7"/>
    <w:rsid w:val="008176AA"/>
    <w:rsid w:val="008200D5"/>
    <w:rsid w:val="00820ABD"/>
    <w:rsid w:val="00822208"/>
    <w:rsid w:val="00822D8B"/>
    <w:rsid w:val="0082580D"/>
    <w:rsid w:val="008259EA"/>
    <w:rsid w:val="00831C80"/>
    <w:rsid w:val="008327BB"/>
    <w:rsid w:val="008344FD"/>
    <w:rsid w:val="008348C5"/>
    <w:rsid w:val="00834A33"/>
    <w:rsid w:val="00837BD6"/>
    <w:rsid w:val="00837F3A"/>
    <w:rsid w:val="00840058"/>
    <w:rsid w:val="008416C4"/>
    <w:rsid w:val="00842563"/>
    <w:rsid w:val="00843ED4"/>
    <w:rsid w:val="0084418D"/>
    <w:rsid w:val="00844700"/>
    <w:rsid w:val="00845EEF"/>
    <w:rsid w:val="00847555"/>
    <w:rsid w:val="008475D0"/>
    <w:rsid w:val="0085058A"/>
    <w:rsid w:val="008508C7"/>
    <w:rsid w:val="00851BDB"/>
    <w:rsid w:val="008528EF"/>
    <w:rsid w:val="00852E74"/>
    <w:rsid w:val="00856B95"/>
    <w:rsid w:val="0085744F"/>
    <w:rsid w:val="00860DEB"/>
    <w:rsid w:val="00861BEF"/>
    <w:rsid w:val="008630F6"/>
    <w:rsid w:val="008635E3"/>
    <w:rsid w:val="00863659"/>
    <w:rsid w:val="00864E83"/>
    <w:rsid w:val="00866130"/>
    <w:rsid w:val="00866826"/>
    <w:rsid w:val="00867C2D"/>
    <w:rsid w:val="008707B6"/>
    <w:rsid w:val="00870E62"/>
    <w:rsid w:val="008715E3"/>
    <w:rsid w:val="00871C97"/>
    <w:rsid w:val="008723D4"/>
    <w:rsid w:val="00872606"/>
    <w:rsid w:val="008730A8"/>
    <w:rsid w:val="00873E8E"/>
    <w:rsid w:val="008746D8"/>
    <w:rsid w:val="00875037"/>
    <w:rsid w:val="0087673D"/>
    <w:rsid w:val="008770CF"/>
    <w:rsid w:val="00880584"/>
    <w:rsid w:val="00880D36"/>
    <w:rsid w:val="00882117"/>
    <w:rsid w:val="00883673"/>
    <w:rsid w:val="008865DB"/>
    <w:rsid w:val="008870DC"/>
    <w:rsid w:val="0088758B"/>
    <w:rsid w:val="00887DA5"/>
    <w:rsid w:val="00890D15"/>
    <w:rsid w:val="00891079"/>
    <w:rsid w:val="008910CC"/>
    <w:rsid w:val="008912CE"/>
    <w:rsid w:val="0089267B"/>
    <w:rsid w:val="0089270D"/>
    <w:rsid w:val="008944CD"/>
    <w:rsid w:val="00894D7E"/>
    <w:rsid w:val="00895257"/>
    <w:rsid w:val="008A1143"/>
    <w:rsid w:val="008A1AFE"/>
    <w:rsid w:val="008A2177"/>
    <w:rsid w:val="008A44E4"/>
    <w:rsid w:val="008A6906"/>
    <w:rsid w:val="008A7A30"/>
    <w:rsid w:val="008B0B3A"/>
    <w:rsid w:val="008B164B"/>
    <w:rsid w:val="008B1776"/>
    <w:rsid w:val="008B2D71"/>
    <w:rsid w:val="008B3E3B"/>
    <w:rsid w:val="008B7FAC"/>
    <w:rsid w:val="008C1B22"/>
    <w:rsid w:val="008C27A8"/>
    <w:rsid w:val="008C34F7"/>
    <w:rsid w:val="008C449A"/>
    <w:rsid w:val="008C46B5"/>
    <w:rsid w:val="008C4B59"/>
    <w:rsid w:val="008C5386"/>
    <w:rsid w:val="008C68AC"/>
    <w:rsid w:val="008C6CC3"/>
    <w:rsid w:val="008D27BE"/>
    <w:rsid w:val="008D400F"/>
    <w:rsid w:val="008D5F38"/>
    <w:rsid w:val="008D6D1C"/>
    <w:rsid w:val="008D797C"/>
    <w:rsid w:val="008E03A5"/>
    <w:rsid w:val="008E2972"/>
    <w:rsid w:val="008E2AB5"/>
    <w:rsid w:val="008E35A6"/>
    <w:rsid w:val="008E4AF7"/>
    <w:rsid w:val="008E6453"/>
    <w:rsid w:val="008E782A"/>
    <w:rsid w:val="008F018A"/>
    <w:rsid w:val="008F1D14"/>
    <w:rsid w:val="008F239D"/>
    <w:rsid w:val="008F6B7C"/>
    <w:rsid w:val="008F6BE6"/>
    <w:rsid w:val="008F76C3"/>
    <w:rsid w:val="008F78C8"/>
    <w:rsid w:val="009039CD"/>
    <w:rsid w:val="009043C7"/>
    <w:rsid w:val="00905F24"/>
    <w:rsid w:val="00910FC2"/>
    <w:rsid w:val="009110E4"/>
    <w:rsid w:val="00911C5A"/>
    <w:rsid w:val="0091295D"/>
    <w:rsid w:val="009144C1"/>
    <w:rsid w:val="0091566D"/>
    <w:rsid w:val="00917E7C"/>
    <w:rsid w:val="0092073E"/>
    <w:rsid w:val="00921D0A"/>
    <w:rsid w:val="00922739"/>
    <w:rsid w:val="0092473A"/>
    <w:rsid w:val="00926FFF"/>
    <w:rsid w:val="00930B96"/>
    <w:rsid w:val="00931327"/>
    <w:rsid w:val="00937DF5"/>
    <w:rsid w:val="0094034D"/>
    <w:rsid w:val="009405C6"/>
    <w:rsid w:val="009413C9"/>
    <w:rsid w:val="00942B81"/>
    <w:rsid w:val="00944BC1"/>
    <w:rsid w:val="00946108"/>
    <w:rsid w:val="009464C8"/>
    <w:rsid w:val="00947174"/>
    <w:rsid w:val="009504F1"/>
    <w:rsid w:val="00950B13"/>
    <w:rsid w:val="0095177D"/>
    <w:rsid w:val="00951B22"/>
    <w:rsid w:val="009527BD"/>
    <w:rsid w:val="0095305F"/>
    <w:rsid w:val="00954D57"/>
    <w:rsid w:val="009568D4"/>
    <w:rsid w:val="00957556"/>
    <w:rsid w:val="009600A1"/>
    <w:rsid w:val="00961EA9"/>
    <w:rsid w:val="0096393B"/>
    <w:rsid w:val="00963AE5"/>
    <w:rsid w:val="00967555"/>
    <w:rsid w:val="009676E7"/>
    <w:rsid w:val="00971934"/>
    <w:rsid w:val="00972F5F"/>
    <w:rsid w:val="00973158"/>
    <w:rsid w:val="009756B1"/>
    <w:rsid w:val="00975899"/>
    <w:rsid w:val="0097682F"/>
    <w:rsid w:val="00977569"/>
    <w:rsid w:val="009808D1"/>
    <w:rsid w:val="009814B7"/>
    <w:rsid w:val="0098167D"/>
    <w:rsid w:val="009817D7"/>
    <w:rsid w:val="009830C9"/>
    <w:rsid w:val="00983C8D"/>
    <w:rsid w:val="0098473B"/>
    <w:rsid w:val="00985257"/>
    <w:rsid w:val="009856C6"/>
    <w:rsid w:val="0099031B"/>
    <w:rsid w:val="00991E35"/>
    <w:rsid w:val="0099300A"/>
    <w:rsid w:val="00993BD7"/>
    <w:rsid w:val="00994EC8"/>
    <w:rsid w:val="009950D8"/>
    <w:rsid w:val="00995605"/>
    <w:rsid w:val="00995A0A"/>
    <w:rsid w:val="009A0C04"/>
    <w:rsid w:val="009A1965"/>
    <w:rsid w:val="009A2F7B"/>
    <w:rsid w:val="009A491E"/>
    <w:rsid w:val="009A515E"/>
    <w:rsid w:val="009A5FE3"/>
    <w:rsid w:val="009A69AF"/>
    <w:rsid w:val="009A75A3"/>
    <w:rsid w:val="009B1406"/>
    <w:rsid w:val="009B1AFB"/>
    <w:rsid w:val="009B23A4"/>
    <w:rsid w:val="009B514A"/>
    <w:rsid w:val="009B615A"/>
    <w:rsid w:val="009B7272"/>
    <w:rsid w:val="009B7DA2"/>
    <w:rsid w:val="009C0A5E"/>
    <w:rsid w:val="009C203E"/>
    <w:rsid w:val="009C424F"/>
    <w:rsid w:val="009C540B"/>
    <w:rsid w:val="009C58E7"/>
    <w:rsid w:val="009C6943"/>
    <w:rsid w:val="009C6C4F"/>
    <w:rsid w:val="009C6D6C"/>
    <w:rsid w:val="009D0065"/>
    <w:rsid w:val="009D1E55"/>
    <w:rsid w:val="009D1F36"/>
    <w:rsid w:val="009D6C0B"/>
    <w:rsid w:val="009D7453"/>
    <w:rsid w:val="009E0044"/>
    <w:rsid w:val="009E0DC1"/>
    <w:rsid w:val="009E4F6D"/>
    <w:rsid w:val="009E56A9"/>
    <w:rsid w:val="009E5C7A"/>
    <w:rsid w:val="009E64CF"/>
    <w:rsid w:val="009E780C"/>
    <w:rsid w:val="009F09C5"/>
    <w:rsid w:val="009F2A82"/>
    <w:rsid w:val="009F3D57"/>
    <w:rsid w:val="009F4655"/>
    <w:rsid w:val="009F6DC5"/>
    <w:rsid w:val="009F7AF0"/>
    <w:rsid w:val="00A0021B"/>
    <w:rsid w:val="00A008F4"/>
    <w:rsid w:val="00A0255A"/>
    <w:rsid w:val="00A02AC9"/>
    <w:rsid w:val="00A0308B"/>
    <w:rsid w:val="00A068EB"/>
    <w:rsid w:val="00A10E00"/>
    <w:rsid w:val="00A110DE"/>
    <w:rsid w:val="00A167B7"/>
    <w:rsid w:val="00A17A77"/>
    <w:rsid w:val="00A17B8D"/>
    <w:rsid w:val="00A22A1D"/>
    <w:rsid w:val="00A2308F"/>
    <w:rsid w:val="00A23BE5"/>
    <w:rsid w:val="00A24261"/>
    <w:rsid w:val="00A262B4"/>
    <w:rsid w:val="00A27750"/>
    <w:rsid w:val="00A31CCE"/>
    <w:rsid w:val="00A32FE9"/>
    <w:rsid w:val="00A33D6B"/>
    <w:rsid w:val="00A33ED6"/>
    <w:rsid w:val="00A34BC9"/>
    <w:rsid w:val="00A34F50"/>
    <w:rsid w:val="00A3643E"/>
    <w:rsid w:val="00A36CF6"/>
    <w:rsid w:val="00A36E24"/>
    <w:rsid w:val="00A421EA"/>
    <w:rsid w:val="00A4299A"/>
    <w:rsid w:val="00A430B3"/>
    <w:rsid w:val="00A43B20"/>
    <w:rsid w:val="00A44028"/>
    <w:rsid w:val="00A45914"/>
    <w:rsid w:val="00A47272"/>
    <w:rsid w:val="00A514F1"/>
    <w:rsid w:val="00A54656"/>
    <w:rsid w:val="00A54BBB"/>
    <w:rsid w:val="00A56894"/>
    <w:rsid w:val="00A60753"/>
    <w:rsid w:val="00A60E37"/>
    <w:rsid w:val="00A628D6"/>
    <w:rsid w:val="00A64110"/>
    <w:rsid w:val="00A64EF1"/>
    <w:rsid w:val="00A70634"/>
    <w:rsid w:val="00A7224B"/>
    <w:rsid w:val="00A723ED"/>
    <w:rsid w:val="00A731EB"/>
    <w:rsid w:val="00A776F6"/>
    <w:rsid w:val="00A80B3D"/>
    <w:rsid w:val="00A8142D"/>
    <w:rsid w:val="00A8257B"/>
    <w:rsid w:val="00A8401C"/>
    <w:rsid w:val="00A846C7"/>
    <w:rsid w:val="00A84F57"/>
    <w:rsid w:val="00A8636A"/>
    <w:rsid w:val="00A86AD5"/>
    <w:rsid w:val="00A87EBF"/>
    <w:rsid w:val="00A90C2B"/>
    <w:rsid w:val="00A9172F"/>
    <w:rsid w:val="00A91747"/>
    <w:rsid w:val="00A96D9E"/>
    <w:rsid w:val="00AA0EC7"/>
    <w:rsid w:val="00AA24A0"/>
    <w:rsid w:val="00AA3081"/>
    <w:rsid w:val="00AA35D1"/>
    <w:rsid w:val="00AA639F"/>
    <w:rsid w:val="00AA7DC3"/>
    <w:rsid w:val="00AB172C"/>
    <w:rsid w:val="00AB274B"/>
    <w:rsid w:val="00AB49C4"/>
    <w:rsid w:val="00AB4C86"/>
    <w:rsid w:val="00AB5371"/>
    <w:rsid w:val="00AB7162"/>
    <w:rsid w:val="00AB768D"/>
    <w:rsid w:val="00AB7EC8"/>
    <w:rsid w:val="00AC27AF"/>
    <w:rsid w:val="00AC4280"/>
    <w:rsid w:val="00AC61BF"/>
    <w:rsid w:val="00AD102C"/>
    <w:rsid w:val="00AD235E"/>
    <w:rsid w:val="00AD2713"/>
    <w:rsid w:val="00AD4421"/>
    <w:rsid w:val="00AD44B8"/>
    <w:rsid w:val="00AD586E"/>
    <w:rsid w:val="00AE21EF"/>
    <w:rsid w:val="00AE274B"/>
    <w:rsid w:val="00AE4292"/>
    <w:rsid w:val="00AE55EF"/>
    <w:rsid w:val="00AE5B40"/>
    <w:rsid w:val="00AF06AF"/>
    <w:rsid w:val="00AF0EDC"/>
    <w:rsid w:val="00AF6542"/>
    <w:rsid w:val="00AF6E16"/>
    <w:rsid w:val="00AF7A13"/>
    <w:rsid w:val="00B0058F"/>
    <w:rsid w:val="00B00D59"/>
    <w:rsid w:val="00B014C8"/>
    <w:rsid w:val="00B0583D"/>
    <w:rsid w:val="00B07331"/>
    <w:rsid w:val="00B10AAA"/>
    <w:rsid w:val="00B127A5"/>
    <w:rsid w:val="00B12B1A"/>
    <w:rsid w:val="00B12E19"/>
    <w:rsid w:val="00B13E82"/>
    <w:rsid w:val="00B1468B"/>
    <w:rsid w:val="00B153C0"/>
    <w:rsid w:val="00B16FA4"/>
    <w:rsid w:val="00B21D72"/>
    <w:rsid w:val="00B22036"/>
    <w:rsid w:val="00B2369A"/>
    <w:rsid w:val="00B23E61"/>
    <w:rsid w:val="00B24063"/>
    <w:rsid w:val="00B24383"/>
    <w:rsid w:val="00B25391"/>
    <w:rsid w:val="00B253E0"/>
    <w:rsid w:val="00B26DAF"/>
    <w:rsid w:val="00B26EBB"/>
    <w:rsid w:val="00B26F7C"/>
    <w:rsid w:val="00B30413"/>
    <w:rsid w:val="00B307D1"/>
    <w:rsid w:val="00B353B1"/>
    <w:rsid w:val="00B35A6F"/>
    <w:rsid w:val="00B410DA"/>
    <w:rsid w:val="00B415A3"/>
    <w:rsid w:val="00B42C29"/>
    <w:rsid w:val="00B437ED"/>
    <w:rsid w:val="00B50734"/>
    <w:rsid w:val="00B5427A"/>
    <w:rsid w:val="00B54D17"/>
    <w:rsid w:val="00B54EF0"/>
    <w:rsid w:val="00B55C92"/>
    <w:rsid w:val="00B56979"/>
    <w:rsid w:val="00B64477"/>
    <w:rsid w:val="00B65728"/>
    <w:rsid w:val="00B65B52"/>
    <w:rsid w:val="00B66045"/>
    <w:rsid w:val="00B72C6A"/>
    <w:rsid w:val="00B73341"/>
    <w:rsid w:val="00B73458"/>
    <w:rsid w:val="00B7414D"/>
    <w:rsid w:val="00B7458A"/>
    <w:rsid w:val="00B74BCE"/>
    <w:rsid w:val="00B750C8"/>
    <w:rsid w:val="00B77329"/>
    <w:rsid w:val="00B806C7"/>
    <w:rsid w:val="00B81A01"/>
    <w:rsid w:val="00B82D95"/>
    <w:rsid w:val="00B83483"/>
    <w:rsid w:val="00B83A89"/>
    <w:rsid w:val="00B83D10"/>
    <w:rsid w:val="00B8489D"/>
    <w:rsid w:val="00B85369"/>
    <w:rsid w:val="00B85E00"/>
    <w:rsid w:val="00B86120"/>
    <w:rsid w:val="00B91C8C"/>
    <w:rsid w:val="00B94447"/>
    <w:rsid w:val="00B9758F"/>
    <w:rsid w:val="00B97C74"/>
    <w:rsid w:val="00BA0CC2"/>
    <w:rsid w:val="00BA1357"/>
    <w:rsid w:val="00BA1F32"/>
    <w:rsid w:val="00BA2658"/>
    <w:rsid w:val="00BA63B1"/>
    <w:rsid w:val="00BB0021"/>
    <w:rsid w:val="00BB2B2A"/>
    <w:rsid w:val="00BB32B9"/>
    <w:rsid w:val="00BB39BF"/>
    <w:rsid w:val="00BB3A43"/>
    <w:rsid w:val="00BB4AB7"/>
    <w:rsid w:val="00BB5900"/>
    <w:rsid w:val="00BB5E7A"/>
    <w:rsid w:val="00BB6C44"/>
    <w:rsid w:val="00BB7495"/>
    <w:rsid w:val="00BB7956"/>
    <w:rsid w:val="00BC0322"/>
    <w:rsid w:val="00BC0FC7"/>
    <w:rsid w:val="00BC2BCD"/>
    <w:rsid w:val="00BC2F6B"/>
    <w:rsid w:val="00BC3D9A"/>
    <w:rsid w:val="00BC78BD"/>
    <w:rsid w:val="00BD22AF"/>
    <w:rsid w:val="00BD3BF6"/>
    <w:rsid w:val="00BD4466"/>
    <w:rsid w:val="00BD4575"/>
    <w:rsid w:val="00BD5FE1"/>
    <w:rsid w:val="00BD6795"/>
    <w:rsid w:val="00BE1062"/>
    <w:rsid w:val="00BE1720"/>
    <w:rsid w:val="00BE6461"/>
    <w:rsid w:val="00BE6D8A"/>
    <w:rsid w:val="00BE6F2C"/>
    <w:rsid w:val="00BE7AF5"/>
    <w:rsid w:val="00BF1350"/>
    <w:rsid w:val="00BF17CA"/>
    <w:rsid w:val="00BF2976"/>
    <w:rsid w:val="00BF2FF1"/>
    <w:rsid w:val="00C01380"/>
    <w:rsid w:val="00C040E7"/>
    <w:rsid w:val="00C057BA"/>
    <w:rsid w:val="00C100B7"/>
    <w:rsid w:val="00C11A06"/>
    <w:rsid w:val="00C1401D"/>
    <w:rsid w:val="00C15C4E"/>
    <w:rsid w:val="00C20FE5"/>
    <w:rsid w:val="00C22805"/>
    <w:rsid w:val="00C228FF"/>
    <w:rsid w:val="00C23F4C"/>
    <w:rsid w:val="00C23F4E"/>
    <w:rsid w:val="00C248F7"/>
    <w:rsid w:val="00C316AA"/>
    <w:rsid w:val="00C3189F"/>
    <w:rsid w:val="00C3232F"/>
    <w:rsid w:val="00C324CA"/>
    <w:rsid w:val="00C32C35"/>
    <w:rsid w:val="00C32CFB"/>
    <w:rsid w:val="00C3524C"/>
    <w:rsid w:val="00C3629E"/>
    <w:rsid w:val="00C41FD0"/>
    <w:rsid w:val="00C455C9"/>
    <w:rsid w:val="00C51316"/>
    <w:rsid w:val="00C5131C"/>
    <w:rsid w:val="00C53100"/>
    <w:rsid w:val="00C5393D"/>
    <w:rsid w:val="00C54FF9"/>
    <w:rsid w:val="00C55438"/>
    <w:rsid w:val="00C56904"/>
    <w:rsid w:val="00C570CA"/>
    <w:rsid w:val="00C57567"/>
    <w:rsid w:val="00C60717"/>
    <w:rsid w:val="00C624AD"/>
    <w:rsid w:val="00C63081"/>
    <w:rsid w:val="00C6334E"/>
    <w:rsid w:val="00C63436"/>
    <w:rsid w:val="00C63503"/>
    <w:rsid w:val="00C668F4"/>
    <w:rsid w:val="00C70A1B"/>
    <w:rsid w:val="00C740F6"/>
    <w:rsid w:val="00C74637"/>
    <w:rsid w:val="00C747B5"/>
    <w:rsid w:val="00C749AB"/>
    <w:rsid w:val="00C75086"/>
    <w:rsid w:val="00C80A2F"/>
    <w:rsid w:val="00C81086"/>
    <w:rsid w:val="00C8271B"/>
    <w:rsid w:val="00C82882"/>
    <w:rsid w:val="00C90A8D"/>
    <w:rsid w:val="00C91206"/>
    <w:rsid w:val="00C91212"/>
    <w:rsid w:val="00C93991"/>
    <w:rsid w:val="00C93F75"/>
    <w:rsid w:val="00C95B66"/>
    <w:rsid w:val="00C95D7C"/>
    <w:rsid w:val="00C9610E"/>
    <w:rsid w:val="00C96457"/>
    <w:rsid w:val="00C9714D"/>
    <w:rsid w:val="00C97F3F"/>
    <w:rsid w:val="00CA0169"/>
    <w:rsid w:val="00CA0AC9"/>
    <w:rsid w:val="00CA122C"/>
    <w:rsid w:val="00CA19BF"/>
    <w:rsid w:val="00CA1C39"/>
    <w:rsid w:val="00CA2D06"/>
    <w:rsid w:val="00CA35D8"/>
    <w:rsid w:val="00CA38DC"/>
    <w:rsid w:val="00CA3B76"/>
    <w:rsid w:val="00CA49B1"/>
    <w:rsid w:val="00CA4CFA"/>
    <w:rsid w:val="00CA60D8"/>
    <w:rsid w:val="00CA6108"/>
    <w:rsid w:val="00CA6126"/>
    <w:rsid w:val="00CB1B42"/>
    <w:rsid w:val="00CB2091"/>
    <w:rsid w:val="00CB5630"/>
    <w:rsid w:val="00CB6CEB"/>
    <w:rsid w:val="00CB78C0"/>
    <w:rsid w:val="00CB7F3B"/>
    <w:rsid w:val="00CC16A6"/>
    <w:rsid w:val="00CC1ED1"/>
    <w:rsid w:val="00CC2C6B"/>
    <w:rsid w:val="00CC2DD5"/>
    <w:rsid w:val="00CC2E47"/>
    <w:rsid w:val="00CC52C0"/>
    <w:rsid w:val="00CC5F83"/>
    <w:rsid w:val="00CC6B1B"/>
    <w:rsid w:val="00CD01DE"/>
    <w:rsid w:val="00CD13EC"/>
    <w:rsid w:val="00CD18A6"/>
    <w:rsid w:val="00CD4E56"/>
    <w:rsid w:val="00CD5A79"/>
    <w:rsid w:val="00CD5B90"/>
    <w:rsid w:val="00CD5CD1"/>
    <w:rsid w:val="00CD62B5"/>
    <w:rsid w:val="00CD6912"/>
    <w:rsid w:val="00CE0AC9"/>
    <w:rsid w:val="00CE2EAE"/>
    <w:rsid w:val="00CE2F67"/>
    <w:rsid w:val="00CE35A0"/>
    <w:rsid w:val="00CE5388"/>
    <w:rsid w:val="00CE5555"/>
    <w:rsid w:val="00CE6E62"/>
    <w:rsid w:val="00CE75CF"/>
    <w:rsid w:val="00CF18D3"/>
    <w:rsid w:val="00CF1A69"/>
    <w:rsid w:val="00CF5B45"/>
    <w:rsid w:val="00D0096C"/>
    <w:rsid w:val="00D013C2"/>
    <w:rsid w:val="00D01593"/>
    <w:rsid w:val="00D01725"/>
    <w:rsid w:val="00D021CB"/>
    <w:rsid w:val="00D0457B"/>
    <w:rsid w:val="00D04DEC"/>
    <w:rsid w:val="00D05327"/>
    <w:rsid w:val="00D05622"/>
    <w:rsid w:val="00D058C6"/>
    <w:rsid w:val="00D101C4"/>
    <w:rsid w:val="00D12397"/>
    <w:rsid w:val="00D129A4"/>
    <w:rsid w:val="00D13A2D"/>
    <w:rsid w:val="00D13BE5"/>
    <w:rsid w:val="00D20648"/>
    <w:rsid w:val="00D20B84"/>
    <w:rsid w:val="00D22FE0"/>
    <w:rsid w:val="00D23270"/>
    <w:rsid w:val="00D23CF5"/>
    <w:rsid w:val="00D2561F"/>
    <w:rsid w:val="00D26870"/>
    <w:rsid w:val="00D270F3"/>
    <w:rsid w:val="00D30339"/>
    <w:rsid w:val="00D3480A"/>
    <w:rsid w:val="00D4148C"/>
    <w:rsid w:val="00D439C0"/>
    <w:rsid w:val="00D43B96"/>
    <w:rsid w:val="00D43FC9"/>
    <w:rsid w:val="00D450C2"/>
    <w:rsid w:val="00D461D3"/>
    <w:rsid w:val="00D47C95"/>
    <w:rsid w:val="00D505E2"/>
    <w:rsid w:val="00D5598E"/>
    <w:rsid w:val="00D623EA"/>
    <w:rsid w:val="00D63C9D"/>
    <w:rsid w:val="00D67502"/>
    <w:rsid w:val="00D7071D"/>
    <w:rsid w:val="00D70EBA"/>
    <w:rsid w:val="00D728A5"/>
    <w:rsid w:val="00D7424C"/>
    <w:rsid w:val="00D74D35"/>
    <w:rsid w:val="00D758C8"/>
    <w:rsid w:val="00D75927"/>
    <w:rsid w:val="00D75A6F"/>
    <w:rsid w:val="00D77684"/>
    <w:rsid w:val="00D80CB9"/>
    <w:rsid w:val="00D80D48"/>
    <w:rsid w:val="00D812D7"/>
    <w:rsid w:val="00D81411"/>
    <w:rsid w:val="00D8179C"/>
    <w:rsid w:val="00D82467"/>
    <w:rsid w:val="00D824C4"/>
    <w:rsid w:val="00D82AAC"/>
    <w:rsid w:val="00D83471"/>
    <w:rsid w:val="00D85FF1"/>
    <w:rsid w:val="00D865A1"/>
    <w:rsid w:val="00D87025"/>
    <w:rsid w:val="00D8713F"/>
    <w:rsid w:val="00D87914"/>
    <w:rsid w:val="00D8792D"/>
    <w:rsid w:val="00D90221"/>
    <w:rsid w:val="00D90680"/>
    <w:rsid w:val="00D91034"/>
    <w:rsid w:val="00D9108E"/>
    <w:rsid w:val="00D913B9"/>
    <w:rsid w:val="00D9344B"/>
    <w:rsid w:val="00D93F06"/>
    <w:rsid w:val="00D94CFA"/>
    <w:rsid w:val="00DA2058"/>
    <w:rsid w:val="00DA230C"/>
    <w:rsid w:val="00DA2641"/>
    <w:rsid w:val="00DA39C7"/>
    <w:rsid w:val="00DA515C"/>
    <w:rsid w:val="00DA5786"/>
    <w:rsid w:val="00DA626A"/>
    <w:rsid w:val="00DA6481"/>
    <w:rsid w:val="00DA66A6"/>
    <w:rsid w:val="00DB09E1"/>
    <w:rsid w:val="00DB2364"/>
    <w:rsid w:val="00DB5713"/>
    <w:rsid w:val="00DC0522"/>
    <w:rsid w:val="00DC3435"/>
    <w:rsid w:val="00DC4696"/>
    <w:rsid w:val="00DC556B"/>
    <w:rsid w:val="00DC74A2"/>
    <w:rsid w:val="00DC7A73"/>
    <w:rsid w:val="00DD020A"/>
    <w:rsid w:val="00DD134E"/>
    <w:rsid w:val="00DD2480"/>
    <w:rsid w:val="00DD2B2C"/>
    <w:rsid w:val="00DD2E97"/>
    <w:rsid w:val="00DD620B"/>
    <w:rsid w:val="00DD6DF9"/>
    <w:rsid w:val="00DD7BBD"/>
    <w:rsid w:val="00DE02B2"/>
    <w:rsid w:val="00DE049C"/>
    <w:rsid w:val="00DE1D1E"/>
    <w:rsid w:val="00DE23DC"/>
    <w:rsid w:val="00DE3816"/>
    <w:rsid w:val="00DE4142"/>
    <w:rsid w:val="00DE5664"/>
    <w:rsid w:val="00DE66FB"/>
    <w:rsid w:val="00DE6BBB"/>
    <w:rsid w:val="00DF1644"/>
    <w:rsid w:val="00DF3BE8"/>
    <w:rsid w:val="00DF4FE3"/>
    <w:rsid w:val="00E0133A"/>
    <w:rsid w:val="00E05384"/>
    <w:rsid w:val="00E077CA"/>
    <w:rsid w:val="00E115B8"/>
    <w:rsid w:val="00E13C4D"/>
    <w:rsid w:val="00E15BAA"/>
    <w:rsid w:val="00E168F9"/>
    <w:rsid w:val="00E16D6B"/>
    <w:rsid w:val="00E16D81"/>
    <w:rsid w:val="00E1795A"/>
    <w:rsid w:val="00E22378"/>
    <w:rsid w:val="00E223C7"/>
    <w:rsid w:val="00E22DBC"/>
    <w:rsid w:val="00E2343D"/>
    <w:rsid w:val="00E24231"/>
    <w:rsid w:val="00E245D6"/>
    <w:rsid w:val="00E30134"/>
    <w:rsid w:val="00E309EE"/>
    <w:rsid w:val="00E30B69"/>
    <w:rsid w:val="00E30C9F"/>
    <w:rsid w:val="00E313A1"/>
    <w:rsid w:val="00E32FA5"/>
    <w:rsid w:val="00E338FB"/>
    <w:rsid w:val="00E3749D"/>
    <w:rsid w:val="00E37E32"/>
    <w:rsid w:val="00E40384"/>
    <w:rsid w:val="00E42B06"/>
    <w:rsid w:val="00E50C78"/>
    <w:rsid w:val="00E51055"/>
    <w:rsid w:val="00E51828"/>
    <w:rsid w:val="00E549B9"/>
    <w:rsid w:val="00E54F7C"/>
    <w:rsid w:val="00E570FB"/>
    <w:rsid w:val="00E604FC"/>
    <w:rsid w:val="00E615C2"/>
    <w:rsid w:val="00E61AF0"/>
    <w:rsid w:val="00E64350"/>
    <w:rsid w:val="00E6497E"/>
    <w:rsid w:val="00E6536E"/>
    <w:rsid w:val="00E66AC3"/>
    <w:rsid w:val="00E7043E"/>
    <w:rsid w:val="00E71184"/>
    <w:rsid w:val="00E717CA"/>
    <w:rsid w:val="00E737E7"/>
    <w:rsid w:val="00E7638A"/>
    <w:rsid w:val="00E76F95"/>
    <w:rsid w:val="00E77502"/>
    <w:rsid w:val="00E81A08"/>
    <w:rsid w:val="00E825E6"/>
    <w:rsid w:val="00E831AD"/>
    <w:rsid w:val="00E8556E"/>
    <w:rsid w:val="00E855A4"/>
    <w:rsid w:val="00E8677F"/>
    <w:rsid w:val="00E86DA8"/>
    <w:rsid w:val="00E87738"/>
    <w:rsid w:val="00E915BE"/>
    <w:rsid w:val="00E92AA8"/>
    <w:rsid w:val="00E93075"/>
    <w:rsid w:val="00E93B34"/>
    <w:rsid w:val="00EA144C"/>
    <w:rsid w:val="00EA23BC"/>
    <w:rsid w:val="00EA3F8B"/>
    <w:rsid w:val="00EA4B35"/>
    <w:rsid w:val="00EA4EF2"/>
    <w:rsid w:val="00EA790B"/>
    <w:rsid w:val="00EA7C27"/>
    <w:rsid w:val="00EB5742"/>
    <w:rsid w:val="00EB6D29"/>
    <w:rsid w:val="00EB7581"/>
    <w:rsid w:val="00EC037A"/>
    <w:rsid w:val="00EC05A9"/>
    <w:rsid w:val="00EC2C78"/>
    <w:rsid w:val="00EC33E3"/>
    <w:rsid w:val="00EC494C"/>
    <w:rsid w:val="00EC5301"/>
    <w:rsid w:val="00EC5718"/>
    <w:rsid w:val="00EC648F"/>
    <w:rsid w:val="00ED0046"/>
    <w:rsid w:val="00ED02F8"/>
    <w:rsid w:val="00ED16EF"/>
    <w:rsid w:val="00ED38E7"/>
    <w:rsid w:val="00ED57B9"/>
    <w:rsid w:val="00ED685B"/>
    <w:rsid w:val="00ED6C51"/>
    <w:rsid w:val="00ED78A0"/>
    <w:rsid w:val="00EE004B"/>
    <w:rsid w:val="00EE02C3"/>
    <w:rsid w:val="00EE0526"/>
    <w:rsid w:val="00EE14F0"/>
    <w:rsid w:val="00EE16FF"/>
    <w:rsid w:val="00EE18B9"/>
    <w:rsid w:val="00EE1F63"/>
    <w:rsid w:val="00EE2D2A"/>
    <w:rsid w:val="00EE664F"/>
    <w:rsid w:val="00EE6F63"/>
    <w:rsid w:val="00EE7170"/>
    <w:rsid w:val="00EE7227"/>
    <w:rsid w:val="00EF07C7"/>
    <w:rsid w:val="00EF18C5"/>
    <w:rsid w:val="00EF3399"/>
    <w:rsid w:val="00EF389D"/>
    <w:rsid w:val="00EF52C3"/>
    <w:rsid w:val="00EF62B7"/>
    <w:rsid w:val="00F0064F"/>
    <w:rsid w:val="00F01D4B"/>
    <w:rsid w:val="00F027C0"/>
    <w:rsid w:val="00F027C4"/>
    <w:rsid w:val="00F03755"/>
    <w:rsid w:val="00F04800"/>
    <w:rsid w:val="00F04F26"/>
    <w:rsid w:val="00F0519F"/>
    <w:rsid w:val="00F05871"/>
    <w:rsid w:val="00F07433"/>
    <w:rsid w:val="00F07859"/>
    <w:rsid w:val="00F13A6A"/>
    <w:rsid w:val="00F1412B"/>
    <w:rsid w:val="00F14257"/>
    <w:rsid w:val="00F14482"/>
    <w:rsid w:val="00F150E4"/>
    <w:rsid w:val="00F1630A"/>
    <w:rsid w:val="00F2060C"/>
    <w:rsid w:val="00F220CC"/>
    <w:rsid w:val="00F2217E"/>
    <w:rsid w:val="00F22EFF"/>
    <w:rsid w:val="00F259B8"/>
    <w:rsid w:val="00F27867"/>
    <w:rsid w:val="00F32B00"/>
    <w:rsid w:val="00F32C6A"/>
    <w:rsid w:val="00F3303E"/>
    <w:rsid w:val="00F370D4"/>
    <w:rsid w:val="00F40FE1"/>
    <w:rsid w:val="00F4397F"/>
    <w:rsid w:val="00F4484B"/>
    <w:rsid w:val="00F44C2B"/>
    <w:rsid w:val="00F4605F"/>
    <w:rsid w:val="00F46CA2"/>
    <w:rsid w:val="00F47542"/>
    <w:rsid w:val="00F4790C"/>
    <w:rsid w:val="00F47BB7"/>
    <w:rsid w:val="00F47D2C"/>
    <w:rsid w:val="00F47D58"/>
    <w:rsid w:val="00F525F7"/>
    <w:rsid w:val="00F548CA"/>
    <w:rsid w:val="00F549BF"/>
    <w:rsid w:val="00F5781E"/>
    <w:rsid w:val="00F60ED3"/>
    <w:rsid w:val="00F6183C"/>
    <w:rsid w:val="00F622AA"/>
    <w:rsid w:val="00F62EC2"/>
    <w:rsid w:val="00F668DA"/>
    <w:rsid w:val="00F66F72"/>
    <w:rsid w:val="00F71AE1"/>
    <w:rsid w:val="00F72202"/>
    <w:rsid w:val="00F726EC"/>
    <w:rsid w:val="00F75553"/>
    <w:rsid w:val="00F75D16"/>
    <w:rsid w:val="00F75F43"/>
    <w:rsid w:val="00F76A34"/>
    <w:rsid w:val="00F772AD"/>
    <w:rsid w:val="00F77683"/>
    <w:rsid w:val="00F81E2A"/>
    <w:rsid w:val="00F824AC"/>
    <w:rsid w:val="00F82CDE"/>
    <w:rsid w:val="00F833AF"/>
    <w:rsid w:val="00F83D72"/>
    <w:rsid w:val="00F8590B"/>
    <w:rsid w:val="00F9038D"/>
    <w:rsid w:val="00F91583"/>
    <w:rsid w:val="00F918E8"/>
    <w:rsid w:val="00F9340F"/>
    <w:rsid w:val="00F93748"/>
    <w:rsid w:val="00F93A55"/>
    <w:rsid w:val="00F95300"/>
    <w:rsid w:val="00F95DD6"/>
    <w:rsid w:val="00F96F63"/>
    <w:rsid w:val="00F97CCE"/>
    <w:rsid w:val="00FA239A"/>
    <w:rsid w:val="00FA3A9D"/>
    <w:rsid w:val="00FA5180"/>
    <w:rsid w:val="00FA5D78"/>
    <w:rsid w:val="00FA74E2"/>
    <w:rsid w:val="00FB12BE"/>
    <w:rsid w:val="00FB1512"/>
    <w:rsid w:val="00FB5569"/>
    <w:rsid w:val="00FC00C6"/>
    <w:rsid w:val="00FC0185"/>
    <w:rsid w:val="00FC40B7"/>
    <w:rsid w:val="00FC41D6"/>
    <w:rsid w:val="00FC4C03"/>
    <w:rsid w:val="00FC533D"/>
    <w:rsid w:val="00FC5A6E"/>
    <w:rsid w:val="00FC6FF9"/>
    <w:rsid w:val="00FC75F1"/>
    <w:rsid w:val="00FD0235"/>
    <w:rsid w:val="00FD4071"/>
    <w:rsid w:val="00FD526C"/>
    <w:rsid w:val="00FD5331"/>
    <w:rsid w:val="00FD5866"/>
    <w:rsid w:val="00FD597E"/>
    <w:rsid w:val="00FE0B25"/>
    <w:rsid w:val="00FE2603"/>
    <w:rsid w:val="00FE2820"/>
    <w:rsid w:val="00FE2EC9"/>
    <w:rsid w:val="00FE490C"/>
    <w:rsid w:val="00FE557D"/>
    <w:rsid w:val="00FF192C"/>
    <w:rsid w:val="00FF2950"/>
    <w:rsid w:val="00FF4F2A"/>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6B610"/>
  <w15:docId w15:val="{A2ADD02D-7548-4A20-A4E9-34248C2A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94447"/>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ind w:left="284"/>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HTMLCode">
    <w:name w:val="HTML Code"/>
    <w:basedOn w:val="DefaultParagraphFont"/>
    <w:uiPriority w:val="99"/>
    <w:semiHidden/>
    <w:unhideWhenUsed/>
    <w:rsid w:val="00093CF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D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1058236">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4017567">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6075767">
      <w:bodyDiv w:val="1"/>
      <w:marLeft w:val="0"/>
      <w:marRight w:val="0"/>
      <w:marTop w:val="0"/>
      <w:marBottom w:val="0"/>
      <w:divBdr>
        <w:top w:val="none" w:sz="0" w:space="0" w:color="auto"/>
        <w:left w:val="none" w:sz="0" w:space="0" w:color="auto"/>
        <w:bottom w:val="none" w:sz="0" w:space="0" w:color="auto"/>
        <w:right w:val="none" w:sz="0" w:space="0" w:color="auto"/>
      </w:divBdr>
    </w:div>
    <w:div w:id="46879255">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67117897">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751372">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353821">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09057423">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2962741">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159611">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300735">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88839707">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7912677">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37486">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3739816">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39801122">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721724">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4160">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265832">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4531542">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0600776">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890928">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8580126">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824146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553747">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3967213">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056756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643527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2750582">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017360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1182514">
      <w:bodyDiv w:val="1"/>
      <w:marLeft w:val="0"/>
      <w:marRight w:val="0"/>
      <w:marTop w:val="0"/>
      <w:marBottom w:val="0"/>
      <w:divBdr>
        <w:top w:val="none" w:sz="0" w:space="0" w:color="auto"/>
        <w:left w:val="none" w:sz="0" w:space="0" w:color="auto"/>
        <w:bottom w:val="none" w:sz="0" w:space="0" w:color="auto"/>
        <w:right w:val="none" w:sz="0" w:space="0" w:color="auto"/>
      </w:divBdr>
    </w:div>
    <w:div w:id="512109866">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046164">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6330180">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630054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5111633">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89512629">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8507975">
      <w:bodyDiv w:val="1"/>
      <w:marLeft w:val="0"/>
      <w:marRight w:val="0"/>
      <w:marTop w:val="0"/>
      <w:marBottom w:val="0"/>
      <w:divBdr>
        <w:top w:val="none" w:sz="0" w:space="0" w:color="auto"/>
        <w:left w:val="none" w:sz="0" w:space="0" w:color="auto"/>
        <w:bottom w:val="none" w:sz="0" w:space="0" w:color="auto"/>
        <w:right w:val="none" w:sz="0" w:space="0" w:color="auto"/>
      </w:divBdr>
    </w:div>
    <w:div w:id="609944409">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8605261">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6055802">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60533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831622">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4820693">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15807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8088407">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8600824">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206472">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498039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42274">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2498643">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19127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09341472">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528672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3048113">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425774">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9502179">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9786739">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7938583">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89814409">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3424743">
      <w:bodyDiv w:val="1"/>
      <w:marLeft w:val="0"/>
      <w:marRight w:val="0"/>
      <w:marTop w:val="0"/>
      <w:marBottom w:val="0"/>
      <w:divBdr>
        <w:top w:val="none" w:sz="0" w:space="0" w:color="auto"/>
        <w:left w:val="none" w:sz="0" w:space="0" w:color="auto"/>
        <w:bottom w:val="none" w:sz="0" w:space="0" w:color="auto"/>
        <w:right w:val="none" w:sz="0" w:space="0" w:color="auto"/>
      </w:divBdr>
      <w:divsChild>
        <w:div w:id="909967862">
          <w:marLeft w:val="0"/>
          <w:marRight w:val="0"/>
          <w:marTop w:val="0"/>
          <w:marBottom w:val="0"/>
          <w:divBdr>
            <w:top w:val="none" w:sz="0" w:space="0" w:color="auto"/>
            <w:left w:val="none" w:sz="0" w:space="0" w:color="auto"/>
            <w:bottom w:val="none" w:sz="0" w:space="0" w:color="auto"/>
            <w:right w:val="none" w:sz="0" w:space="0" w:color="auto"/>
          </w:divBdr>
          <w:divsChild>
            <w:div w:id="484517148">
              <w:marLeft w:val="0"/>
              <w:marRight w:val="0"/>
              <w:marTop w:val="0"/>
              <w:marBottom w:val="0"/>
              <w:divBdr>
                <w:top w:val="none" w:sz="0" w:space="0" w:color="auto"/>
                <w:left w:val="none" w:sz="0" w:space="0" w:color="auto"/>
                <w:bottom w:val="none" w:sz="0" w:space="0" w:color="auto"/>
                <w:right w:val="none" w:sz="0" w:space="0" w:color="auto"/>
              </w:divBdr>
              <w:divsChild>
                <w:div w:id="732699284">
                  <w:marLeft w:val="0"/>
                  <w:marRight w:val="0"/>
                  <w:marTop w:val="0"/>
                  <w:marBottom w:val="0"/>
                  <w:divBdr>
                    <w:top w:val="none" w:sz="0" w:space="0" w:color="auto"/>
                    <w:left w:val="none" w:sz="0" w:space="0" w:color="auto"/>
                    <w:bottom w:val="none" w:sz="0" w:space="0" w:color="auto"/>
                    <w:right w:val="none" w:sz="0" w:space="0" w:color="auto"/>
                  </w:divBdr>
                  <w:divsChild>
                    <w:div w:id="1060832160">
                      <w:marLeft w:val="0"/>
                      <w:marRight w:val="0"/>
                      <w:marTop w:val="0"/>
                      <w:marBottom w:val="0"/>
                      <w:divBdr>
                        <w:top w:val="none" w:sz="0" w:space="0" w:color="auto"/>
                        <w:left w:val="none" w:sz="0" w:space="0" w:color="auto"/>
                        <w:bottom w:val="none" w:sz="0" w:space="0" w:color="auto"/>
                        <w:right w:val="none" w:sz="0" w:space="0" w:color="auto"/>
                      </w:divBdr>
                      <w:divsChild>
                        <w:div w:id="1628469862">
                          <w:marLeft w:val="0"/>
                          <w:marRight w:val="0"/>
                          <w:marTop w:val="0"/>
                          <w:marBottom w:val="0"/>
                          <w:divBdr>
                            <w:top w:val="none" w:sz="0" w:space="0" w:color="auto"/>
                            <w:left w:val="none" w:sz="0" w:space="0" w:color="auto"/>
                            <w:bottom w:val="none" w:sz="0" w:space="0" w:color="auto"/>
                            <w:right w:val="none" w:sz="0" w:space="0" w:color="auto"/>
                          </w:divBdr>
                          <w:divsChild>
                            <w:div w:id="9449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7115881">
      <w:bodyDiv w:val="1"/>
      <w:marLeft w:val="0"/>
      <w:marRight w:val="0"/>
      <w:marTop w:val="0"/>
      <w:marBottom w:val="0"/>
      <w:divBdr>
        <w:top w:val="none" w:sz="0" w:space="0" w:color="auto"/>
        <w:left w:val="none" w:sz="0" w:space="0" w:color="auto"/>
        <w:bottom w:val="none" w:sz="0" w:space="0" w:color="auto"/>
        <w:right w:val="none" w:sz="0" w:space="0" w:color="auto"/>
      </w:divBdr>
    </w:div>
    <w:div w:id="1128469063">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5761179">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5027654">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4464572">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0430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4729282">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17618566">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8105361">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391795">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389076">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1569">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374391">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75230697">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7192106">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8862258">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841235">
      <w:bodyDiv w:val="1"/>
      <w:marLeft w:val="0"/>
      <w:marRight w:val="0"/>
      <w:marTop w:val="0"/>
      <w:marBottom w:val="0"/>
      <w:divBdr>
        <w:top w:val="none" w:sz="0" w:space="0" w:color="auto"/>
        <w:left w:val="none" w:sz="0" w:space="0" w:color="auto"/>
        <w:bottom w:val="none" w:sz="0" w:space="0" w:color="auto"/>
        <w:right w:val="none" w:sz="0" w:space="0" w:color="auto"/>
      </w:divBdr>
    </w:div>
    <w:div w:id="1480271489">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9177716">
      <w:bodyDiv w:val="1"/>
      <w:marLeft w:val="0"/>
      <w:marRight w:val="0"/>
      <w:marTop w:val="0"/>
      <w:marBottom w:val="0"/>
      <w:divBdr>
        <w:top w:val="none" w:sz="0" w:space="0" w:color="auto"/>
        <w:left w:val="none" w:sz="0" w:space="0" w:color="auto"/>
        <w:bottom w:val="none" w:sz="0" w:space="0" w:color="auto"/>
        <w:right w:val="none" w:sz="0" w:space="0" w:color="auto"/>
      </w:divBdr>
    </w:div>
    <w:div w:id="1492987022">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1354644">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453214">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1959516">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0432217">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2225157">
      <w:bodyDiv w:val="1"/>
      <w:marLeft w:val="0"/>
      <w:marRight w:val="0"/>
      <w:marTop w:val="0"/>
      <w:marBottom w:val="0"/>
      <w:divBdr>
        <w:top w:val="none" w:sz="0" w:space="0" w:color="auto"/>
        <w:left w:val="none" w:sz="0" w:space="0" w:color="auto"/>
        <w:bottom w:val="none" w:sz="0" w:space="0" w:color="auto"/>
        <w:right w:val="none" w:sz="0" w:space="0" w:color="auto"/>
      </w:divBdr>
    </w:div>
    <w:div w:id="1602373276">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2520096">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27109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142393">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488933">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3842776">
      <w:bodyDiv w:val="1"/>
      <w:marLeft w:val="0"/>
      <w:marRight w:val="0"/>
      <w:marTop w:val="0"/>
      <w:marBottom w:val="0"/>
      <w:divBdr>
        <w:top w:val="none" w:sz="0" w:space="0" w:color="auto"/>
        <w:left w:val="none" w:sz="0" w:space="0" w:color="auto"/>
        <w:bottom w:val="none" w:sz="0" w:space="0" w:color="auto"/>
        <w:right w:val="none" w:sz="0" w:space="0" w:color="auto"/>
      </w:divBdr>
    </w:div>
    <w:div w:id="1737436361">
      <w:bodyDiv w:val="1"/>
      <w:marLeft w:val="0"/>
      <w:marRight w:val="0"/>
      <w:marTop w:val="0"/>
      <w:marBottom w:val="0"/>
      <w:divBdr>
        <w:top w:val="none" w:sz="0" w:space="0" w:color="auto"/>
        <w:left w:val="none" w:sz="0" w:space="0" w:color="auto"/>
        <w:bottom w:val="none" w:sz="0" w:space="0" w:color="auto"/>
        <w:right w:val="none" w:sz="0" w:space="0" w:color="auto"/>
      </w:divBdr>
      <w:divsChild>
        <w:div w:id="715474057">
          <w:marLeft w:val="0"/>
          <w:marRight w:val="0"/>
          <w:marTop w:val="0"/>
          <w:marBottom w:val="0"/>
          <w:divBdr>
            <w:top w:val="none" w:sz="0" w:space="0" w:color="auto"/>
            <w:left w:val="none" w:sz="0" w:space="0" w:color="auto"/>
            <w:bottom w:val="none" w:sz="0" w:space="0" w:color="auto"/>
            <w:right w:val="none" w:sz="0" w:space="0" w:color="auto"/>
          </w:divBdr>
          <w:divsChild>
            <w:div w:id="40055639">
              <w:marLeft w:val="0"/>
              <w:marRight w:val="0"/>
              <w:marTop w:val="0"/>
              <w:marBottom w:val="0"/>
              <w:divBdr>
                <w:top w:val="none" w:sz="0" w:space="0" w:color="auto"/>
                <w:left w:val="none" w:sz="0" w:space="0" w:color="auto"/>
                <w:bottom w:val="none" w:sz="0" w:space="0" w:color="auto"/>
                <w:right w:val="none" w:sz="0" w:space="0" w:color="auto"/>
              </w:divBdr>
              <w:divsChild>
                <w:div w:id="1113011307">
                  <w:marLeft w:val="0"/>
                  <w:marRight w:val="0"/>
                  <w:marTop w:val="0"/>
                  <w:marBottom w:val="0"/>
                  <w:divBdr>
                    <w:top w:val="none" w:sz="0" w:space="0" w:color="auto"/>
                    <w:left w:val="none" w:sz="0" w:space="0" w:color="auto"/>
                    <w:bottom w:val="none" w:sz="0" w:space="0" w:color="auto"/>
                    <w:right w:val="none" w:sz="0" w:space="0" w:color="auto"/>
                  </w:divBdr>
                  <w:divsChild>
                    <w:div w:id="864561844">
                      <w:marLeft w:val="0"/>
                      <w:marRight w:val="0"/>
                      <w:marTop w:val="0"/>
                      <w:marBottom w:val="0"/>
                      <w:divBdr>
                        <w:top w:val="none" w:sz="0" w:space="0" w:color="auto"/>
                        <w:left w:val="none" w:sz="0" w:space="0" w:color="auto"/>
                        <w:bottom w:val="none" w:sz="0" w:space="0" w:color="auto"/>
                        <w:right w:val="none" w:sz="0" w:space="0" w:color="auto"/>
                      </w:divBdr>
                      <w:divsChild>
                        <w:div w:id="2097169524">
                          <w:marLeft w:val="0"/>
                          <w:marRight w:val="0"/>
                          <w:marTop w:val="0"/>
                          <w:marBottom w:val="0"/>
                          <w:divBdr>
                            <w:top w:val="none" w:sz="0" w:space="0" w:color="auto"/>
                            <w:left w:val="none" w:sz="0" w:space="0" w:color="auto"/>
                            <w:bottom w:val="none" w:sz="0" w:space="0" w:color="auto"/>
                            <w:right w:val="none" w:sz="0" w:space="0" w:color="auto"/>
                          </w:divBdr>
                          <w:divsChild>
                            <w:div w:id="17722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2543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0735501">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5242449">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0761838">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182366">
      <w:bodyDiv w:val="1"/>
      <w:marLeft w:val="0"/>
      <w:marRight w:val="0"/>
      <w:marTop w:val="0"/>
      <w:marBottom w:val="0"/>
      <w:divBdr>
        <w:top w:val="none" w:sz="0" w:space="0" w:color="auto"/>
        <w:left w:val="none" w:sz="0" w:space="0" w:color="auto"/>
        <w:bottom w:val="none" w:sz="0" w:space="0" w:color="auto"/>
        <w:right w:val="none" w:sz="0" w:space="0" w:color="auto"/>
      </w:divBdr>
    </w:div>
    <w:div w:id="1854146007">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1314217">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281751">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633826">
      <w:bodyDiv w:val="1"/>
      <w:marLeft w:val="0"/>
      <w:marRight w:val="0"/>
      <w:marTop w:val="0"/>
      <w:marBottom w:val="0"/>
      <w:divBdr>
        <w:top w:val="none" w:sz="0" w:space="0" w:color="auto"/>
        <w:left w:val="none" w:sz="0" w:space="0" w:color="auto"/>
        <w:bottom w:val="none" w:sz="0" w:space="0" w:color="auto"/>
        <w:right w:val="none" w:sz="0" w:space="0" w:color="auto"/>
      </w:divBdr>
    </w:div>
    <w:div w:id="1903979558">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430192">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49136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2452849">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15207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5888229">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4601606">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4816457">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23847">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5711265">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83885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6876206">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242446">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04916477">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5514969">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0754496">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2985939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sciencedirect.com/science/article/abs/pii/S1389128619307625" TargetMode="External"/><Relationship Id="rId26" Type="http://schemas.openxmlformats.org/officeDocument/2006/relationships/hyperlink" Target="https://www.geeksforgeeks.org/what-is-distributed-reflection-denial-of-service/"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www.researchgate.net/publication/374292562_A_comprehensive_survey_on_low-rate_and_high-rate_DDoS_defense_approaches_in_SDN_taxonomy_research_challenges_and_opportuniti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searchgate.net/publication/374292562_A_comprehensive_survey_on_low-rate_and_high-rate_DDoS_defense_approaches_in_SDN_taxonomy_research_challenges_and_opportunities" TargetMode="External"/><Relationship Id="rId29" Type="http://schemas.openxmlformats.org/officeDocument/2006/relationships/image" Target="media/image11.png"/><Relationship Id="rId11" Type="http://schemas.openxmlformats.org/officeDocument/2006/relationships/header" Target="header3.xml"/><Relationship Id="rId24" Type="http://schemas.openxmlformats.org/officeDocument/2006/relationships/hyperlink" Target="https://www.geeksforgeeks.org/what-is-distributed-reflection-denial-of-service/" TargetMode="External"/><Relationship Id="rId32" Type="http://schemas.openxmlformats.org/officeDocument/2006/relationships/hyperlink" Target="https://www.mdpi.com/2076-3417/13/5/3183"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researchgate.net/publication/364259319_Mitigation_strategies_for_distributed_denial_of_service_DDoS_in_SDN_A_survey_and_taxonomy"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abstract/document/9760465" TargetMode="External"/><Relationship Id="rId22" Type="http://schemas.openxmlformats.org/officeDocument/2006/relationships/hyperlink" Target="https://www.researchgate.net/publication/337236081_Hybrid_Controller_for_Securing_SDN_from_Switched_DDoS_and_ARP_Poisoning_Attacks" TargetMode="External"/><Relationship Id="rId27" Type="http://schemas.openxmlformats.org/officeDocument/2006/relationships/image" Target="media/image10.png"/><Relationship Id="rId30" Type="http://schemas.openxmlformats.org/officeDocument/2006/relationships/hyperlink" Target="https://www.researchgate.net/publication/364259319_Mitigation_strategies_for_distributed_denial_of_service_DDoS_in_SDN_A_survey_and_taxonomy"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mdpi.com/2076-3417/13/5/3183"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www.okta.com/identity-101/ip-spoofing/" TargetMode="External"/><Relationship Id="rId41" Type="http://schemas.openxmlformats.org/officeDocument/2006/relationships/image" Target="media/image21.png"/><Relationship Id="rId54" Type="http://schemas.openxmlformats.org/officeDocument/2006/relationships/hyperlink" Target="https://ieeexplore.ieee.org/abstract/document/1074648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linkedin.com/posts/dmitry-kurbatov_cybersecurity-bgp-networksecurity-activity-7237388544090996736-J1ZC"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hyperlink" Target="https://ieeexplore.ieee.org/abstract/document/976046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uoc\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1326</TotalTime>
  <Pages>63</Pages>
  <Words>11083</Words>
  <Characters>63179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Phuoc</dc:creator>
  <cp:lastModifiedBy>Phuoc Minh</cp:lastModifiedBy>
  <cp:revision>704</cp:revision>
  <cp:lastPrinted>2025-02-17T12:32:00Z</cp:lastPrinted>
  <dcterms:created xsi:type="dcterms:W3CDTF">2025-01-03T09:00:00Z</dcterms:created>
  <dcterms:modified xsi:type="dcterms:W3CDTF">2025-02-17T12:53:00Z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